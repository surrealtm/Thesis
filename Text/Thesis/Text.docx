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of </w:t>
                </w:r>
                <w:r w:rsidR="0061307F" w:rsidRPr="005140EB">
                  <w:rPr>
                    <w:color w:val="A6A6A6" w:themeColor="background1" w:themeShade="A6"/>
                    <w:lang w:val="de-DE"/>
                  </w:rPr>
                  <w:t>Computation,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C731A7">
      <w:pPr>
        <w:pStyle w:val="VerzeichnisberschriftimInhaltsverzeichnisgelistet"/>
        <w:rPr>
          <w:lang w:val="de-DE"/>
        </w:rPr>
      </w:pPr>
      <w:bookmarkStart w:id="0" w:name="_Toc175219563"/>
      <w:r w:rsidRPr="006752B4">
        <w:rPr>
          <w:lang w:val="de-DE"/>
        </w:rPr>
        <w:lastRenderedPageBreak/>
        <w:t>Eidesstattliche Erklärung</w:t>
      </w:r>
      <w:bookmarkEnd w:id="0"/>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55696717" w14:textId="34A6046A" w:rsidR="00FD3313" w:rsidRDefault="00FD3313" w:rsidP="00FD3313">
      <w:pPr>
        <w:pStyle w:val="VerzeichnisberschriftimInhaltsverzeichnisgelistet"/>
      </w:pPr>
      <w:bookmarkStart w:id="1" w:name="_Toc175219564"/>
      <w:r w:rsidRPr="00740D4E">
        <w:lastRenderedPageBreak/>
        <w:t>Abstract</w:t>
      </w:r>
      <w:bookmarkEnd w:id="1"/>
    </w:p>
    <w:p w14:paraId="1A660B54" w14:textId="39FD88EC" w:rsidR="007E17B1" w:rsidRPr="007E17B1" w:rsidRDefault="007E17B1" w:rsidP="007E17B1">
      <w:pPr>
        <w:pStyle w:val="BodyText"/>
      </w:pPr>
      <w:r>
        <w:t>This thesis will propose and analyze an algorithm for deriving semantic volumes from Gamespaces.</w:t>
      </w:r>
    </w:p>
    <w:p w14:paraId="03B46D64" w14:textId="50BC1383" w:rsidR="00FD3313" w:rsidRPr="00740D4E" w:rsidRDefault="00FD3313" w:rsidP="00FD3313">
      <w:pPr>
        <w:pStyle w:val="VerzeichnisberschriftimInhaltsverzeichnisgelistet"/>
      </w:pPr>
      <w:bookmarkStart w:id="2" w:name="_Toc175219565"/>
      <w:r w:rsidRPr="00740D4E">
        <w:lastRenderedPageBreak/>
        <w:t>Acknowledgements</w:t>
      </w:r>
      <w:bookmarkEnd w:id="2"/>
    </w:p>
    <w:p w14:paraId="0D62763E" w14:textId="77777777" w:rsidR="00C731A7" w:rsidRPr="00740D4E" w:rsidRDefault="00C731A7" w:rsidP="00D233A8">
      <w:pPr>
        <w:pStyle w:val="Verzeichnisberschrift"/>
        <w:outlineLvl w:val="0"/>
      </w:pPr>
      <w:r w:rsidRPr="00740D4E">
        <w:lastRenderedPageBreak/>
        <w:t>Contents</w:t>
      </w:r>
    </w:p>
    <w:p w14:paraId="3812C545" w14:textId="1F5B711D" w:rsidR="000D79B3"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5219563" w:history="1">
        <w:r w:rsidR="000D79B3" w:rsidRPr="00BF4E6D">
          <w:rPr>
            <w:rStyle w:val="Hyperlink"/>
            <w:lang w:val="de-DE"/>
          </w:rPr>
          <w:t>Eidesstattliche Erklärung</w:t>
        </w:r>
        <w:r w:rsidR="000D79B3">
          <w:rPr>
            <w:webHidden/>
          </w:rPr>
          <w:tab/>
        </w:r>
        <w:r w:rsidR="000D79B3">
          <w:rPr>
            <w:webHidden/>
          </w:rPr>
          <w:fldChar w:fldCharType="begin"/>
        </w:r>
        <w:r w:rsidR="000D79B3">
          <w:rPr>
            <w:webHidden/>
          </w:rPr>
          <w:instrText xml:space="preserve"> PAGEREF _Toc175219563 \h </w:instrText>
        </w:r>
        <w:r w:rsidR="000D79B3">
          <w:rPr>
            <w:webHidden/>
          </w:rPr>
        </w:r>
        <w:r w:rsidR="000D79B3">
          <w:rPr>
            <w:webHidden/>
          </w:rPr>
          <w:fldChar w:fldCharType="separate"/>
        </w:r>
        <w:r w:rsidR="000D79B3">
          <w:rPr>
            <w:webHidden/>
          </w:rPr>
          <w:t>2</w:t>
        </w:r>
        <w:r w:rsidR="000D79B3">
          <w:rPr>
            <w:webHidden/>
          </w:rPr>
          <w:fldChar w:fldCharType="end"/>
        </w:r>
      </w:hyperlink>
    </w:p>
    <w:p w14:paraId="4326B505" w14:textId="37BF1A64" w:rsidR="000D79B3" w:rsidRDefault="00000000">
      <w:pPr>
        <w:pStyle w:val="TOC1"/>
        <w:rPr>
          <w:rFonts w:eastAsiaTheme="minorEastAsia"/>
          <w:b w:val="0"/>
          <w:kern w:val="2"/>
          <w:sz w:val="24"/>
          <w:szCs w:val="24"/>
          <w14:ligatures w14:val="standardContextual"/>
        </w:rPr>
      </w:pPr>
      <w:hyperlink w:anchor="_Toc175219564" w:history="1">
        <w:r w:rsidR="000D79B3" w:rsidRPr="00BF4E6D">
          <w:rPr>
            <w:rStyle w:val="Hyperlink"/>
          </w:rPr>
          <w:t>Abstract</w:t>
        </w:r>
        <w:r w:rsidR="000D79B3">
          <w:rPr>
            <w:webHidden/>
          </w:rPr>
          <w:tab/>
        </w:r>
        <w:r w:rsidR="000D79B3">
          <w:rPr>
            <w:webHidden/>
          </w:rPr>
          <w:fldChar w:fldCharType="begin"/>
        </w:r>
        <w:r w:rsidR="000D79B3">
          <w:rPr>
            <w:webHidden/>
          </w:rPr>
          <w:instrText xml:space="preserve"> PAGEREF _Toc175219564 \h </w:instrText>
        </w:r>
        <w:r w:rsidR="000D79B3">
          <w:rPr>
            <w:webHidden/>
          </w:rPr>
        </w:r>
        <w:r w:rsidR="000D79B3">
          <w:rPr>
            <w:webHidden/>
          </w:rPr>
          <w:fldChar w:fldCharType="separate"/>
        </w:r>
        <w:r w:rsidR="000D79B3">
          <w:rPr>
            <w:webHidden/>
          </w:rPr>
          <w:t>3</w:t>
        </w:r>
        <w:r w:rsidR="000D79B3">
          <w:rPr>
            <w:webHidden/>
          </w:rPr>
          <w:fldChar w:fldCharType="end"/>
        </w:r>
      </w:hyperlink>
    </w:p>
    <w:p w14:paraId="3EFB4933" w14:textId="7C42905F" w:rsidR="000D79B3" w:rsidRDefault="00000000">
      <w:pPr>
        <w:pStyle w:val="TOC1"/>
        <w:rPr>
          <w:rFonts w:eastAsiaTheme="minorEastAsia"/>
          <w:b w:val="0"/>
          <w:kern w:val="2"/>
          <w:sz w:val="24"/>
          <w:szCs w:val="24"/>
          <w14:ligatures w14:val="standardContextual"/>
        </w:rPr>
      </w:pPr>
      <w:hyperlink w:anchor="_Toc175219565" w:history="1">
        <w:r w:rsidR="000D79B3" w:rsidRPr="00BF4E6D">
          <w:rPr>
            <w:rStyle w:val="Hyperlink"/>
          </w:rPr>
          <w:t>Acknowledgements</w:t>
        </w:r>
        <w:r w:rsidR="000D79B3">
          <w:rPr>
            <w:webHidden/>
          </w:rPr>
          <w:tab/>
        </w:r>
        <w:r w:rsidR="000D79B3">
          <w:rPr>
            <w:webHidden/>
          </w:rPr>
          <w:fldChar w:fldCharType="begin"/>
        </w:r>
        <w:r w:rsidR="000D79B3">
          <w:rPr>
            <w:webHidden/>
          </w:rPr>
          <w:instrText xml:space="preserve"> PAGEREF _Toc175219565 \h </w:instrText>
        </w:r>
        <w:r w:rsidR="000D79B3">
          <w:rPr>
            <w:webHidden/>
          </w:rPr>
        </w:r>
        <w:r w:rsidR="000D79B3">
          <w:rPr>
            <w:webHidden/>
          </w:rPr>
          <w:fldChar w:fldCharType="separate"/>
        </w:r>
        <w:r w:rsidR="000D79B3">
          <w:rPr>
            <w:webHidden/>
          </w:rPr>
          <w:t>4</w:t>
        </w:r>
        <w:r w:rsidR="000D79B3">
          <w:rPr>
            <w:webHidden/>
          </w:rPr>
          <w:fldChar w:fldCharType="end"/>
        </w:r>
      </w:hyperlink>
    </w:p>
    <w:p w14:paraId="4933EED6" w14:textId="3D94240C" w:rsidR="000D79B3" w:rsidRDefault="00000000">
      <w:pPr>
        <w:pStyle w:val="TOC1"/>
        <w:rPr>
          <w:rFonts w:eastAsiaTheme="minorEastAsia"/>
          <w:b w:val="0"/>
          <w:kern w:val="2"/>
          <w:sz w:val="24"/>
          <w:szCs w:val="24"/>
          <w14:ligatures w14:val="standardContextual"/>
        </w:rPr>
      </w:pPr>
      <w:hyperlink w:anchor="_Toc175219566" w:history="1">
        <w:r w:rsidR="000D79B3" w:rsidRPr="00BF4E6D">
          <w:rPr>
            <w:rStyle w:val="Hyperlink"/>
          </w:rPr>
          <w:t>1.</w:t>
        </w:r>
        <w:r w:rsidR="000D79B3">
          <w:rPr>
            <w:rFonts w:eastAsiaTheme="minorEastAsia"/>
            <w:b w:val="0"/>
            <w:kern w:val="2"/>
            <w:sz w:val="24"/>
            <w:szCs w:val="24"/>
            <w14:ligatures w14:val="standardContextual"/>
          </w:rPr>
          <w:tab/>
        </w:r>
        <w:r w:rsidR="000D79B3" w:rsidRPr="00BF4E6D">
          <w:rPr>
            <w:rStyle w:val="Hyperlink"/>
          </w:rPr>
          <w:t>Introduction</w:t>
        </w:r>
        <w:r w:rsidR="000D79B3">
          <w:rPr>
            <w:webHidden/>
          </w:rPr>
          <w:tab/>
        </w:r>
        <w:r w:rsidR="000D79B3">
          <w:rPr>
            <w:webHidden/>
          </w:rPr>
          <w:fldChar w:fldCharType="begin"/>
        </w:r>
        <w:r w:rsidR="000D79B3">
          <w:rPr>
            <w:webHidden/>
          </w:rPr>
          <w:instrText xml:space="preserve"> PAGEREF _Toc175219566 \h </w:instrText>
        </w:r>
        <w:r w:rsidR="000D79B3">
          <w:rPr>
            <w:webHidden/>
          </w:rPr>
        </w:r>
        <w:r w:rsidR="000D79B3">
          <w:rPr>
            <w:webHidden/>
          </w:rPr>
          <w:fldChar w:fldCharType="separate"/>
        </w:r>
        <w:r w:rsidR="000D79B3">
          <w:rPr>
            <w:webHidden/>
          </w:rPr>
          <w:t>7</w:t>
        </w:r>
        <w:r w:rsidR="000D79B3">
          <w:rPr>
            <w:webHidden/>
          </w:rPr>
          <w:fldChar w:fldCharType="end"/>
        </w:r>
      </w:hyperlink>
    </w:p>
    <w:p w14:paraId="685E6241" w14:textId="42F4BC03" w:rsidR="000D79B3" w:rsidRDefault="00000000">
      <w:pPr>
        <w:pStyle w:val="TOC2"/>
        <w:rPr>
          <w:rFonts w:eastAsiaTheme="minorEastAsia"/>
          <w:kern w:val="2"/>
          <w:sz w:val="24"/>
          <w:szCs w:val="24"/>
          <w14:ligatures w14:val="standardContextual"/>
        </w:rPr>
      </w:pPr>
      <w:hyperlink w:anchor="_Toc175219567" w:history="1">
        <w:r w:rsidR="000D79B3" w:rsidRPr="00BF4E6D">
          <w:rPr>
            <w:rStyle w:val="Hyperlink"/>
          </w:rPr>
          <w:t>1.1.</w:t>
        </w:r>
        <w:r w:rsidR="000D79B3">
          <w:rPr>
            <w:rFonts w:eastAsiaTheme="minorEastAsia"/>
            <w:kern w:val="2"/>
            <w:sz w:val="24"/>
            <w:szCs w:val="24"/>
            <w14:ligatures w14:val="standardContextual"/>
          </w:rPr>
          <w:tab/>
        </w:r>
        <w:r w:rsidR="000D79B3" w:rsidRPr="00BF4E6D">
          <w:rPr>
            <w:rStyle w:val="Hyperlink"/>
          </w:rPr>
          <w:t>Problem Statement</w:t>
        </w:r>
        <w:r w:rsidR="000D79B3">
          <w:rPr>
            <w:webHidden/>
          </w:rPr>
          <w:tab/>
        </w:r>
        <w:r w:rsidR="000D79B3">
          <w:rPr>
            <w:webHidden/>
          </w:rPr>
          <w:fldChar w:fldCharType="begin"/>
        </w:r>
        <w:r w:rsidR="000D79B3">
          <w:rPr>
            <w:webHidden/>
          </w:rPr>
          <w:instrText xml:space="preserve"> PAGEREF _Toc175219567 \h </w:instrText>
        </w:r>
        <w:r w:rsidR="000D79B3">
          <w:rPr>
            <w:webHidden/>
          </w:rPr>
        </w:r>
        <w:r w:rsidR="000D79B3">
          <w:rPr>
            <w:webHidden/>
          </w:rPr>
          <w:fldChar w:fldCharType="separate"/>
        </w:r>
        <w:r w:rsidR="000D79B3">
          <w:rPr>
            <w:webHidden/>
          </w:rPr>
          <w:t>7</w:t>
        </w:r>
        <w:r w:rsidR="000D79B3">
          <w:rPr>
            <w:webHidden/>
          </w:rPr>
          <w:fldChar w:fldCharType="end"/>
        </w:r>
      </w:hyperlink>
    </w:p>
    <w:p w14:paraId="07EC41A4" w14:textId="6FECE72A" w:rsidR="000D79B3" w:rsidRDefault="00000000">
      <w:pPr>
        <w:pStyle w:val="TOC2"/>
        <w:rPr>
          <w:rFonts w:eastAsiaTheme="minorEastAsia"/>
          <w:kern w:val="2"/>
          <w:sz w:val="24"/>
          <w:szCs w:val="24"/>
          <w14:ligatures w14:val="standardContextual"/>
        </w:rPr>
      </w:pPr>
      <w:hyperlink w:anchor="_Toc175219568" w:history="1">
        <w:r w:rsidR="000D79B3" w:rsidRPr="00BF4E6D">
          <w:rPr>
            <w:rStyle w:val="Hyperlink"/>
          </w:rPr>
          <w:t>1.2.</w:t>
        </w:r>
        <w:r w:rsidR="000D79B3">
          <w:rPr>
            <w:rFonts w:eastAsiaTheme="minorEastAsia"/>
            <w:kern w:val="2"/>
            <w:sz w:val="24"/>
            <w:szCs w:val="24"/>
            <w14:ligatures w14:val="standardContextual"/>
          </w:rPr>
          <w:tab/>
        </w:r>
        <w:r w:rsidR="000D79B3" w:rsidRPr="00BF4E6D">
          <w:rPr>
            <w:rStyle w:val="Hyperlink"/>
          </w:rPr>
          <w:t>Functional Requirements</w:t>
        </w:r>
        <w:r w:rsidR="000D79B3">
          <w:rPr>
            <w:webHidden/>
          </w:rPr>
          <w:tab/>
        </w:r>
        <w:r w:rsidR="000D79B3">
          <w:rPr>
            <w:webHidden/>
          </w:rPr>
          <w:fldChar w:fldCharType="begin"/>
        </w:r>
        <w:r w:rsidR="000D79B3">
          <w:rPr>
            <w:webHidden/>
          </w:rPr>
          <w:instrText xml:space="preserve"> PAGEREF _Toc175219568 \h </w:instrText>
        </w:r>
        <w:r w:rsidR="000D79B3">
          <w:rPr>
            <w:webHidden/>
          </w:rPr>
        </w:r>
        <w:r w:rsidR="000D79B3">
          <w:rPr>
            <w:webHidden/>
          </w:rPr>
          <w:fldChar w:fldCharType="separate"/>
        </w:r>
        <w:r w:rsidR="000D79B3">
          <w:rPr>
            <w:webHidden/>
          </w:rPr>
          <w:t>8</w:t>
        </w:r>
        <w:r w:rsidR="000D79B3">
          <w:rPr>
            <w:webHidden/>
          </w:rPr>
          <w:fldChar w:fldCharType="end"/>
        </w:r>
      </w:hyperlink>
    </w:p>
    <w:p w14:paraId="0D9EE4E2" w14:textId="79883F86" w:rsidR="000D79B3" w:rsidRDefault="00000000">
      <w:pPr>
        <w:pStyle w:val="TOC2"/>
        <w:rPr>
          <w:rFonts w:eastAsiaTheme="minorEastAsia"/>
          <w:kern w:val="2"/>
          <w:sz w:val="24"/>
          <w:szCs w:val="24"/>
          <w14:ligatures w14:val="standardContextual"/>
        </w:rPr>
      </w:pPr>
      <w:hyperlink w:anchor="_Toc175219569" w:history="1">
        <w:r w:rsidR="000D79B3" w:rsidRPr="00BF4E6D">
          <w:rPr>
            <w:rStyle w:val="Hyperlink"/>
          </w:rPr>
          <w:t>1.3.</w:t>
        </w:r>
        <w:r w:rsidR="000D79B3">
          <w:rPr>
            <w:rFonts w:eastAsiaTheme="minorEastAsia"/>
            <w:kern w:val="2"/>
            <w:sz w:val="24"/>
            <w:szCs w:val="24"/>
            <w14:ligatures w14:val="standardContextual"/>
          </w:rPr>
          <w:tab/>
        </w:r>
        <w:r w:rsidR="000D79B3" w:rsidRPr="00BF4E6D">
          <w:rPr>
            <w:rStyle w:val="Hyperlink"/>
          </w:rPr>
          <w:t>Non-functional requirements</w:t>
        </w:r>
        <w:r w:rsidR="000D79B3">
          <w:rPr>
            <w:webHidden/>
          </w:rPr>
          <w:tab/>
        </w:r>
        <w:r w:rsidR="000D79B3">
          <w:rPr>
            <w:webHidden/>
          </w:rPr>
          <w:fldChar w:fldCharType="begin"/>
        </w:r>
        <w:r w:rsidR="000D79B3">
          <w:rPr>
            <w:webHidden/>
          </w:rPr>
          <w:instrText xml:space="preserve"> PAGEREF _Toc175219569 \h </w:instrText>
        </w:r>
        <w:r w:rsidR="000D79B3">
          <w:rPr>
            <w:webHidden/>
          </w:rPr>
        </w:r>
        <w:r w:rsidR="000D79B3">
          <w:rPr>
            <w:webHidden/>
          </w:rPr>
          <w:fldChar w:fldCharType="separate"/>
        </w:r>
        <w:r w:rsidR="000D79B3">
          <w:rPr>
            <w:webHidden/>
          </w:rPr>
          <w:t>9</w:t>
        </w:r>
        <w:r w:rsidR="000D79B3">
          <w:rPr>
            <w:webHidden/>
          </w:rPr>
          <w:fldChar w:fldCharType="end"/>
        </w:r>
      </w:hyperlink>
    </w:p>
    <w:p w14:paraId="23BF5D56" w14:textId="3A206E43" w:rsidR="000D79B3" w:rsidRDefault="00000000">
      <w:pPr>
        <w:pStyle w:val="TOC1"/>
        <w:rPr>
          <w:rFonts w:eastAsiaTheme="minorEastAsia"/>
          <w:b w:val="0"/>
          <w:kern w:val="2"/>
          <w:sz w:val="24"/>
          <w:szCs w:val="24"/>
          <w14:ligatures w14:val="standardContextual"/>
        </w:rPr>
      </w:pPr>
      <w:hyperlink w:anchor="_Toc175219570" w:history="1">
        <w:r w:rsidR="000D79B3" w:rsidRPr="00BF4E6D">
          <w:rPr>
            <w:rStyle w:val="Hyperlink"/>
          </w:rPr>
          <w:t>2.</w:t>
        </w:r>
        <w:r w:rsidR="000D79B3">
          <w:rPr>
            <w:rFonts w:eastAsiaTheme="minorEastAsia"/>
            <w:b w:val="0"/>
            <w:kern w:val="2"/>
            <w:sz w:val="24"/>
            <w:szCs w:val="24"/>
            <w14:ligatures w14:val="standardContextual"/>
          </w:rPr>
          <w:tab/>
        </w:r>
        <w:r w:rsidR="000D79B3" w:rsidRPr="00BF4E6D">
          <w:rPr>
            <w:rStyle w:val="Hyperlink"/>
          </w:rPr>
          <w:t>Related work</w:t>
        </w:r>
        <w:r w:rsidR="000D79B3">
          <w:rPr>
            <w:webHidden/>
          </w:rPr>
          <w:tab/>
        </w:r>
        <w:r w:rsidR="000D79B3">
          <w:rPr>
            <w:webHidden/>
          </w:rPr>
          <w:fldChar w:fldCharType="begin"/>
        </w:r>
        <w:r w:rsidR="000D79B3">
          <w:rPr>
            <w:webHidden/>
          </w:rPr>
          <w:instrText xml:space="preserve"> PAGEREF _Toc175219570 \h </w:instrText>
        </w:r>
        <w:r w:rsidR="000D79B3">
          <w:rPr>
            <w:webHidden/>
          </w:rPr>
        </w:r>
        <w:r w:rsidR="000D79B3">
          <w:rPr>
            <w:webHidden/>
          </w:rPr>
          <w:fldChar w:fldCharType="separate"/>
        </w:r>
        <w:r w:rsidR="000D79B3">
          <w:rPr>
            <w:webHidden/>
          </w:rPr>
          <w:t>10</w:t>
        </w:r>
        <w:r w:rsidR="000D79B3">
          <w:rPr>
            <w:webHidden/>
          </w:rPr>
          <w:fldChar w:fldCharType="end"/>
        </w:r>
      </w:hyperlink>
    </w:p>
    <w:p w14:paraId="7F6C7EA9" w14:textId="16C8D6CB" w:rsidR="000D79B3" w:rsidRDefault="00000000">
      <w:pPr>
        <w:pStyle w:val="TOC2"/>
        <w:rPr>
          <w:rFonts w:eastAsiaTheme="minorEastAsia"/>
          <w:kern w:val="2"/>
          <w:sz w:val="24"/>
          <w:szCs w:val="24"/>
          <w14:ligatures w14:val="standardContextual"/>
        </w:rPr>
      </w:pPr>
      <w:hyperlink w:anchor="_Toc175219571" w:history="1">
        <w:r w:rsidR="000D79B3" w:rsidRPr="00BF4E6D">
          <w:rPr>
            <w:rStyle w:val="Hyperlink"/>
          </w:rPr>
          <w:t>2.1.</w:t>
        </w:r>
        <w:r w:rsidR="000D79B3">
          <w:rPr>
            <w:rFonts w:eastAsiaTheme="minorEastAsia"/>
            <w:kern w:val="2"/>
            <w:sz w:val="24"/>
            <w:szCs w:val="24"/>
            <w14:ligatures w14:val="standardContextual"/>
          </w:rPr>
          <w:tab/>
        </w:r>
        <w:r w:rsidR="000D79B3" w:rsidRPr="00BF4E6D">
          <w:rPr>
            <w:rStyle w:val="Hyperlink"/>
          </w:rPr>
          <w:t>Space Foundation System</w:t>
        </w:r>
        <w:r w:rsidR="000D79B3">
          <w:rPr>
            <w:webHidden/>
          </w:rPr>
          <w:tab/>
        </w:r>
        <w:r w:rsidR="000D79B3">
          <w:rPr>
            <w:webHidden/>
          </w:rPr>
          <w:fldChar w:fldCharType="begin"/>
        </w:r>
        <w:r w:rsidR="000D79B3">
          <w:rPr>
            <w:webHidden/>
          </w:rPr>
          <w:instrText xml:space="preserve"> PAGEREF _Toc175219571 \h </w:instrText>
        </w:r>
        <w:r w:rsidR="000D79B3">
          <w:rPr>
            <w:webHidden/>
          </w:rPr>
        </w:r>
        <w:r w:rsidR="000D79B3">
          <w:rPr>
            <w:webHidden/>
          </w:rPr>
          <w:fldChar w:fldCharType="separate"/>
        </w:r>
        <w:r w:rsidR="000D79B3">
          <w:rPr>
            <w:webHidden/>
          </w:rPr>
          <w:t>10</w:t>
        </w:r>
        <w:r w:rsidR="000D79B3">
          <w:rPr>
            <w:webHidden/>
          </w:rPr>
          <w:fldChar w:fldCharType="end"/>
        </w:r>
      </w:hyperlink>
    </w:p>
    <w:p w14:paraId="0044121C" w14:textId="68E35392" w:rsidR="000D79B3" w:rsidRDefault="00000000">
      <w:pPr>
        <w:pStyle w:val="TOC2"/>
        <w:rPr>
          <w:rFonts w:eastAsiaTheme="minorEastAsia"/>
          <w:kern w:val="2"/>
          <w:sz w:val="24"/>
          <w:szCs w:val="24"/>
          <w14:ligatures w14:val="standardContextual"/>
        </w:rPr>
      </w:pPr>
      <w:hyperlink w:anchor="_Toc175219572" w:history="1">
        <w:r w:rsidR="000D79B3" w:rsidRPr="00BF4E6D">
          <w:rPr>
            <w:rStyle w:val="Hyperlink"/>
          </w:rPr>
          <w:t>2.2.</w:t>
        </w:r>
        <w:r w:rsidR="000D79B3">
          <w:rPr>
            <w:rFonts w:eastAsiaTheme="minorEastAsia"/>
            <w:kern w:val="2"/>
            <w:sz w:val="24"/>
            <w:szCs w:val="24"/>
            <w14:ligatures w14:val="standardContextual"/>
          </w:rPr>
          <w:tab/>
        </w:r>
        <w:r w:rsidR="000D79B3" w:rsidRPr="00BF4E6D">
          <w:rPr>
            <w:rStyle w:val="Hyperlink"/>
          </w:rPr>
          <w:t>Thesis by Kerstin Pfaffinger</w:t>
        </w:r>
        <w:r w:rsidR="000D79B3">
          <w:rPr>
            <w:webHidden/>
          </w:rPr>
          <w:tab/>
        </w:r>
        <w:r w:rsidR="000D79B3">
          <w:rPr>
            <w:webHidden/>
          </w:rPr>
          <w:fldChar w:fldCharType="begin"/>
        </w:r>
        <w:r w:rsidR="000D79B3">
          <w:rPr>
            <w:webHidden/>
          </w:rPr>
          <w:instrText xml:space="preserve"> PAGEREF _Toc175219572 \h </w:instrText>
        </w:r>
        <w:r w:rsidR="000D79B3">
          <w:rPr>
            <w:webHidden/>
          </w:rPr>
        </w:r>
        <w:r w:rsidR="000D79B3">
          <w:rPr>
            <w:webHidden/>
          </w:rPr>
          <w:fldChar w:fldCharType="separate"/>
        </w:r>
        <w:r w:rsidR="000D79B3">
          <w:rPr>
            <w:webHidden/>
          </w:rPr>
          <w:t>10</w:t>
        </w:r>
        <w:r w:rsidR="000D79B3">
          <w:rPr>
            <w:webHidden/>
          </w:rPr>
          <w:fldChar w:fldCharType="end"/>
        </w:r>
      </w:hyperlink>
    </w:p>
    <w:p w14:paraId="4E776143" w14:textId="2E521E44" w:rsidR="000D79B3" w:rsidRDefault="00000000">
      <w:pPr>
        <w:pStyle w:val="TOC2"/>
        <w:rPr>
          <w:rFonts w:eastAsiaTheme="minorEastAsia"/>
          <w:kern w:val="2"/>
          <w:sz w:val="24"/>
          <w:szCs w:val="24"/>
          <w14:ligatures w14:val="standardContextual"/>
        </w:rPr>
      </w:pPr>
      <w:hyperlink w:anchor="_Toc175219573" w:history="1">
        <w:r w:rsidR="000D79B3" w:rsidRPr="00BF4E6D">
          <w:rPr>
            <w:rStyle w:val="Hyperlink"/>
          </w:rPr>
          <w:t>2.3.</w:t>
        </w:r>
        <w:r w:rsidR="000D79B3">
          <w:rPr>
            <w:rFonts w:eastAsiaTheme="minorEastAsia"/>
            <w:kern w:val="2"/>
            <w:sz w:val="24"/>
            <w:szCs w:val="24"/>
            <w14:ligatures w14:val="standardContextual"/>
          </w:rPr>
          <w:tab/>
        </w:r>
        <w:r w:rsidR="000D79B3" w:rsidRPr="00BF4E6D">
          <w:rPr>
            <w:rStyle w:val="Hyperlink"/>
          </w:rPr>
          <w:t>Bounding Volume Hierarchies</w:t>
        </w:r>
        <w:r w:rsidR="000D79B3">
          <w:rPr>
            <w:webHidden/>
          </w:rPr>
          <w:tab/>
        </w:r>
        <w:r w:rsidR="000D79B3">
          <w:rPr>
            <w:webHidden/>
          </w:rPr>
          <w:fldChar w:fldCharType="begin"/>
        </w:r>
        <w:r w:rsidR="000D79B3">
          <w:rPr>
            <w:webHidden/>
          </w:rPr>
          <w:instrText xml:space="preserve"> PAGEREF _Toc175219573 \h </w:instrText>
        </w:r>
        <w:r w:rsidR="000D79B3">
          <w:rPr>
            <w:webHidden/>
          </w:rPr>
        </w:r>
        <w:r w:rsidR="000D79B3">
          <w:rPr>
            <w:webHidden/>
          </w:rPr>
          <w:fldChar w:fldCharType="separate"/>
        </w:r>
        <w:r w:rsidR="000D79B3">
          <w:rPr>
            <w:webHidden/>
          </w:rPr>
          <w:t>10</w:t>
        </w:r>
        <w:r w:rsidR="000D79B3">
          <w:rPr>
            <w:webHidden/>
          </w:rPr>
          <w:fldChar w:fldCharType="end"/>
        </w:r>
      </w:hyperlink>
    </w:p>
    <w:p w14:paraId="54DB1DCF" w14:textId="2C94C900" w:rsidR="000D79B3" w:rsidRDefault="00000000">
      <w:pPr>
        <w:pStyle w:val="TOC2"/>
        <w:rPr>
          <w:rFonts w:eastAsiaTheme="minorEastAsia"/>
          <w:kern w:val="2"/>
          <w:sz w:val="24"/>
          <w:szCs w:val="24"/>
          <w14:ligatures w14:val="standardContextual"/>
        </w:rPr>
      </w:pPr>
      <w:hyperlink w:anchor="_Toc175219574" w:history="1">
        <w:r w:rsidR="000D79B3" w:rsidRPr="00BF4E6D">
          <w:rPr>
            <w:rStyle w:val="Hyperlink"/>
          </w:rPr>
          <w:t>2.4.</w:t>
        </w:r>
        <w:r w:rsidR="000D79B3">
          <w:rPr>
            <w:rFonts w:eastAsiaTheme="minorEastAsia"/>
            <w:kern w:val="2"/>
            <w:sz w:val="24"/>
            <w:szCs w:val="24"/>
            <w14:ligatures w14:val="standardContextual"/>
          </w:rPr>
          <w:tab/>
        </w:r>
        <w:r w:rsidR="000D79B3" w:rsidRPr="00BF4E6D">
          <w:rPr>
            <w:rStyle w:val="Hyperlink"/>
          </w:rPr>
          <w:t>Flood Filling</w:t>
        </w:r>
        <w:r w:rsidR="000D79B3">
          <w:rPr>
            <w:webHidden/>
          </w:rPr>
          <w:tab/>
        </w:r>
        <w:r w:rsidR="000D79B3">
          <w:rPr>
            <w:webHidden/>
          </w:rPr>
          <w:fldChar w:fldCharType="begin"/>
        </w:r>
        <w:r w:rsidR="000D79B3">
          <w:rPr>
            <w:webHidden/>
          </w:rPr>
          <w:instrText xml:space="preserve"> PAGEREF _Toc175219574 \h </w:instrText>
        </w:r>
        <w:r w:rsidR="000D79B3">
          <w:rPr>
            <w:webHidden/>
          </w:rPr>
        </w:r>
        <w:r w:rsidR="000D79B3">
          <w:rPr>
            <w:webHidden/>
          </w:rPr>
          <w:fldChar w:fldCharType="separate"/>
        </w:r>
        <w:r w:rsidR="000D79B3">
          <w:rPr>
            <w:webHidden/>
          </w:rPr>
          <w:t>10</w:t>
        </w:r>
        <w:r w:rsidR="000D79B3">
          <w:rPr>
            <w:webHidden/>
          </w:rPr>
          <w:fldChar w:fldCharType="end"/>
        </w:r>
      </w:hyperlink>
    </w:p>
    <w:p w14:paraId="75136796" w14:textId="3546198B" w:rsidR="000D79B3" w:rsidRDefault="00000000">
      <w:pPr>
        <w:pStyle w:val="TOC2"/>
        <w:rPr>
          <w:rFonts w:eastAsiaTheme="minorEastAsia"/>
          <w:kern w:val="2"/>
          <w:sz w:val="24"/>
          <w:szCs w:val="24"/>
          <w14:ligatures w14:val="standardContextual"/>
        </w:rPr>
      </w:pPr>
      <w:hyperlink w:anchor="_Toc175219575" w:history="1">
        <w:r w:rsidR="000D79B3" w:rsidRPr="00BF4E6D">
          <w:rPr>
            <w:rStyle w:val="Hyperlink"/>
          </w:rPr>
          <w:t>2.5.</w:t>
        </w:r>
        <w:r w:rsidR="000D79B3">
          <w:rPr>
            <w:rFonts w:eastAsiaTheme="minorEastAsia"/>
            <w:kern w:val="2"/>
            <w:sz w:val="24"/>
            <w:szCs w:val="24"/>
            <w14:ligatures w14:val="standardContextual"/>
          </w:rPr>
          <w:tab/>
        </w:r>
        <w:r w:rsidR="000D79B3" w:rsidRPr="00BF4E6D">
          <w:rPr>
            <w:rStyle w:val="Hyperlink"/>
          </w:rPr>
          <w:t>Definition of the term “Volume”</w:t>
        </w:r>
        <w:r w:rsidR="000D79B3">
          <w:rPr>
            <w:webHidden/>
          </w:rPr>
          <w:tab/>
        </w:r>
        <w:r w:rsidR="000D79B3">
          <w:rPr>
            <w:webHidden/>
          </w:rPr>
          <w:fldChar w:fldCharType="begin"/>
        </w:r>
        <w:r w:rsidR="000D79B3">
          <w:rPr>
            <w:webHidden/>
          </w:rPr>
          <w:instrText xml:space="preserve"> PAGEREF _Toc175219575 \h </w:instrText>
        </w:r>
        <w:r w:rsidR="000D79B3">
          <w:rPr>
            <w:webHidden/>
          </w:rPr>
        </w:r>
        <w:r w:rsidR="000D79B3">
          <w:rPr>
            <w:webHidden/>
          </w:rPr>
          <w:fldChar w:fldCharType="separate"/>
        </w:r>
        <w:r w:rsidR="000D79B3">
          <w:rPr>
            <w:webHidden/>
          </w:rPr>
          <w:t>11</w:t>
        </w:r>
        <w:r w:rsidR="000D79B3">
          <w:rPr>
            <w:webHidden/>
          </w:rPr>
          <w:fldChar w:fldCharType="end"/>
        </w:r>
      </w:hyperlink>
    </w:p>
    <w:p w14:paraId="0479DA16" w14:textId="4D9EB2B9" w:rsidR="000D79B3" w:rsidRDefault="00000000">
      <w:pPr>
        <w:pStyle w:val="TOC1"/>
        <w:rPr>
          <w:rFonts w:eastAsiaTheme="minorEastAsia"/>
          <w:b w:val="0"/>
          <w:kern w:val="2"/>
          <w:sz w:val="24"/>
          <w:szCs w:val="24"/>
          <w14:ligatures w14:val="standardContextual"/>
        </w:rPr>
      </w:pPr>
      <w:hyperlink w:anchor="_Toc175219576" w:history="1">
        <w:r w:rsidR="000D79B3" w:rsidRPr="00BF4E6D">
          <w:rPr>
            <w:rStyle w:val="Hyperlink"/>
          </w:rPr>
          <w:t>3.</w:t>
        </w:r>
        <w:r w:rsidR="000D79B3">
          <w:rPr>
            <w:rFonts w:eastAsiaTheme="minorEastAsia"/>
            <w:b w:val="0"/>
            <w:kern w:val="2"/>
            <w:sz w:val="24"/>
            <w:szCs w:val="24"/>
            <w14:ligatures w14:val="standardContextual"/>
          </w:rPr>
          <w:tab/>
        </w:r>
        <w:r w:rsidR="000D79B3" w:rsidRPr="00BF4E6D">
          <w:rPr>
            <w:rStyle w:val="Hyperlink"/>
          </w:rPr>
          <w:t>Approach</w:t>
        </w:r>
        <w:r w:rsidR="000D79B3">
          <w:rPr>
            <w:webHidden/>
          </w:rPr>
          <w:tab/>
        </w:r>
        <w:r w:rsidR="000D79B3">
          <w:rPr>
            <w:webHidden/>
          </w:rPr>
          <w:fldChar w:fldCharType="begin"/>
        </w:r>
        <w:r w:rsidR="000D79B3">
          <w:rPr>
            <w:webHidden/>
          </w:rPr>
          <w:instrText xml:space="preserve"> PAGEREF _Toc175219576 \h </w:instrText>
        </w:r>
        <w:r w:rsidR="000D79B3">
          <w:rPr>
            <w:webHidden/>
          </w:rPr>
        </w:r>
        <w:r w:rsidR="000D79B3">
          <w:rPr>
            <w:webHidden/>
          </w:rPr>
          <w:fldChar w:fldCharType="separate"/>
        </w:r>
        <w:r w:rsidR="000D79B3">
          <w:rPr>
            <w:webHidden/>
          </w:rPr>
          <w:t>12</w:t>
        </w:r>
        <w:r w:rsidR="000D79B3">
          <w:rPr>
            <w:webHidden/>
          </w:rPr>
          <w:fldChar w:fldCharType="end"/>
        </w:r>
      </w:hyperlink>
    </w:p>
    <w:p w14:paraId="51B02361" w14:textId="3E6A70E4" w:rsidR="000D79B3" w:rsidRDefault="00000000">
      <w:pPr>
        <w:pStyle w:val="TOC2"/>
        <w:rPr>
          <w:rFonts w:eastAsiaTheme="minorEastAsia"/>
          <w:kern w:val="2"/>
          <w:sz w:val="24"/>
          <w:szCs w:val="24"/>
          <w14:ligatures w14:val="standardContextual"/>
        </w:rPr>
      </w:pPr>
      <w:hyperlink w:anchor="_Toc175219577" w:history="1">
        <w:r w:rsidR="000D79B3" w:rsidRPr="00BF4E6D">
          <w:rPr>
            <w:rStyle w:val="Hyperlink"/>
          </w:rPr>
          <w:t>3.1.</w:t>
        </w:r>
        <w:r w:rsidR="000D79B3">
          <w:rPr>
            <w:rFonts w:eastAsiaTheme="minorEastAsia"/>
            <w:kern w:val="2"/>
            <w:sz w:val="24"/>
            <w:szCs w:val="24"/>
            <w14:ligatures w14:val="standardContextual"/>
          </w:rPr>
          <w:tab/>
        </w:r>
        <w:r w:rsidR="000D79B3" w:rsidRPr="00BF4E6D">
          <w:rPr>
            <w:rStyle w:val="Hyperlink"/>
          </w:rPr>
          <w:t>Overview</w:t>
        </w:r>
        <w:r w:rsidR="000D79B3">
          <w:rPr>
            <w:webHidden/>
          </w:rPr>
          <w:tab/>
        </w:r>
        <w:r w:rsidR="000D79B3">
          <w:rPr>
            <w:webHidden/>
          </w:rPr>
          <w:fldChar w:fldCharType="begin"/>
        </w:r>
        <w:r w:rsidR="000D79B3">
          <w:rPr>
            <w:webHidden/>
          </w:rPr>
          <w:instrText xml:space="preserve"> PAGEREF _Toc175219577 \h </w:instrText>
        </w:r>
        <w:r w:rsidR="000D79B3">
          <w:rPr>
            <w:webHidden/>
          </w:rPr>
        </w:r>
        <w:r w:rsidR="000D79B3">
          <w:rPr>
            <w:webHidden/>
          </w:rPr>
          <w:fldChar w:fldCharType="separate"/>
        </w:r>
        <w:r w:rsidR="000D79B3">
          <w:rPr>
            <w:webHidden/>
          </w:rPr>
          <w:t>12</w:t>
        </w:r>
        <w:r w:rsidR="000D79B3">
          <w:rPr>
            <w:webHidden/>
          </w:rPr>
          <w:fldChar w:fldCharType="end"/>
        </w:r>
      </w:hyperlink>
    </w:p>
    <w:p w14:paraId="6D4A3294" w14:textId="03FA090F" w:rsidR="000D79B3" w:rsidRDefault="00000000">
      <w:pPr>
        <w:pStyle w:val="TOC2"/>
        <w:rPr>
          <w:rFonts w:eastAsiaTheme="minorEastAsia"/>
          <w:kern w:val="2"/>
          <w:sz w:val="24"/>
          <w:szCs w:val="24"/>
          <w14:ligatures w14:val="standardContextual"/>
        </w:rPr>
      </w:pPr>
      <w:hyperlink w:anchor="_Toc175219578" w:history="1">
        <w:r w:rsidR="000D79B3" w:rsidRPr="00BF4E6D">
          <w:rPr>
            <w:rStyle w:val="Hyperlink"/>
          </w:rPr>
          <w:t>3.2.</w:t>
        </w:r>
        <w:r w:rsidR="000D79B3">
          <w:rPr>
            <w:rFonts w:eastAsiaTheme="minorEastAsia"/>
            <w:kern w:val="2"/>
            <w:sz w:val="24"/>
            <w:szCs w:val="24"/>
            <w14:ligatures w14:val="standardContextual"/>
          </w:rPr>
          <w:tab/>
        </w:r>
        <w:r w:rsidR="000D79B3" w:rsidRPr="00BF4E6D">
          <w:rPr>
            <w:rStyle w:val="Hyperlink"/>
          </w:rPr>
          <w:t>Representing Anchors</w:t>
        </w:r>
        <w:r w:rsidR="000D79B3">
          <w:rPr>
            <w:webHidden/>
          </w:rPr>
          <w:tab/>
        </w:r>
        <w:r w:rsidR="000D79B3">
          <w:rPr>
            <w:webHidden/>
          </w:rPr>
          <w:fldChar w:fldCharType="begin"/>
        </w:r>
        <w:r w:rsidR="000D79B3">
          <w:rPr>
            <w:webHidden/>
          </w:rPr>
          <w:instrText xml:space="preserve"> PAGEREF _Toc175219578 \h </w:instrText>
        </w:r>
        <w:r w:rsidR="000D79B3">
          <w:rPr>
            <w:webHidden/>
          </w:rPr>
        </w:r>
        <w:r w:rsidR="000D79B3">
          <w:rPr>
            <w:webHidden/>
          </w:rPr>
          <w:fldChar w:fldCharType="separate"/>
        </w:r>
        <w:r w:rsidR="000D79B3">
          <w:rPr>
            <w:webHidden/>
          </w:rPr>
          <w:t>12</w:t>
        </w:r>
        <w:r w:rsidR="000D79B3">
          <w:rPr>
            <w:webHidden/>
          </w:rPr>
          <w:fldChar w:fldCharType="end"/>
        </w:r>
      </w:hyperlink>
    </w:p>
    <w:p w14:paraId="528338A6" w14:textId="2FF60886" w:rsidR="000D79B3" w:rsidRDefault="00000000">
      <w:pPr>
        <w:pStyle w:val="TOC2"/>
        <w:rPr>
          <w:rFonts w:eastAsiaTheme="minorEastAsia"/>
          <w:kern w:val="2"/>
          <w:sz w:val="24"/>
          <w:szCs w:val="24"/>
          <w14:ligatures w14:val="standardContextual"/>
        </w:rPr>
      </w:pPr>
      <w:hyperlink w:anchor="_Toc175219579" w:history="1">
        <w:r w:rsidR="000D79B3" w:rsidRPr="00BF4E6D">
          <w:rPr>
            <w:rStyle w:val="Hyperlink"/>
          </w:rPr>
          <w:t>3.3.</w:t>
        </w:r>
        <w:r w:rsidR="000D79B3">
          <w:rPr>
            <w:rFonts w:eastAsiaTheme="minorEastAsia"/>
            <w:kern w:val="2"/>
            <w:sz w:val="24"/>
            <w:szCs w:val="24"/>
            <w14:ligatures w14:val="standardContextual"/>
          </w:rPr>
          <w:tab/>
        </w:r>
        <w:r w:rsidR="000D79B3" w:rsidRPr="00BF4E6D">
          <w:rPr>
            <w:rStyle w:val="Hyperlink"/>
          </w:rPr>
          <w:t>Representing Volumes</w:t>
        </w:r>
        <w:r w:rsidR="000D79B3">
          <w:rPr>
            <w:webHidden/>
          </w:rPr>
          <w:tab/>
        </w:r>
        <w:r w:rsidR="000D79B3">
          <w:rPr>
            <w:webHidden/>
          </w:rPr>
          <w:fldChar w:fldCharType="begin"/>
        </w:r>
        <w:r w:rsidR="000D79B3">
          <w:rPr>
            <w:webHidden/>
          </w:rPr>
          <w:instrText xml:space="preserve"> PAGEREF _Toc175219579 \h </w:instrText>
        </w:r>
        <w:r w:rsidR="000D79B3">
          <w:rPr>
            <w:webHidden/>
          </w:rPr>
        </w:r>
        <w:r w:rsidR="000D79B3">
          <w:rPr>
            <w:webHidden/>
          </w:rPr>
          <w:fldChar w:fldCharType="separate"/>
        </w:r>
        <w:r w:rsidR="000D79B3">
          <w:rPr>
            <w:webHidden/>
          </w:rPr>
          <w:t>12</w:t>
        </w:r>
        <w:r w:rsidR="000D79B3">
          <w:rPr>
            <w:webHidden/>
          </w:rPr>
          <w:fldChar w:fldCharType="end"/>
        </w:r>
      </w:hyperlink>
    </w:p>
    <w:p w14:paraId="0F210CE7" w14:textId="3B244711" w:rsidR="000D79B3" w:rsidRDefault="00000000">
      <w:pPr>
        <w:pStyle w:val="TOC2"/>
        <w:rPr>
          <w:rFonts w:eastAsiaTheme="minorEastAsia"/>
          <w:kern w:val="2"/>
          <w:sz w:val="24"/>
          <w:szCs w:val="24"/>
          <w14:ligatures w14:val="standardContextual"/>
        </w:rPr>
      </w:pPr>
      <w:hyperlink w:anchor="_Toc175219580" w:history="1">
        <w:r w:rsidR="000D79B3" w:rsidRPr="00BF4E6D">
          <w:rPr>
            <w:rStyle w:val="Hyperlink"/>
          </w:rPr>
          <w:t>3.4.</w:t>
        </w:r>
        <w:r w:rsidR="000D79B3">
          <w:rPr>
            <w:rFonts w:eastAsiaTheme="minorEastAsia"/>
            <w:kern w:val="2"/>
            <w:sz w:val="24"/>
            <w:szCs w:val="24"/>
            <w14:ligatures w14:val="standardContextual"/>
          </w:rPr>
          <w:tab/>
        </w:r>
        <w:r w:rsidR="000D79B3" w:rsidRPr="00BF4E6D">
          <w:rPr>
            <w:rStyle w:val="Hyperlink"/>
          </w:rPr>
          <w:t>Representing Delimiters</w:t>
        </w:r>
        <w:r w:rsidR="000D79B3">
          <w:rPr>
            <w:webHidden/>
          </w:rPr>
          <w:tab/>
        </w:r>
        <w:r w:rsidR="000D79B3">
          <w:rPr>
            <w:webHidden/>
          </w:rPr>
          <w:fldChar w:fldCharType="begin"/>
        </w:r>
        <w:r w:rsidR="000D79B3">
          <w:rPr>
            <w:webHidden/>
          </w:rPr>
          <w:instrText xml:space="preserve"> PAGEREF _Toc175219580 \h </w:instrText>
        </w:r>
        <w:r w:rsidR="000D79B3">
          <w:rPr>
            <w:webHidden/>
          </w:rPr>
        </w:r>
        <w:r w:rsidR="000D79B3">
          <w:rPr>
            <w:webHidden/>
          </w:rPr>
          <w:fldChar w:fldCharType="separate"/>
        </w:r>
        <w:r w:rsidR="000D79B3">
          <w:rPr>
            <w:webHidden/>
          </w:rPr>
          <w:t>13</w:t>
        </w:r>
        <w:r w:rsidR="000D79B3">
          <w:rPr>
            <w:webHidden/>
          </w:rPr>
          <w:fldChar w:fldCharType="end"/>
        </w:r>
      </w:hyperlink>
    </w:p>
    <w:p w14:paraId="01F8B02C" w14:textId="502365CA" w:rsidR="000D79B3" w:rsidRDefault="00000000">
      <w:pPr>
        <w:pStyle w:val="TOC3"/>
        <w:tabs>
          <w:tab w:val="left" w:pos="1440"/>
        </w:tabs>
        <w:rPr>
          <w:rFonts w:eastAsiaTheme="minorEastAsia"/>
          <w:noProof/>
          <w:kern w:val="2"/>
          <w:sz w:val="24"/>
          <w:szCs w:val="24"/>
          <w14:ligatures w14:val="standardContextual"/>
        </w:rPr>
      </w:pPr>
      <w:hyperlink w:anchor="_Toc175219581" w:history="1">
        <w:r w:rsidR="000D79B3" w:rsidRPr="00BF4E6D">
          <w:rPr>
            <w:rStyle w:val="Hyperlink"/>
            <w:noProof/>
          </w:rPr>
          <w:t>3.4.1.</w:t>
        </w:r>
        <w:r w:rsidR="000D79B3">
          <w:rPr>
            <w:rFonts w:eastAsiaTheme="minorEastAsia"/>
            <w:noProof/>
            <w:kern w:val="2"/>
            <w:sz w:val="24"/>
            <w:szCs w:val="24"/>
            <w14:ligatures w14:val="standardContextual"/>
          </w:rPr>
          <w:tab/>
        </w:r>
        <w:r w:rsidR="000D79B3" w:rsidRPr="00BF4E6D">
          <w:rPr>
            <w:rStyle w:val="Hyperlink"/>
            <w:noProof/>
          </w:rPr>
          <w:t>Representing Delimiter Planes</w:t>
        </w:r>
        <w:r w:rsidR="000D79B3">
          <w:rPr>
            <w:noProof/>
            <w:webHidden/>
          </w:rPr>
          <w:tab/>
        </w:r>
        <w:r w:rsidR="000D79B3">
          <w:rPr>
            <w:noProof/>
            <w:webHidden/>
          </w:rPr>
          <w:fldChar w:fldCharType="begin"/>
        </w:r>
        <w:r w:rsidR="000D79B3">
          <w:rPr>
            <w:noProof/>
            <w:webHidden/>
          </w:rPr>
          <w:instrText xml:space="preserve"> PAGEREF _Toc175219581 \h </w:instrText>
        </w:r>
        <w:r w:rsidR="000D79B3">
          <w:rPr>
            <w:noProof/>
            <w:webHidden/>
          </w:rPr>
        </w:r>
        <w:r w:rsidR="000D79B3">
          <w:rPr>
            <w:noProof/>
            <w:webHidden/>
          </w:rPr>
          <w:fldChar w:fldCharType="separate"/>
        </w:r>
        <w:r w:rsidR="000D79B3">
          <w:rPr>
            <w:noProof/>
            <w:webHidden/>
          </w:rPr>
          <w:t>14</w:t>
        </w:r>
        <w:r w:rsidR="000D79B3">
          <w:rPr>
            <w:noProof/>
            <w:webHidden/>
          </w:rPr>
          <w:fldChar w:fldCharType="end"/>
        </w:r>
      </w:hyperlink>
    </w:p>
    <w:p w14:paraId="3C8B2894" w14:textId="7B959D8E" w:rsidR="000D79B3" w:rsidRDefault="00000000">
      <w:pPr>
        <w:pStyle w:val="TOC2"/>
        <w:rPr>
          <w:rFonts w:eastAsiaTheme="minorEastAsia"/>
          <w:kern w:val="2"/>
          <w:sz w:val="24"/>
          <w:szCs w:val="24"/>
          <w14:ligatures w14:val="standardContextual"/>
        </w:rPr>
      </w:pPr>
      <w:hyperlink w:anchor="_Toc175219582" w:history="1">
        <w:r w:rsidR="000D79B3" w:rsidRPr="00BF4E6D">
          <w:rPr>
            <w:rStyle w:val="Hyperlink"/>
          </w:rPr>
          <w:t>3.5.</w:t>
        </w:r>
        <w:r w:rsidR="000D79B3">
          <w:rPr>
            <w:rFonts w:eastAsiaTheme="minorEastAsia"/>
            <w:kern w:val="2"/>
            <w:sz w:val="24"/>
            <w:szCs w:val="24"/>
            <w14:ligatures w14:val="standardContextual"/>
          </w:rPr>
          <w:tab/>
        </w:r>
        <w:r w:rsidR="000D79B3" w:rsidRPr="00BF4E6D">
          <w:rPr>
            <w:rStyle w:val="Hyperlink"/>
          </w:rPr>
          <w:t>Virtually extending Delimiter Planes</w:t>
        </w:r>
        <w:r w:rsidR="000D79B3">
          <w:rPr>
            <w:webHidden/>
          </w:rPr>
          <w:tab/>
        </w:r>
        <w:r w:rsidR="000D79B3">
          <w:rPr>
            <w:webHidden/>
          </w:rPr>
          <w:fldChar w:fldCharType="begin"/>
        </w:r>
        <w:r w:rsidR="000D79B3">
          <w:rPr>
            <w:webHidden/>
          </w:rPr>
          <w:instrText xml:space="preserve"> PAGEREF _Toc175219582 \h </w:instrText>
        </w:r>
        <w:r w:rsidR="000D79B3">
          <w:rPr>
            <w:webHidden/>
          </w:rPr>
        </w:r>
        <w:r w:rsidR="000D79B3">
          <w:rPr>
            <w:webHidden/>
          </w:rPr>
          <w:fldChar w:fldCharType="separate"/>
        </w:r>
        <w:r w:rsidR="000D79B3">
          <w:rPr>
            <w:webHidden/>
          </w:rPr>
          <w:t>15</w:t>
        </w:r>
        <w:r w:rsidR="000D79B3">
          <w:rPr>
            <w:webHidden/>
          </w:rPr>
          <w:fldChar w:fldCharType="end"/>
        </w:r>
      </w:hyperlink>
    </w:p>
    <w:p w14:paraId="41A09022" w14:textId="0A69BA8F" w:rsidR="000D79B3" w:rsidRDefault="00000000">
      <w:pPr>
        <w:pStyle w:val="TOC2"/>
        <w:rPr>
          <w:rFonts w:eastAsiaTheme="minorEastAsia"/>
          <w:kern w:val="2"/>
          <w:sz w:val="24"/>
          <w:szCs w:val="24"/>
          <w14:ligatures w14:val="standardContextual"/>
        </w:rPr>
      </w:pPr>
      <w:hyperlink w:anchor="_Toc175219583" w:history="1">
        <w:r w:rsidR="000D79B3" w:rsidRPr="00BF4E6D">
          <w:rPr>
            <w:rStyle w:val="Hyperlink"/>
          </w:rPr>
          <w:t>3.6.</w:t>
        </w:r>
        <w:r w:rsidR="000D79B3">
          <w:rPr>
            <w:rFonts w:eastAsiaTheme="minorEastAsia"/>
            <w:kern w:val="2"/>
            <w:sz w:val="24"/>
            <w:szCs w:val="24"/>
            <w14:ligatures w14:val="standardContextual"/>
          </w:rPr>
          <w:tab/>
        </w:r>
        <w:r w:rsidR="000D79B3" w:rsidRPr="00BF4E6D">
          <w:rPr>
            <w:rStyle w:val="Hyperlink"/>
          </w:rPr>
          <w:t>Clipping Delimiters</w:t>
        </w:r>
        <w:r w:rsidR="000D79B3">
          <w:rPr>
            <w:webHidden/>
          </w:rPr>
          <w:tab/>
        </w:r>
        <w:r w:rsidR="000D79B3">
          <w:rPr>
            <w:webHidden/>
          </w:rPr>
          <w:fldChar w:fldCharType="begin"/>
        </w:r>
        <w:r w:rsidR="000D79B3">
          <w:rPr>
            <w:webHidden/>
          </w:rPr>
          <w:instrText xml:space="preserve"> PAGEREF _Toc175219583 \h </w:instrText>
        </w:r>
        <w:r w:rsidR="000D79B3">
          <w:rPr>
            <w:webHidden/>
          </w:rPr>
        </w:r>
        <w:r w:rsidR="000D79B3">
          <w:rPr>
            <w:webHidden/>
          </w:rPr>
          <w:fldChar w:fldCharType="separate"/>
        </w:r>
        <w:r w:rsidR="000D79B3">
          <w:rPr>
            <w:webHidden/>
          </w:rPr>
          <w:t>16</w:t>
        </w:r>
        <w:r w:rsidR="000D79B3">
          <w:rPr>
            <w:webHidden/>
          </w:rPr>
          <w:fldChar w:fldCharType="end"/>
        </w:r>
      </w:hyperlink>
    </w:p>
    <w:p w14:paraId="47C63514" w14:textId="2A42DACE" w:rsidR="000D79B3" w:rsidRDefault="00000000">
      <w:pPr>
        <w:pStyle w:val="TOC3"/>
        <w:tabs>
          <w:tab w:val="left" w:pos="1440"/>
        </w:tabs>
        <w:rPr>
          <w:rFonts w:eastAsiaTheme="minorEastAsia"/>
          <w:noProof/>
          <w:kern w:val="2"/>
          <w:sz w:val="24"/>
          <w:szCs w:val="24"/>
          <w14:ligatures w14:val="standardContextual"/>
        </w:rPr>
      </w:pPr>
      <w:hyperlink w:anchor="_Toc175219584" w:history="1">
        <w:r w:rsidR="000D79B3" w:rsidRPr="00BF4E6D">
          <w:rPr>
            <w:rStyle w:val="Hyperlink"/>
            <w:noProof/>
          </w:rPr>
          <w:t>3.6.1.</w:t>
        </w:r>
        <w:r w:rsidR="000D79B3">
          <w:rPr>
            <w:rFonts w:eastAsiaTheme="minorEastAsia"/>
            <w:noProof/>
            <w:kern w:val="2"/>
            <w:sz w:val="24"/>
            <w:szCs w:val="24"/>
            <w14:ligatures w14:val="standardContextual"/>
          </w:rPr>
          <w:tab/>
        </w:r>
        <w:r w:rsidR="000D79B3" w:rsidRPr="00BF4E6D">
          <w:rPr>
            <w:rStyle w:val="Hyperlink"/>
            <w:noProof/>
          </w:rPr>
          <w:t>Cutting Delimiters down instead of growing them outward</w:t>
        </w:r>
        <w:r w:rsidR="000D79B3">
          <w:rPr>
            <w:noProof/>
            <w:webHidden/>
          </w:rPr>
          <w:tab/>
        </w:r>
        <w:r w:rsidR="000D79B3">
          <w:rPr>
            <w:noProof/>
            <w:webHidden/>
          </w:rPr>
          <w:fldChar w:fldCharType="begin"/>
        </w:r>
        <w:r w:rsidR="000D79B3">
          <w:rPr>
            <w:noProof/>
            <w:webHidden/>
          </w:rPr>
          <w:instrText xml:space="preserve"> PAGEREF _Toc175219584 \h </w:instrText>
        </w:r>
        <w:r w:rsidR="000D79B3">
          <w:rPr>
            <w:noProof/>
            <w:webHidden/>
          </w:rPr>
        </w:r>
        <w:r w:rsidR="000D79B3">
          <w:rPr>
            <w:noProof/>
            <w:webHidden/>
          </w:rPr>
          <w:fldChar w:fldCharType="separate"/>
        </w:r>
        <w:r w:rsidR="000D79B3">
          <w:rPr>
            <w:noProof/>
            <w:webHidden/>
          </w:rPr>
          <w:t>17</w:t>
        </w:r>
        <w:r w:rsidR="000D79B3">
          <w:rPr>
            <w:noProof/>
            <w:webHidden/>
          </w:rPr>
          <w:fldChar w:fldCharType="end"/>
        </w:r>
      </w:hyperlink>
    </w:p>
    <w:p w14:paraId="19EF1A1B" w14:textId="4B00685E" w:rsidR="000D79B3" w:rsidRDefault="00000000">
      <w:pPr>
        <w:pStyle w:val="TOC3"/>
        <w:tabs>
          <w:tab w:val="left" w:pos="1440"/>
        </w:tabs>
        <w:rPr>
          <w:rFonts w:eastAsiaTheme="minorEastAsia"/>
          <w:noProof/>
          <w:kern w:val="2"/>
          <w:sz w:val="24"/>
          <w:szCs w:val="24"/>
          <w14:ligatures w14:val="standardContextual"/>
        </w:rPr>
      </w:pPr>
      <w:hyperlink w:anchor="_Toc175219585" w:history="1">
        <w:r w:rsidR="000D79B3" w:rsidRPr="00BF4E6D">
          <w:rPr>
            <w:rStyle w:val="Hyperlink"/>
            <w:noProof/>
          </w:rPr>
          <w:t>3.6.2.</w:t>
        </w:r>
        <w:r w:rsidR="000D79B3">
          <w:rPr>
            <w:rFonts w:eastAsiaTheme="minorEastAsia"/>
            <w:noProof/>
            <w:kern w:val="2"/>
            <w:sz w:val="24"/>
            <w:szCs w:val="24"/>
            <w14:ligatures w14:val="standardContextual"/>
          </w:rPr>
          <w:tab/>
        </w:r>
        <w:r w:rsidR="000D79B3" w:rsidRPr="00BF4E6D">
          <w:rPr>
            <w:rStyle w:val="Hyperlink"/>
            <w:noProof/>
          </w:rPr>
          <w:t>Solving an intersection</w:t>
        </w:r>
        <w:r w:rsidR="000D79B3">
          <w:rPr>
            <w:noProof/>
            <w:webHidden/>
          </w:rPr>
          <w:tab/>
        </w:r>
        <w:r w:rsidR="000D79B3">
          <w:rPr>
            <w:noProof/>
            <w:webHidden/>
          </w:rPr>
          <w:fldChar w:fldCharType="begin"/>
        </w:r>
        <w:r w:rsidR="000D79B3">
          <w:rPr>
            <w:noProof/>
            <w:webHidden/>
          </w:rPr>
          <w:instrText xml:space="preserve"> PAGEREF _Toc175219585 \h </w:instrText>
        </w:r>
        <w:r w:rsidR="000D79B3">
          <w:rPr>
            <w:noProof/>
            <w:webHidden/>
          </w:rPr>
        </w:r>
        <w:r w:rsidR="000D79B3">
          <w:rPr>
            <w:noProof/>
            <w:webHidden/>
          </w:rPr>
          <w:fldChar w:fldCharType="separate"/>
        </w:r>
        <w:r w:rsidR="000D79B3">
          <w:rPr>
            <w:noProof/>
            <w:webHidden/>
          </w:rPr>
          <w:t>17</w:t>
        </w:r>
        <w:r w:rsidR="000D79B3">
          <w:rPr>
            <w:noProof/>
            <w:webHidden/>
          </w:rPr>
          <w:fldChar w:fldCharType="end"/>
        </w:r>
      </w:hyperlink>
    </w:p>
    <w:p w14:paraId="04C94F7C" w14:textId="201169D3" w:rsidR="000D79B3" w:rsidRDefault="00000000">
      <w:pPr>
        <w:pStyle w:val="TOC3"/>
        <w:tabs>
          <w:tab w:val="left" w:pos="1440"/>
        </w:tabs>
        <w:rPr>
          <w:rFonts w:eastAsiaTheme="minorEastAsia"/>
          <w:noProof/>
          <w:kern w:val="2"/>
          <w:sz w:val="24"/>
          <w:szCs w:val="24"/>
          <w14:ligatures w14:val="standardContextual"/>
        </w:rPr>
      </w:pPr>
      <w:hyperlink w:anchor="_Toc175219586" w:history="1">
        <w:r w:rsidR="000D79B3" w:rsidRPr="00BF4E6D">
          <w:rPr>
            <w:rStyle w:val="Hyperlink"/>
            <w:noProof/>
          </w:rPr>
          <w:t>3.6.3.</w:t>
        </w:r>
        <w:r w:rsidR="000D79B3">
          <w:rPr>
            <w:rFonts w:eastAsiaTheme="minorEastAsia"/>
            <w:noProof/>
            <w:kern w:val="2"/>
            <w:sz w:val="24"/>
            <w:szCs w:val="24"/>
            <w14:ligatures w14:val="standardContextual"/>
          </w:rPr>
          <w:tab/>
        </w:r>
        <w:r w:rsidR="000D79B3" w:rsidRPr="00BF4E6D">
          <w:rPr>
            <w:rStyle w:val="Hyperlink"/>
            <w:noProof/>
          </w:rPr>
          <w:t>Heuristic for ordering Delimiter intersections</w:t>
        </w:r>
        <w:r w:rsidR="000D79B3">
          <w:rPr>
            <w:noProof/>
            <w:webHidden/>
          </w:rPr>
          <w:tab/>
        </w:r>
        <w:r w:rsidR="000D79B3">
          <w:rPr>
            <w:noProof/>
            <w:webHidden/>
          </w:rPr>
          <w:fldChar w:fldCharType="begin"/>
        </w:r>
        <w:r w:rsidR="000D79B3">
          <w:rPr>
            <w:noProof/>
            <w:webHidden/>
          </w:rPr>
          <w:instrText xml:space="preserve"> PAGEREF _Toc175219586 \h </w:instrText>
        </w:r>
        <w:r w:rsidR="000D79B3">
          <w:rPr>
            <w:noProof/>
            <w:webHidden/>
          </w:rPr>
        </w:r>
        <w:r w:rsidR="000D79B3">
          <w:rPr>
            <w:noProof/>
            <w:webHidden/>
          </w:rPr>
          <w:fldChar w:fldCharType="separate"/>
        </w:r>
        <w:r w:rsidR="000D79B3">
          <w:rPr>
            <w:noProof/>
            <w:webHidden/>
          </w:rPr>
          <w:t>19</w:t>
        </w:r>
        <w:r w:rsidR="000D79B3">
          <w:rPr>
            <w:noProof/>
            <w:webHidden/>
          </w:rPr>
          <w:fldChar w:fldCharType="end"/>
        </w:r>
      </w:hyperlink>
    </w:p>
    <w:p w14:paraId="39FAFB13" w14:textId="168CC551" w:rsidR="000D79B3" w:rsidRDefault="00000000">
      <w:pPr>
        <w:pStyle w:val="TOC2"/>
        <w:rPr>
          <w:rFonts w:eastAsiaTheme="minorEastAsia"/>
          <w:kern w:val="2"/>
          <w:sz w:val="24"/>
          <w:szCs w:val="24"/>
          <w14:ligatures w14:val="standardContextual"/>
        </w:rPr>
      </w:pPr>
      <w:hyperlink w:anchor="_Toc175219587" w:history="1">
        <w:r w:rsidR="000D79B3" w:rsidRPr="00BF4E6D">
          <w:rPr>
            <w:rStyle w:val="Hyperlink"/>
          </w:rPr>
          <w:t>3.7.</w:t>
        </w:r>
        <w:r w:rsidR="000D79B3">
          <w:rPr>
            <w:rFonts w:eastAsiaTheme="minorEastAsia"/>
            <w:kern w:val="2"/>
            <w:sz w:val="24"/>
            <w:szCs w:val="24"/>
            <w14:ligatures w14:val="standardContextual"/>
          </w:rPr>
          <w:tab/>
        </w:r>
        <w:r w:rsidR="000D79B3" w:rsidRPr="00BF4E6D">
          <w:rPr>
            <w:rStyle w:val="Hyperlink"/>
          </w:rPr>
          <w:t>Calculating Volumes</w:t>
        </w:r>
        <w:r w:rsidR="000D79B3">
          <w:rPr>
            <w:webHidden/>
          </w:rPr>
          <w:tab/>
        </w:r>
        <w:r w:rsidR="000D79B3">
          <w:rPr>
            <w:webHidden/>
          </w:rPr>
          <w:fldChar w:fldCharType="begin"/>
        </w:r>
        <w:r w:rsidR="000D79B3">
          <w:rPr>
            <w:webHidden/>
          </w:rPr>
          <w:instrText xml:space="preserve"> PAGEREF _Toc175219587 \h </w:instrText>
        </w:r>
        <w:r w:rsidR="000D79B3">
          <w:rPr>
            <w:webHidden/>
          </w:rPr>
        </w:r>
        <w:r w:rsidR="000D79B3">
          <w:rPr>
            <w:webHidden/>
          </w:rPr>
          <w:fldChar w:fldCharType="separate"/>
        </w:r>
        <w:r w:rsidR="000D79B3">
          <w:rPr>
            <w:webHidden/>
          </w:rPr>
          <w:t>20</w:t>
        </w:r>
        <w:r w:rsidR="000D79B3">
          <w:rPr>
            <w:webHidden/>
          </w:rPr>
          <w:fldChar w:fldCharType="end"/>
        </w:r>
      </w:hyperlink>
    </w:p>
    <w:p w14:paraId="6C7ED620" w14:textId="0DE6A791" w:rsidR="000D79B3" w:rsidRDefault="00000000">
      <w:pPr>
        <w:pStyle w:val="TOC3"/>
        <w:tabs>
          <w:tab w:val="left" w:pos="1440"/>
        </w:tabs>
        <w:rPr>
          <w:rFonts w:eastAsiaTheme="minorEastAsia"/>
          <w:noProof/>
          <w:kern w:val="2"/>
          <w:sz w:val="24"/>
          <w:szCs w:val="24"/>
          <w14:ligatures w14:val="standardContextual"/>
        </w:rPr>
      </w:pPr>
      <w:hyperlink w:anchor="_Toc175219588" w:history="1">
        <w:r w:rsidR="000D79B3" w:rsidRPr="00BF4E6D">
          <w:rPr>
            <w:rStyle w:val="Hyperlink"/>
            <w:noProof/>
          </w:rPr>
          <w:t>3.7.1.</w:t>
        </w:r>
        <w:r w:rsidR="000D79B3">
          <w:rPr>
            <w:rFonts w:eastAsiaTheme="minorEastAsia"/>
            <w:noProof/>
            <w:kern w:val="2"/>
            <w:sz w:val="24"/>
            <w:szCs w:val="24"/>
            <w14:ligatures w14:val="standardContextual"/>
          </w:rPr>
          <w:tab/>
        </w:r>
        <w:r w:rsidR="000D79B3" w:rsidRPr="00BF4E6D">
          <w:rPr>
            <w:rStyle w:val="Hyperlink"/>
            <w:noProof/>
          </w:rPr>
          <w:t>Assembling the triangles</w:t>
        </w:r>
        <w:r w:rsidR="000D79B3">
          <w:rPr>
            <w:noProof/>
            <w:webHidden/>
          </w:rPr>
          <w:tab/>
        </w:r>
        <w:r w:rsidR="000D79B3">
          <w:rPr>
            <w:noProof/>
            <w:webHidden/>
          </w:rPr>
          <w:fldChar w:fldCharType="begin"/>
        </w:r>
        <w:r w:rsidR="000D79B3">
          <w:rPr>
            <w:noProof/>
            <w:webHidden/>
          </w:rPr>
          <w:instrText xml:space="preserve"> PAGEREF _Toc175219588 \h </w:instrText>
        </w:r>
        <w:r w:rsidR="000D79B3">
          <w:rPr>
            <w:noProof/>
            <w:webHidden/>
          </w:rPr>
        </w:r>
        <w:r w:rsidR="000D79B3">
          <w:rPr>
            <w:noProof/>
            <w:webHidden/>
          </w:rPr>
          <w:fldChar w:fldCharType="separate"/>
        </w:r>
        <w:r w:rsidR="000D79B3">
          <w:rPr>
            <w:noProof/>
            <w:webHidden/>
          </w:rPr>
          <w:t>21</w:t>
        </w:r>
        <w:r w:rsidR="000D79B3">
          <w:rPr>
            <w:noProof/>
            <w:webHidden/>
          </w:rPr>
          <w:fldChar w:fldCharType="end"/>
        </w:r>
      </w:hyperlink>
    </w:p>
    <w:p w14:paraId="58E97BBD" w14:textId="24541B02" w:rsidR="000D79B3" w:rsidRDefault="00000000">
      <w:pPr>
        <w:pStyle w:val="TOC3"/>
        <w:tabs>
          <w:tab w:val="left" w:pos="1440"/>
        </w:tabs>
        <w:rPr>
          <w:rFonts w:eastAsiaTheme="minorEastAsia"/>
          <w:noProof/>
          <w:kern w:val="2"/>
          <w:sz w:val="24"/>
          <w:szCs w:val="24"/>
          <w14:ligatures w14:val="standardContextual"/>
        </w:rPr>
      </w:pPr>
      <w:hyperlink w:anchor="_Toc175219589" w:history="1">
        <w:r w:rsidR="000D79B3" w:rsidRPr="00BF4E6D">
          <w:rPr>
            <w:rStyle w:val="Hyperlink"/>
            <w:noProof/>
          </w:rPr>
          <w:t>3.7.2.</w:t>
        </w:r>
        <w:r w:rsidR="000D79B3">
          <w:rPr>
            <w:rFonts w:eastAsiaTheme="minorEastAsia"/>
            <w:noProof/>
            <w:kern w:val="2"/>
            <w:sz w:val="24"/>
            <w:szCs w:val="24"/>
            <w14:ligatures w14:val="standardContextual"/>
          </w:rPr>
          <w:tab/>
        </w:r>
        <w:r w:rsidR="000D79B3" w:rsidRPr="00BF4E6D">
          <w:rPr>
            <w:rStyle w:val="Hyperlink"/>
            <w:noProof/>
          </w:rPr>
          <w:t>Choosing query points</w:t>
        </w:r>
        <w:r w:rsidR="000D79B3">
          <w:rPr>
            <w:noProof/>
            <w:webHidden/>
          </w:rPr>
          <w:tab/>
        </w:r>
        <w:r w:rsidR="000D79B3">
          <w:rPr>
            <w:noProof/>
            <w:webHidden/>
          </w:rPr>
          <w:fldChar w:fldCharType="begin"/>
        </w:r>
        <w:r w:rsidR="000D79B3">
          <w:rPr>
            <w:noProof/>
            <w:webHidden/>
          </w:rPr>
          <w:instrText xml:space="preserve"> PAGEREF _Toc175219589 \h </w:instrText>
        </w:r>
        <w:r w:rsidR="000D79B3">
          <w:rPr>
            <w:noProof/>
            <w:webHidden/>
          </w:rPr>
        </w:r>
        <w:r w:rsidR="000D79B3">
          <w:rPr>
            <w:noProof/>
            <w:webHidden/>
          </w:rPr>
          <w:fldChar w:fldCharType="separate"/>
        </w:r>
        <w:r w:rsidR="000D79B3">
          <w:rPr>
            <w:noProof/>
            <w:webHidden/>
          </w:rPr>
          <w:t>22</w:t>
        </w:r>
        <w:r w:rsidR="000D79B3">
          <w:rPr>
            <w:noProof/>
            <w:webHidden/>
          </w:rPr>
          <w:fldChar w:fldCharType="end"/>
        </w:r>
      </w:hyperlink>
    </w:p>
    <w:p w14:paraId="103CF414" w14:textId="7618253F" w:rsidR="000D79B3" w:rsidRDefault="00000000">
      <w:pPr>
        <w:pStyle w:val="TOC3"/>
        <w:tabs>
          <w:tab w:val="left" w:pos="1440"/>
        </w:tabs>
        <w:rPr>
          <w:rFonts w:eastAsiaTheme="minorEastAsia"/>
          <w:noProof/>
          <w:kern w:val="2"/>
          <w:sz w:val="24"/>
          <w:szCs w:val="24"/>
          <w14:ligatures w14:val="standardContextual"/>
        </w:rPr>
      </w:pPr>
      <w:hyperlink w:anchor="_Toc175219590" w:history="1">
        <w:r w:rsidR="000D79B3" w:rsidRPr="00BF4E6D">
          <w:rPr>
            <w:rStyle w:val="Hyperlink"/>
            <w:noProof/>
          </w:rPr>
          <w:t>3.7.3.</w:t>
        </w:r>
        <w:r w:rsidR="000D79B3">
          <w:rPr>
            <w:rFonts w:eastAsiaTheme="minorEastAsia"/>
            <w:noProof/>
            <w:kern w:val="2"/>
            <w:sz w:val="24"/>
            <w:szCs w:val="24"/>
            <w14:ligatures w14:val="standardContextual"/>
          </w:rPr>
          <w:tab/>
        </w:r>
        <w:r w:rsidR="000D79B3" w:rsidRPr="00BF4E6D">
          <w:rPr>
            <w:rStyle w:val="Hyperlink"/>
            <w:noProof/>
          </w:rPr>
          <w:t>Possible Improvements</w:t>
        </w:r>
        <w:r w:rsidR="000D79B3">
          <w:rPr>
            <w:noProof/>
            <w:webHidden/>
          </w:rPr>
          <w:tab/>
        </w:r>
        <w:r w:rsidR="000D79B3">
          <w:rPr>
            <w:noProof/>
            <w:webHidden/>
          </w:rPr>
          <w:fldChar w:fldCharType="begin"/>
        </w:r>
        <w:r w:rsidR="000D79B3">
          <w:rPr>
            <w:noProof/>
            <w:webHidden/>
          </w:rPr>
          <w:instrText xml:space="preserve"> PAGEREF _Toc175219590 \h </w:instrText>
        </w:r>
        <w:r w:rsidR="000D79B3">
          <w:rPr>
            <w:noProof/>
            <w:webHidden/>
          </w:rPr>
        </w:r>
        <w:r w:rsidR="000D79B3">
          <w:rPr>
            <w:noProof/>
            <w:webHidden/>
          </w:rPr>
          <w:fldChar w:fldCharType="separate"/>
        </w:r>
        <w:r w:rsidR="000D79B3">
          <w:rPr>
            <w:noProof/>
            <w:webHidden/>
          </w:rPr>
          <w:t>24</w:t>
        </w:r>
        <w:r w:rsidR="000D79B3">
          <w:rPr>
            <w:noProof/>
            <w:webHidden/>
          </w:rPr>
          <w:fldChar w:fldCharType="end"/>
        </w:r>
      </w:hyperlink>
    </w:p>
    <w:p w14:paraId="0D6C64C2" w14:textId="726D2547" w:rsidR="000D79B3" w:rsidRDefault="00000000">
      <w:pPr>
        <w:pStyle w:val="TOC2"/>
        <w:rPr>
          <w:rFonts w:eastAsiaTheme="minorEastAsia"/>
          <w:kern w:val="2"/>
          <w:sz w:val="24"/>
          <w:szCs w:val="24"/>
          <w14:ligatures w14:val="standardContextual"/>
        </w:rPr>
      </w:pPr>
      <w:hyperlink w:anchor="_Toc175219591" w:history="1">
        <w:r w:rsidR="000D79B3" w:rsidRPr="00BF4E6D">
          <w:rPr>
            <w:rStyle w:val="Hyperlink"/>
          </w:rPr>
          <w:t>3.8.</w:t>
        </w:r>
        <w:r w:rsidR="000D79B3">
          <w:rPr>
            <w:rFonts w:eastAsiaTheme="minorEastAsia"/>
            <w:kern w:val="2"/>
            <w:sz w:val="24"/>
            <w:szCs w:val="24"/>
            <w14:ligatures w14:val="standardContextual"/>
          </w:rPr>
          <w:tab/>
        </w:r>
        <w:r w:rsidR="000D79B3" w:rsidRPr="00BF4E6D">
          <w:rPr>
            <w:rStyle w:val="Hyperlink"/>
          </w:rPr>
          <w:t>Querying the World</w:t>
        </w:r>
        <w:r w:rsidR="000D79B3">
          <w:rPr>
            <w:webHidden/>
          </w:rPr>
          <w:tab/>
        </w:r>
        <w:r w:rsidR="000D79B3">
          <w:rPr>
            <w:webHidden/>
          </w:rPr>
          <w:fldChar w:fldCharType="begin"/>
        </w:r>
        <w:r w:rsidR="000D79B3">
          <w:rPr>
            <w:webHidden/>
          </w:rPr>
          <w:instrText xml:space="preserve"> PAGEREF _Toc175219591 \h </w:instrText>
        </w:r>
        <w:r w:rsidR="000D79B3">
          <w:rPr>
            <w:webHidden/>
          </w:rPr>
        </w:r>
        <w:r w:rsidR="000D79B3">
          <w:rPr>
            <w:webHidden/>
          </w:rPr>
          <w:fldChar w:fldCharType="separate"/>
        </w:r>
        <w:r w:rsidR="000D79B3">
          <w:rPr>
            <w:webHidden/>
          </w:rPr>
          <w:t>24</w:t>
        </w:r>
        <w:r w:rsidR="000D79B3">
          <w:rPr>
            <w:webHidden/>
          </w:rPr>
          <w:fldChar w:fldCharType="end"/>
        </w:r>
      </w:hyperlink>
    </w:p>
    <w:p w14:paraId="12621084" w14:textId="14DFEAC7" w:rsidR="000D79B3" w:rsidRDefault="00000000">
      <w:pPr>
        <w:pStyle w:val="TOC3"/>
        <w:tabs>
          <w:tab w:val="left" w:pos="1440"/>
        </w:tabs>
        <w:rPr>
          <w:rFonts w:eastAsiaTheme="minorEastAsia"/>
          <w:noProof/>
          <w:kern w:val="2"/>
          <w:sz w:val="24"/>
          <w:szCs w:val="24"/>
          <w14:ligatures w14:val="standardContextual"/>
        </w:rPr>
      </w:pPr>
      <w:hyperlink w:anchor="_Toc175219592" w:history="1">
        <w:r w:rsidR="000D79B3" w:rsidRPr="00BF4E6D">
          <w:rPr>
            <w:rStyle w:val="Hyperlink"/>
            <w:noProof/>
          </w:rPr>
          <w:t>3.8.1.</w:t>
        </w:r>
        <w:r w:rsidR="000D79B3">
          <w:rPr>
            <w:rFonts w:eastAsiaTheme="minorEastAsia"/>
            <w:noProof/>
            <w:kern w:val="2"/>
            <w:sz w:val="24"/>
            <w:szCs w:val="24"/>
            <w14:ligatures w14:val="standardContextual"/>
          </w:rPr>
          <w:tab/>
        </w:r>
        <w:r w:rsidR="000D79B3" w:rsidRPr="00BF4E6D">
          <w:rPr>
            <w:rStyle w:val="Hyperlink"/>
            <w:noProof/>
          </w:rPr>
          <w:t>Issues of the trivial approach</w:t>
        </w:r>
        <w:r w:rsidR="000D79B3">
          <w:rPr>
            <w:noProof/>
            <w:webHidden/>
          </w:rPr>
          <w:tab/>
        </w:r>
        <w:r w:rsidR="000D79B3">
          <w:rPr>
            <w:noProof/>
            <w:webHidden/>
          </w:rPr>
          <w:fldChar w:fldCharType="begin"/>
        </w:r>
        <w:r w:rsidR="000D79B3">
          <w:rPr>
            <w:noProof/>
            <w:webHidden/>
          </w:rPr>
          <w:instrText xml:space="preserve"> PAGEREF _Toc175219592 \h </w:instrText>
        </w:r>
        <w:r w:rsidR="000D79B3">
          <w:rPr>
            <w:noProof/>
            <w:webHidden/>
          </w:rPr>
        </w:r>
        <w:r w:rsidR="000D79B3">
          <w:rPr>
            <w:noProof/>
            <w:webHidden/>
          </w:rPr>
          <w:fldChar w:fldCharType="separate"/>
        </w:r>
        <w:r w:rsidR="000D79B3">
          <w:rPr>
            <w:noProof/>
            <w:webHidden/>
          </w:rPr>
          <w:t>25</w:t>
        </w:r>
        <w:r w:rsidR="000D79B3">
          <w:rPr>
            <w:noProof/>
            <w:webHidden/>
          </w:rPr>
          <w:fldChar w:fldCharType="end"/>
        </w:r>
      </w:hyperlink>
    </w:p>
    <w:p w14:paraId="5720479B" w14:textId="3D744885" w:rsidR="000D79B3" w:rsidRDefault="00000000">
      <w:pPr>
        <w:pStyle w:val="TOC3"/>
        <w:tabs>
          <w:tab w:val="left" w:pos="1440"/>
        </w:tabs>
        <w:rPr>
          <w:rFonts w:eastAsiaTheme="minorEastAsia"/>
          <w:noProof/>
          <w:kern w:val="2"/>
          <w:sz w:val="24"/>
          <w:szCs w:val="24"/>
          <w14:ligatures w14:val="standardContextual"/>
        </w:rPr>
      </w:pPr>
      <w:hyperlink w:anchor="_Toc175219593" w:history="1">
        <w:r w:rsidR="000D79B3" w:rsidRPr="00BF4E6D">
          <w:rPr>
            <w:rStyle w:val="Hyperlink"/>
            <w:noProof/>
          </w:rPr>
          <w:t>3.8.2.</w:t>
        </w:r>
        <w:r w:rsidR="000D79B3">
          <w:rPr>
            <w:rFonts w:eastAsiaTheme="minorEastAsia"/>
            <w:noProof/>
            <w:kern w:val="2"/>
            <w:sz w:val="24"/>
            <w:szCs w:val="24"/>
            <w14:ligatures w14:val="standardContextual"/>
          </w:rPr>
          <w:tab/>
        </w:r>
        <w:r w:rsidR="000D79B3" w:rsidRPr="00BF4E6D">
          <w:rPr>
            <w:rStyle w:val="Hyperlink"/>
            <w:noProof/>
          </w:rPr>
          <w:t>Possible Performance Improvements</w:t>
        </w:r>
        <w:r w:rsidR="000D79B3">
          <w:rPr>
            <w:noProof/>
            <w:webHidden/>
          </w:rPr>
          <w:tab/>
        </w:r>
        <w:r w:rsidR="000D79B3">
          <w:rPr>
            <w:noProof/>
            <w:webHidden/>
          </w:rPr>
          <w:fldChar w:fldCharType="begin"/>
        </w:r>
        <w:r w:rsidR="000D79B3">
          <w:rPr>
            <w:noProof/>
            <w:webHidden/>
          </w:rPr>
          <w:instrText xml:space="preserve"> PAGEREF _Toc175219593 \h </w:instrText>
        </w:r>
        <w:r w:rsidR="000D79B3">
          <w:rPr>
            <w:noProof/>
            <w:webHidden/>
          </w:rPr>
        </w:r>
        <w:r w:rsidR="000D79B3">
          <w:rPr>
            <w:noProof/>
            <w:webHidden/>
          </w:rPr>
          <w:fldChar w:fldCharType="separate"/>
        </w:r>
        <w:r w:rsidR="000D79B3">
          <w:rPr>
            <w:noProof/>
            <w:webHidden/>
          </w:rPr>
          <w:t>26</w:t>
        </w:r>
        <w:r w:rsidR="000D79B3">
          <w:rPr>
            <w:noProof/>
            <w:webHidden/>
          </w:rPr>
          <w:fldChar w:fldCharType="end"/>
        </w:r>
      </w:hyperlink>
    </w:p>
    <w:p w14:paraId="0C67F33B" w14:textId="34225AF5" w:rsidR="000D79B3" w:rsidRDefault="00000000">
      <w:pPr>
        <w:pStyle w:val="TOC1"/>
        <w:rPr>
          <w:rFonts w:eastAsiaTheme="minorEastAsia"/>
          <w:b w:val="0"/>
          <w:kern w:val="2"/>
          <w:sz w:val="24"/>
          <w:szCs w:val="24"/>
          <w14:ligatures w14:val="standardContextual"/>
        </w:rPr>
      </w:pPr>
      <w:hyperlink w:anchor="_Toc175219594" w:history="1">
        <w:r w:rsidR="000D79B3" w:rsidRPr="00BF4E6D">
          <w:rPr>
            <w:rStyle w:val="Hyperlink"/>
          </w:rPr>
          <w:t>4.</w:t>
        </w:r>
        <w:r w:rsidR="000D79B3">
          <w:rPr>
            <w:rFonts w:eastAsiaTheme="minorEastAsia"/>
            <w:b w:val="0"/>
            <w:kern w:val="2"/>
            <w:sz w:val="24"/>
            <w:szCs w:val="24"/>
            <w14:ligatures w14:val="standardContextual"/>
          </w:rPr>
          <w:tab/>
        </w:r>
        <w:r w:rsidR="000D79B3" w:rsidRPr="00BF4E6D">
          <w:rPr>
            <w:rStyle w:val="Hyperlink"/>
          </w:rPr>
          <w:t>Implementation</w:t>
        </w:r>
        <w:r w:rsidR="000D79B3">
          <w:rPr>
            <w:webHidden/>
          </w:rPr>
          <w:tab/>
        </w:r>
        <w:r w:rsidR="000D79B3">
          <w:rPr>
            <w:webHidden/>
          </w:rPr>
          <w:fldChar w:fldCharType="begin"/>
        </w:r>
        <w:r w:rsidR="000D79B3">
          <w:rPr>
            <w:webHidden/>
          </w:rPr>
          <w:instrText xml:space="preserve"> PAGEREF _Toc175219594 \h </w:instrText>
        </w:r>
        <w:r w:rsidR="000D79B3">
          <w:rPr>
            <w:webHidden/>
          </w:rPr>
        </w:r>
        <w:r w:rsidR="000D79B3">
          <w:rPr>
            <w:webHidden/>
          </w:rPr>
          <w:fldChar w:fldCharType="separate"/>
        </w:r>
        <w:r w:rsidR="000D79B3">
          <w:rPr>
            <w:webHidden/>
          </w:rPr>
          <w:t>27</w:t>
        </w:r>
        <w:r w:rsidR="000D79B3">
          <w:rPr>
            <w:webHidden/>
          </w:rPr>
          <w:fldChar w:fldCharType="end"/>
        </w:r>
      </w:hyperlink>
    </w:p>
    <w:p w14:paraId="0AEAE3D2" w14:textId="16812CC5" w:rsidR="000D79B3" w:rsidRDefault="00000000">
      <w:pPr>
        <w:pStyle w:val="TOC2"/>
        <w:rPr>
          <w:rFonts w:eastAsiaTheme="minorEastAsia"/>
          <w:kern w:val="2"/>
          <w:sz w:val="24"/>
          <w:szCs w:val="24"/>
          <w14:ligatures w14:val="standardContextual"/>
        </w:rPr>
      </w:pPr>
      <w:hyperlink w:anchor="_Toc175219595" w:history="1">
        <w:r w:rsidR="000D79B3" w:rsidRPr="00BF4E6D">
          <w:rPr>
            <w:rStyle w:val="Hyperlink"/>
          </w:rPr>
          <w:t>4.1.</w:t>
        </w:r>
        <w:r w:rsidR="000D79B3">
          <w:rPr>
            <w:rFonts w:eastAsiaTheme="minorEastAsia"/>
            <w:kern w:val="2"/>
            <w:sz w:val="24"/>
            <w:szCs w:val="24"/>
            <w14:ligatures w14:val="standardContextual"/>
          </w:rPr>
          <w:tab/>
        </w:r>
        <w:r w:rsidR="000D79B3" w:rsidRPr="00BF4E6D">
          <w:rPr>
            <w:rStyle w:val="Hyperlink"/>
          </w:rPr>
          <w:t>Overview</w:t>
        </w:r>
        <w:r w:rsidR="000D79B3">
          <w:rPr>
            <w:webHidden/>
          </w:rPr>
          <w:tab/>
        </w:r>
        <w:r w:rsidR="000D79B3">
          <w:rPr>
            <w:webHidden/>
          </w:rPr>
          <w:fldChar w:fldCharType="begin"/>
        </w:r>
        <w:r w:rsidR="000D79B3">
          <w:rPr>
            <w:webHidden/>
          </w:rPr>
          <w:instrText xml:space="preserve"> PAGEREF _Toc175219595 \h </w:instrText>
        </w:r>
        <w:r w:rsidR="000D79B3">
          <w:rPr>
            <w:webHidden/>
          </w:rPr>
        </w:r>
        <w:r w:rsidR="000D79B3">
          <w:rPr>
            <w:webHidden/>
          </w:rPr>
          <w:fldChar w:fldCharType="separate"/>
        </w:r>
        <w:r w:rsidR="000D79B3">
          <w:rPr>
            <w:webHidden/>
          </w:rPr>
          <w:t>27</w:t>
        </w:r>
        <w:r w:rsidR="000D79B3">
          <w:rPr>
            <w:webHidden/>
          </w:rPr>
          <w:fldChar w:fldCharType="end"/>
        </w:r>
      </w:hyperlink>
    </w:p>
    <w:p w14:paraId="7032AA68" w14:textId="1949B21D" w:rsidR="000D79B3" w:rsidRDefault="00000000">
      <w:pPr>
        <w:pStyle w:val="TOC2"/>
        <w:rPr>
          <w:rFonts w:eastAsiaTheme="minorEastAsia"/>
          <w:kern w:val="2"/>
          <w:sz w:val="24"/>
          <w:szCs w:val="24"/>
          <w14:ligatures w14:val="standardContextual"/>
        </w:rPr>
      </w:pPr>
      <w:hyperlink w:anchor="_Toc175219596" w:history="1">
        <w:r w:rsidR="000D79B3" w:rsidRPr="00BF4E6D">
          <w:rPr>
            <w:rStyle w:val="Hyperlink"/>
          </w:rPr>
          <w:t>4.2.</w:t>
        </w:r>
        <w:r w:rsidR="000D79B3">
          <w:rPr>
            <w:rFonts w:eastAsiaTheme="minorEastAsia"/>
            <w:kern w:val="2"/>
            <w:sz w:val="24"/>
            <w:szCs w:val="24"/>
            <w14:ligatures w14:val="standardContextual"/>
          </w:rPr>
          <w:tab/>
        </w:r>
        <w:r w:rsidR="000D79B3" w:rsidRPr="00BF4E6D">
          <w:rPr>
            <w:rStyle w:val="Hyperlink"/>
          </w:rPr>
          <w:t>Dealing with Floating-point Precision</w:t>
        </w:r>
        <w:r w:rsidR="000D79B3">
          <w:rPr>
            <w:webHidden/>
          </w:rPr>
          <w:tab/>
        </w:r>
        <w:r w:rsidR="000D79B3">
          <w:rPr>
            <w:webHidden/>
          </w:rPr>
          <w:fldChar w:fldCharType="begin"/>
        </w:r>
        <w:r w:rsidR="000D79B3">
          <w:rPr>
            <w:webHidden/>
          </w:rPr>
          <w:instrText xml:space="preserve"> PAGEREF _Toc175219596 \h </w:instrText>
        </w:r>
        <w:r w:rsidR="000D79B3">
          <w:rPr>
            <w:webHidden/>
          </w:rPr>
        </w:r>
        <w:r w:rsidR="000D79B3">
          <w:rPr>
            <w:webHidden/>
          </w:rPr>
          <w:fldChar w:fldCharType="separate"/>
        </w:r>
        <w:r w:rsidR="000D79B3">
          <w:rPr>
            <w:webHidden/>
          </w:rPr>
          <w:t>27</w:t>
        </w:r>
        <w:r w:rsidR="000D79B3">
          <w:rPr>
            <w:webHidden/>
          </w:rPr>
          <w:fldChar w:fldCharType="end"/>
        </w:r>
      </w:hyperlink>
    </w:p>
    <w:p w14:paraId="62C03DAF" w14:textId="008D5999" w:rsidR="000D79B3" w:rsidRDefault="00000000">
      <w:pPr>
        <w:pStyle w:val="TOC2"/>
        <w:rPr>
          <w:rFonts w:eastAsiaTheme="minorEastAsia"/>
          <w:kern w:val="2"/>
          <w:sz w:val="24"/>
          <w:szCs w:val="24"/>
          <w14:ligatures w14:val="standardContextual"/>
        </w:rPr>
      </w:pPr>
      <w:hyperlink w:anchor="_Toc175219597" w:history="1">
        <w:r w:rsidR="000D79B3" w:rsidRPr="00BF4E6D">
          <w:rPr>
            <w:rStyle w:val="Hyperlink"/>
          </w:rPr>
          <w:t>4.3.</w:t>
        </w:r>
        <w:r w:rsidR="000D79B3">
          <w:rPr>
            <w:rFonts w:eastAsiaTheme="minorEastAsia"/>
            <w:kern w:val="2"/>
            <w:sz w:val="24"/>
            <w:szCs w:val="24"/>
            <w14:ligatures w14:val="standardContextual"/>
          </w:rPr>
          <w:tab/>
        </w:r>
        <w:r w:rsidR="000D79B3" w:rsidRPr="00BF4E6D">
          <w:rPr>
            <w:rStyle w:val="Hyperlink"/>
          </w:rPr>
          <w:t>The interface</w:t>
        </w:r>
        <w:r w:rsidR="000D79B3">
          <w:rPr>
            <w:webHidden/>
          </w:rPr>
          <w:tab/>
        </w:r>
        <w:r w:rsidR="000D79B3">
          <w:rPr>
            <w:webHidden/>
          </w:rPr>
          <w:fldChar w:fldCharType="begin"/>
        </w:r>
        <w:r w:rsidR="000D79B3">
          <w:rPr>
            <w:webHidden/>
          </w:rPr>
          <w:instrText xml:space="preserve"> PAGEREF _Toc175219597 \h </w:instrText>
        </w:r>
        <w:r w:rsidR="000D79B3">
          <w:rPr>
            <w:webHidden/>
          </w:rPr>
        </w:r>
        <w:r w:rsidR="000D79B3">
          <w:rPr>
            <w:webHidden/>
          </w:rPr>
          <w:fldChar w:fldCharType="separate"/>
        </w:r>
        <w:r w:rsidR="000D79B3">
          <w:rPr>
            <w:webHidden/>
          </w:rPr>
          <w:t>29</w:t>
        </w:r>
        <w:r w:rsidR="000D79B3">
          <w:rPr>
            <w:webHidden/>
          </w:rPr>
          <w:fldChar w:fldCharType="end"/>
        </w:r>
      </w:hyperlink>
    </w:p>
    <w:p w14:paraId="040B3D9E" w14:textId="08615ADC" w:rsidR="000D79B3" w:rsidRDefault="00000000">
      <w:pPr>
        <w:pStyle w:val="TOC2"/>
        <w:rPr>
          <w:rFonts w:eastAsiaTheme="minorEastAsia"/>
          <w:kern w:val="2"/>
          <w:sz w:val="24"/>
          <w:szCs w:val="24"/>
          <w14:ligatures w14:val="standardContextual"/>
        </w:rPr>
      </w:pPr>
      <w:hyperlink w:anchor="_Toc175219598" w:history="1">
        <w:r w:rsidR="000D79B3" w:rsidRPr="00BF4E6D">
          <w:rPr>
            <w:rStyle w:val="Hyperlink"/>
          </w:rPr>
          <w:t>4.4.</w:t>
        </w:r>
        <w:r w:rsidR="000D79B3">
          <w:rPr>
            <w:rFonts w:eastAsiaTheme="minorEastAsia"/>
            <w:kern w:val="2"/>
            <w:sz w:val="24"/>
            <w:szCs w:val="24"/>
            <w14:ligatures w14:val="standardContextual"/>
          </w:rPr>
          <w:tab/>
        </w:r>
        <w:r w:rsidR="000D79B3" w:rsidRPr="00BF4E6D">
          <w:rPr>
            <w:rStyle w:val="Hyperlink"/>
          </w:rPr>
          <w:t>The underlying data structure</w:t>
        </w:r>
        <w:r w:rsidR="000D79B3">
          <w:rPr>
            <w:webHidden/>
          </w:rPr>
          <w:tab/>
        </w:r>
        <w:r w:rsidR="000D79B3">
          <w:rPr>
            <w:webHidden/>
          </w:rPr>
          <w:fldChar w:fldCharType="begin"/>
        </w:r>
        <w:r w:rsidR="000D79B3">
          <w:rPr>
            <w:webHidden/>
          </w:rPr>
          <w:instrText xml:space="preserve"> PAGEREF _Toc175219598 \h </w:instrText>
        </w:r>
        <w:r w:rsidR="000D79B3">
          <w:rPr>
            <w:webHidden/>
          </w:rPr>
        </w:r>
        <w:r w:rsidR="000D79B3">
          <w:rPr>
            <w:webHidden/>
          </w:rPr>
          <w:fldChar w:fldCharType="separate"/>
        </w:r>
        <w:r w:rsidR="000D79B3">
          <w:rPr>
            <w:webHidden/>
          </w:rPr>
          <w:t>29</w:t>
        </w:r>
        <w:r w:rsidR="000D79B3">
          <w:rPr>
            <w:webHidden/>
          </w:rPr>
          <w:fldChar w:fldCharType="end"/>
        </w:r>
      </w:hyperlink>
    </w:p>
    <w:p w14:paraId="3E477E1C" w14:textId="7A707124" w:rsidR="000D79B3" w:rsidRDefault="00000000">
      <w:pPr>
        <w:pStyle w:val="TOC2"/>
        <w:rPr>
          <w:rFonts w:eastAsiaTheme="minorEastAsia"/>
          <w:kern w:val="2"/>
          <w:sz w:val="24"/>
          <w:szCs w:val="24"/>
          <w14:ligatures w14:val="standardContextual"/>
        </w:rPr>
      </w:pPr>
      <w:hyperlink w:anchor="_Toc175219599" w:history="1">
        <w:r w:rsidR="000D79B3" w:rsidRPr="00BF4E6D">
          <w:rPr>
            <w:rStyle w:val="Hyperlink"/>
          </w:rPr>
          <w:t>4.5.</w:t>
        </w:r>
        <w:r w:rsidR="000D79B3">
          <w:rPr>
            <w:rFonts w:eastAsiaTheme="minorEastAsia"/>
            <w:kern w:val="2"/>
            <w:sz w:val="24"/>
            <w:szCs w:val="24"/>
            <w14:ligatures w14:val="standardContextual"/>
          </w:rPr>
          <w:tab/>
        </w:r>
        <w:r w:rsidR="000D79B3" w:rsidRPr="00BF4E6D">
          <w:rPr>
            <w:rStyle w:val="Hyperlink"/>
          </w:rPr>
          <w:t>Tessellation</w:t>
        </w:r>
        <w:r w:rsidR="000D79B3">
          <w:rPr>
            <w:webHidden/>
          </w:rPr>
          <w:tab/>
        </w:r>
        <w:r w:rsidR="000D79B3">
          <w:rPr>
            <w:webHidden/>
          </w:rPr>
          <w:fldChar w:fldCharType="begin"/>
        </w:r>
        <w:r w:rsidR="000D79B3">
          <w:rPr>
            <w:webHidden/>
          </w:rPr>
          <w:instrText xml:space="preserve"> PAGEREF _Toc175219599 \h </w:instrText>
        </w:r>
        <w:r w:rsidR="000D79B3">
          <w:rPr>
            <w:webHidden/>
          </w:rPr>
        </w:r>
        <w:r w:rsidR="000D79B3">
          <w:rPr>
            <w:webHidden/>
          </w:rPr>
          <w:fldChar w:fldCharType="separate"/>
        </w:r>
        <w:r w:rsidR="000D79B3">
          <w:rPr>
            <w:webHidden/>
          </w:rPr>
          <w:t>30</w:t>
        </w:r>
        <w:r w:rsidR="000D79B3">
          <w:rPr>
            <w:webHidden/>
          </w:rPr>
          <w:fldChar w:fldCharType="end"/>
        </w:r>
      </w:hyperlink>
    </w:p>
    <w:p w14:paraId="57BDDC5A" w14:textId="60EA604B" w:rsidR="000D79B3" w:rsidRDefault="00000000">
      <w:pPr>
        <w:pStyle w:val="TOC3"/>
        <w:tabs>
          <w:tab w:val="left" w:pos="1440"/>
        </w:tabs>
        <w:rPr>
          <w:rFonts w:eastAsiaTheme="minorEastAsia"/>
          <w:noProof/>
          <w:kern w:val="2"/>
          <w:sz w:val="24"/>
          <w:szCs w:val="24"/>
          <w14:ligatures w14:val="standardContextual"/>
        </w:rPr>
      </w:pPr>
      <w:hyperlink w:anchor="_Toc175219600" w:history="1">
        <w:r w:rsidR="000D79B3" w:rsidRPr="00BF4E6D">
          <w:rPr>
            <w:rStyle w:val="Hyperlink"/>
            <w:noProof/>
          </w:rPr>
          <w:t>4.5.1.</w:t>
        </w:r>
        <w:r w:rsidR="000D79B3">
          <w:rPr>
            <w:rFonts w:eastAsiaTheme="minorEastAsia"/>
            <w:noProof/>
            <w:kern w:val="2"/>
            <w:sz w:val="24"/>
            <w:szCs w:val="24"/>
            <w14:ligatures w14:val="standardContextual"/>
          </w:rPr>
          <w:tab/>
        </w:r>
        <w:r w:rsidR="000D79B3" w:rsidRPr="00BF4E6D">
          <w:rPr>
            <w:rStyle w:val="Hyperlink"/>
            <w:noProof/>
          </w:rPr>
          <w:t>Finding the intersection edge</w:t>
        </w:r>
        <w:r w:rsidR="000D79B3">
          <w:rPr>
            <w:noProof/>
            <w:webHidden/>
          </w:rPr>
          <w:tab/>
        </w:r>
        <w:r w:rsidR="000D79B3">
          <w:rPr>
            <w:noProof/>
            <w:webHidden/>
          </w:rPr>
          <w:fldChar w:fldCharType="begin"/>
        </w:r>
        <w:r w:rsidR="000D79B3">
          <w:rPr>
            <w:noProof/>
            <w:webHidden/>
          </w:rPr>
          <w:instrText xml:space="preserve"> PAGEREF _Toc175219600 \h </w:instrText>
        </w:r>
        <w:r w:rsidR="000D79B3">
          <w:rPr>
            <w:noProof/>
            <w:webHidden/>
          </w:rPr>
        </w:r>
        <w:r w:rsidR="000D79B3">
          <w:rPr>
            <w:noProof/>
            <w:webHidden/>
          </w:rPr>
          <w:fldChar w:fldCharType="separate"/>
        </w:r>
        <w:r w:rsidR="000D79B3">
          <w:rPr>
            <w:noProof/>
            <w:webHidden/>
          </w:rPr>
          <w:t>31</w:t>
        </w:r>
        <w:r w:rsidR="000D79B3">
          <w:rPr>
            <w:noProof/>
            <w:webHidden/>
          </w:rPr>
          <w:fldChar w:fldCharType="end"/>
        </w:r>
      </w:hyperlink>
    </w:p>
    <w:p w14:paraId="29BB3CEB" w14:textId="43552A8E" w:rsidR="000D79B3" w:rsidRDefault="00000000">
      <w:pPr>
        <w:pStyle w:val="TOC3"/>
        <w:tabs>
          <w:tab w:val="left" w:pos="1440"/>
        </w:tabs>
        <w:rPr>
          <w:rFonts w:eastAsiaTheme="minorEastAsia"/>
          <w:noProof/>
          <w:kern w:val="2"/>
          <w:sz w:val="24"/>
          <w:szCs w:val="24"/>
          <w14:ligatures w14:val="standardContextual"/>
        </w:rPr>
      </w:pPr>
      <w:hyperlink w:anchor="_Toc175219601" w:history="1">
        <w:r w:rsidR="000D79B3" w:rsidRPr="00BF4E6D">
          <w:rPr>
            <w:rStyle w:val="Hyperlink"/>
            <w:noProof/>
          </w:rPr>
          <w:t>4.5.2.</w:t>
        </w:r>
        <w:r w:rsidR="000D79B3">
          <w:rPr>
            <w:rFonts w:eastAsiaTheme="minorEastAsia"/>
            <w:noProof/>
            <w:kern w:val="2"/>
            <w:sz w:val="24"/>
            <w:szCs w:val="24"/>
            <w14:ligatures w14:val="standardContextual"/>
          </w:rPr>
          <w:tab/>
        </w:r>
        <w:r w:rsidR="000D79B3" w:rsidRPr="00BF4E6D">
          <w:rPr>
            <w:rStyle w:val="Hyperlink"/>
            <w:noProof/>
          </w:rPr>
          <w:t>Performing Tessellation</w:t>
        </w:r>
        <w:r w:rsidR="000D79B3">
          <w:rPr>
            <w:noProof/>
            <w:webHidden/>
          </w:rPr>
          <w:tab/>
        </w:r>
        <w:r w:rsidR="000D79B3">
          <w:rPr>
            <w:noProof/>
            <w:webHidden/>
          </w:rPr>
          <w:fldChar w:fldCharType="begin"/>
        </w:r>
        <w:r w:rsidR="000D79B3">
          <w:rPr>
            <w:noProof/>
            <w:webHidden/>
          </w:rPr>
          <w:instrText xml:space="preserve"> PAGEREF _Toc175219601 \h </w:instrText>
        </w:r>
        <w:r w:rsidR="000D79B3">
          <w:rPr>
            <w:noProof/>
            <w:webHidden/>
          </w:rPr>
        </w:r>
        <w:r w:rsidR="000D79B3">
          <w:rPr>
            <w:noProof/>
            <w:webHidden/>
          </w:rPr>
          <w:fldChar w:fldCharType="separate"/>
        </w:r>
        <w:r w:rsidR="000D79B3">
          <w:rPr>
            <w:noProof/>
            <w:webHidden/>
          </w:rPr>
          <w:t>31</w:t>
        </w:r>
        <w:r w:rsidR="000D79B3">
          <w:rPr>
            <w:noProof/>
            <w:webHidden/>
          </w:rPr>
          <w:fldChar w:fldCharType="end"/>
        </w:r>
      </w:hyperlink>
    </w:p>
    <w:p w14:paraId="0F1CBD25" w14:textId="103BD672" w:rsidR="000D79B3" w:rsidRDefault="00000000">
      <w:pPr>
        <w:pStyle w:val="TOC2"/>
        <w:rPr>
          <w:rFonts w:eastAsiaTheme="minorEastAsia"/>
          <w:kern w:val="2"/>
          <w:sz w:val="24"/>
          <w:szCs w:val="24"/>
          <w14:ligatures w14:val="standardContextual"/>
        </w:rPr>
      </w:pPr>
      <w:hyperlink w:anchor="_Toc175219602" w:history="1">
        <w:r w:rsidR="000D79B3" w:rsidRPr="00BF4E6D">
          <w:rPr>
            <w:rStyle w:val="Hyperlink"/>
          </w:rPr>
          <w:t>4.6.</w:t>
        </w:r>
        <w:r w:rsidR="000D79B3">
          <w:rPr>
            <w:rFonts w:eastAsiaTheme="minorEastAsia"/>
            <w:kern w:val="2"/>
            <w:sz w:val="24"/>
            <w:szCs w:val="24"/>
            <w14:ligatures w14:val="standardContextual"/>
          </w:rPr>
          <w:tab/>
        </w:r>
        <w:r w:rsidR="000D79B3" w:rsidRPr="00BF4E6D">
          <w:rPr>
            <w:rStyle w:val="Hyperlink"/>
          </w:rPr>
          <w:t>Parallelization</w:t>
        </w:r>
        <w:r w:rsidR="000D79B3">
          <w:rPr>
            <w:webHidden/>
          </w:rPr>
          <w:tab/>
        </w:r>
        <w:r w:rsidR="000D79B3">
          <w:rPr>
            <w:webHidden/>
          </w:rPr>
          <w:fldChar w:fldCharType="begin"/>
        </w:r>
        <w:r w:rsidR="000D79B3">
          <w:rPr>
            <w:webHidden/>
          </w:rPr>
          <w:instrText xml:space="preserve"> PAGEREF _Toc175219602 \h </w:instrText>
        </w:r>
        <w:r w:rsidR="000D79B3">
          <w:rPr>
            <w:webHidden/>
          </w:rPr>
        </w:r>
        <w:r w:rsidR="000D79B3">
          <w:rPr>
            <w:webHidden/>
          </w:rPr>
          <w:fldChar w:fldCharType="separate"/>
        </w:r>
        <w:r w:rsidR="000D79B3">
          <w:rPr>
            <w:webHidden/>
          </w:rPr>
          <w:t>32</w:t>
        </w:r>
        <w:r w:rsidR="000D79B3">
          <w:rPr>
            <w:webHidden/>
          </w:rPr>
          <w:fldChar w:fldCharType="end"/>
        </w:r>
      </w:hyperlink>
    </w:p>
    <w:p w14:paraId="5C90E9A4" w14:textId="17006CC6" w:rsidR="000D79B3" w:rsidRDefault="00000000">
      <w:pPr>
        <w:pStyle w:val="TOC3"/>
        <w:tabs>
          <w:tab w:val="left" w:pos="1440"/>
        </w:tabs>
        <w:rPr>
          <w:rFonts w:eastAsiaTheme="minorEastAsia"/>
          <w:noProof/>
          <w:kern w:val="2"/>
          <w:sz w:val="24"/>
          <w:szCs w:val="24"/>
          <w14:ligatures w14:val="standardContextual"/>
        </w:rPr>
      </w:pPr>
      <w:hyperlink w:anchor="_Toc175219603" w:history="1">
        <w:r w:rsidR="000D79B3" w:rsidRPr="00BF4E6D">
          <w:rPr>
            <w:rStyle w:val="Hyperlink"/>
            <w:noProof/>
          </w:rPr>
          <w:t>4.6.1.</w:t>
        </w:r>
        <w:r w:rsidR="000D79B3">
          <w:rPr>
            <w:rFonts w:eastAsiaTheme="minorEastAsia"/>
            <w:noProof/>
            <w:kern w:val="2"/>
            <w:sz w:val="24"/>
            <w:szCs w:val="24"/>
            <w14:ligatures w14:val="standardContextual"/>
          </w:rPr>
          <w:tab/>
        </w:r>
        <w:r w:rsidR="000D79B3" w:rsidRPr="00BF4E6D">
          <w:rPr>
            <w:rStyle w:val="Hyperlink"/>
            <w:noProof/>
          </w:rPr>
          <w:t>Possible Improvements</w:t>
        </w:r>
        <w:r w:rsidR="000D79B3">
          <w:rPr>
            <w:noProof/>
            <w:webHidden/>
          </w:rPr>
          <w:tab/>
        </w:r>
        <w:r w:rsidR="000D79B3">
          <w:rPr>
            <w:noProof/>
            <w:webHidden/>
          </w:rPr>
          <w:fldChar w:fldCharType="begin"/>
        </w:r>
        <w:r w:rsidR="000D79B3">
          <w:rPr>
            <w:noProof/>
            <w:webHidden/>
          </w:rPr>
          <w:instrText xml:space="preserve"> PAGEREF _Toc175219603 \h </w:instrText>
        </w:r>
        <w:r w:rsidR="000D79B3">
          <w:rPr>
            <w:noProof/>
            <w:webHidden/>
          </w:rPr>
        </w:r>
        <w:r w:rsidR="000D79B3">
          <w:rPr>
            <w:noProof/>
            <w:webHidden/>
          </w:rPr>
          <w:fldChar w:fldCharType="separate"/>
        </w:r>
        <w:r w:rsidR="000D79B3">
          <w:rPr>
            <w:noProof/>
            <w:webHidden/>
          </w:rPr>
          <w:t>33</w:t>
        </w:r>
        <w:r w:rsidR="000D79B3">
          <w:rPr>
            <w:noProof/>
            <w:webHidden/>
          </w:rPr>
          <w:fldChar w:fldCharType="end"/>
        </w:r>
      </w:hyperlink>
    </w:p>
    <w:p w14:paraId="3E601112" w14:textId="065C0CC0" w:rsidR="000D79B3" w:rsidRDefault="00000000">
      <w:pPr>
        <w:pStyle w:val="TOC2"/>
        <w:rPr>
          <w:rFonts w:eastAsiaTheme="minorEastAsia"/>
          <w:kern w:val="2"/>
          <w:sz w:val="24"/>
          <w:szCs w:val="24"/>
          <w14:ligatures w14:val="standardContextual"/>
        </w:rPr>
      </w:pPr>
      <w:hyperlink w:anchor="_Toc175219604" w:history="1">
        <w:r w:rsidR="000D79B3" w:rsidRPr="00BF4E6D">
          <w:rPr>
            <w:rStyle w:val="Hyperlink"/>
          </w:rPr>
          <w:t>4.7.</w:t>
        </w:r>
        <w:r w:rsidR="000D79B3">
          <w:rPr>
            <w:rFonts w:eastAsiaTheme="minorEastAsia"/>
            <w:kern w:val="2"/>
            <w:sz w:val="24"/>
            <w:szCs w:val="24"/>
            <w14:ligatures w14:val="standardContextual"/>
          </w:rPr>
          <w:tab/>
        </w:r>
        <w:r w:rsidR="000D79B3" w:rsidRPr="00BF4E6D">
          <w:rPr>
            <w:rStyle w:val="Hyperlink"/>
          </w:rPr>
          <w:t>Floodfilling</w:t>
        </w:r>
        <w:r w:rsidR="000D79B3">
          <w:rPr>
            <w:webHidden/>
          </w:rPr>
          <w:tab/>
        </w:r>
        <w:r w:rsidR="000D79B3">
          <w:rPr>
            <w:webHidden/>
          </w:rPr>
          <w:fldChar w:fldCharType="begin"/>
        </w:r>
        <w:r w:rsidR="000D79B3">
          <w:rPr>
            <w:webHidden/>
          </w:rPr>
          <w:instrText xml:space="preserve"> PAGEREF _Toc175219604 \h </w:instrText>
        </w:r>
        <w:r w:rsidR="000D79B3">
          <w:rPr>
            <w:webHidden/>
          </w:rPr>
        </w:r>
        <w:r w:rsidR="000D79B3">
          <w:rPr>
            <w:webHidden/>
          </w:rPr>
          <w:fldChar w:fldCharType="separate"/>
        </w:r>
        <w:r w:rsidR="000D79B3">
          <w:rPr>
            <w:webHidden/>
          </w:rPr>
          <w:t>34</w:t>
        </w:r>
        <w:r w:rsidR="000D79B3">
          <w:rPr>
            <w:webHidden/>
          </w:rPr>
          <w:fldChar w:fldCharType="end"/>
        </w:r>
      </w:hyperlink>
    </w:p>
    <w:p w14:paraId="067BA6E0" w14:textId="6AC3F475" w:rsidR="000D79B3" w:rsidRDefault="00000000">
      <w:pPr>
        <w:pStyle w:val="TOC2"/>
        <w:rPr>
          <w:rFonts w:eastAsiaTheme="minorEastAsia"/>
          <w:kern w:val="2"/>
          <w:sz w:val="24"/>
          <w:szCs w:val="24"/>
          <w14:ligatures w14:val="standardContextual"/>
        </w:rPr>
      </w:pPr>
      <w:hyperlink w:anchor="_Toc175219605" w:history="1">
        <w:r w:rsidR="000D79B3" w:rsidRPr="00BF4E6D">
          <w:rPr>
            <w:rStyle w:val="Hyperlink"/>
          </w:rPr>
          <w:t>4.8.</w:t>
        </w:r>
        <w:r w:rsidR="000D79B3">
          <w:rPr>
            <w:rFonts w:eastAsiaTheme="minorEastAsia"/>
            <w:kern w:val="2"/>
            <w:sz w:val="24"/>
            <w:szCs w:val="24"/>
            <w14:ligatures w14:val="standardContextual"/>
          </w:rPr>
          <w:tab/>
        </w:r>
        <w:r w:rsidR="000D79B3" w:rsidRPr="00BF4E6D">
          <w:rPr>
            <w:rStyle w:val="Hyperlink"/>
          </w:rPr>
          <w:t>Integration into the Unity Engine</w:t>
        </w:r>
        <w:r w:rsidR="000D79B3">
          <w:rPr>
            <w:webHidden/>
          </w:rPr>
          <w:tab/>
        </w:r>
        <w:r w:rsidR="000D79B3">
          <w:rPr>
            <w:webHidden/>
          </w:rPr>
          <w:fldChar w:fldCharType="begin"/>
        </w:r>
        <w:r w:rsidR="000D79B3">
          <w:rPr>
            <w:webHidden/>
          </w:rPr>
          <w:instrText xml:space="preserve"> PAGEREF _Toc175219605 \h </w:instrText>
        </w:r>
        <w:r w:rsidR="000D79B3">
          <w:rPr>
            <w:webHidden/>
          </w:rPr>
        </w:r>
        <w:r w:rsidR="000D79B3">
          <w:rPr>
            <w:webHidden/>
          </w:rPr>
          <w:fldChar w:fldCharType="separate"/>
        </w:r>
        <w:r w:rsidR="000D79B3">
          <w:rPr>
            <w:webHidden/>
          </w:rPr>
          <w:t>34</w:t>
        </w:r>
        <w:r w:rsidR="000D79B3">
          <w:rPr>
            <w:webHidden/>
          </w:rPr>
          <w:fldChar w:fldCharType="end"/>
        </w:r>
      </w:hyperlink>
    </w:p>
    <w:p w14:paraId="50BD8FDA" w14:textId="5EBA0252" w:rsidR="000D79B3" w:rsidRDefault="00000000">
      <w:pPr>
        <w:pStyle w:val="TOC1"/>
        <w:rPr>
          <w:rFonts w:eastAsiaTheme="minorEastAsia"/>
          <w:b w:val="0"/>
          <w:kern w:val="2"/>
          <w:sz w:val="24"/>
          <w:szCs w:val="24"/>
          <w14:ligatures w14:val="standardContextual"/>
        </w:rPr>
      </w:pPr>
      <w:hyperlink w:anchor="_Toc175219606" w:history="1">
        <w:r w:rsidR="000D79B3" w:rsidRPr="00BF4E6D">
          <w:rPr>
            <w:rStyle w:val="Hyperlink"/>
          </w:rPr>
          <w:t>5.</w:t>
        </w:r>
        <w:r w:rsidR="000D79B3">
          <w:rPr>
            <w:rFonts w:eastAsiaTheme="minorEastAsia"/>
            <w:b w:val="0"/>
            <w:kern w:val="2"/>
            <w:sz w:val="24"/>
            <w:szCs w:val="24"/>
            <w14:ligatures w14:val="standardContextual"/>
          </w:rPr>
          <w:tab/>
        </w:r>
        <w:r w:rsidR="000D79B3" w:rsidRPr="00BF4E6D">
          <w:rPr>
            <w:rStyle w:val="Hyperlink"/>
          </w:rPr>
          <w:t>Assessment</w:t>
        </w:r>
        <w:r w:rsidR="000D79B3">
          <w:rPr>
            <w:webHidden/>
          </w:rPr>
          <w:tab/>
        </w:r>
        <w:r w:rsidR="000D79B3">
          <w:rPr>
            <w:webHidden/>
          </w:rPr>
          <w:fldChar w:fldCharType="begin"/>
        </w:r>
        <w:r w:rsidR="000D79B3">
          <w:rPr>
            <w:webHidden/>
          </w:rPr>
          <w:instrText xml:space="preserve"> PAGEREF _Toc175219606 \h </w:instrText>
        </w:r>
        <w:r w:rsidR="000D79B3">
          <w:rPr>
            <w:webHidden/>
          </w:rPr>
        </w:r>
        <w:r w:rsidR="000D79B3">
          <w:rPr>
            <w:webHidden/>
          </w:rPr>
          <w:fldChar w:fldCharType="separate"/>
        </w:r>
        <w:r w:rsidR="000D79B3">
          <w:rPr>
            <w:webHidden/>
          </w:rPr>
          <w:t>36</w:t>
        </w:r>
        <w:r w:rsidR="000D79B3">
          <w:rPr>
            <w:webHidden/>
          </w:rPr>
          <w:fldChar w:fldCharType="end"/>
        </w:r>
      </w:hyperlink>
    </w:p>
    <w:p w14:paraId="13448C0B" w14:textId="0B09AADA" w:rsidR="000D79B3" w:rsidRDefault="00000000">
      <w:pPr>
        <w:pStyle w:val="TOC2"/>
        <w:rPr>
          <w:rFonts w:eastAsiaTheme="minorEastAsia"/>
          <w:kern w:val="2"/>
          <w:sz w:val="24"/>
          <w:szCs w:val="24"/>
          <w14:ligatures w14:val="standardContextual"/>
        </w:rPr>
      </w:pPr>
      <w:hyperlink w:anchor="_Toc175219607" w:history="1">
        <w:r w:rsidR="000D79B3" w:rsidRPr="00BF4E6D">
          <w:rPr>
            <w:rStyle w:val="Hyperlink"/>
          </w:rPr>
          <w:t>5.1.</w:t>
        </w:r>
        <w:r w:rsidR="000D79B3">
          <w:rPr>
            <w:rFonts w:eastAsiaTheme="minorEastAsia"/>
            <w:kern w:val="2"/>
            <w:sz w:val="24"/>
            <w:szCs w:val="24"/>
            <w14:ligatures w14:val="standardContextual"/>
          </w:rPr>
          <w:tab/>
        </w:r>
        <w:r w:rsidR="000D79B3" w:rsidRPr="00BF4E6D">
          <w:rPr>
            <w:rStyle w:val="Hyperlink"/>
          </w:rPr>
          <w:t>Test Cases</w:t>
        </w:r>
        <w:r w:rsidR="000D79B3">
          <w:rPr>
            <w:webHidden/>
          </w:rPr>
          <w:tab/>
        </w:r>
        <w:r w:rsidR="000D79B3">
          <w:rPr>
            <w:webHidden/>
          </w:rPr>
          <w:fldChar w:fldCharType="begin"/>
        </w:r>
        <w:r w:rsidR="000D79B3">
          <w:rPr>
            <w:webHidden/>
          </w:rPr>
          <w:instrText xml:space="preserve"> PAGEREF _Toc175219607 \h </w:instrText>
        </w:r>
        <w:r w:rsidR="000D79B3">
          <w:rPr>
            <w:webHidden/>
          </w:rPr>
        </w:r>
        <w:r w:rsidR="000D79B3">
          <w:rPr>
            <w:webHidden/>
          </w:rPr>
          <w:fldChar w:fldCharType="separate"/>
        </w:r>
        <w:r w:rsidR="000D79B3">
          <w:rPr>
            <w:webHidden/>
          </w:rPr>
          <w:t>36</w:t>
        </w:r>
        <w:r w:rsidR="000D79B3">
          <w:rPr>
            <w:webHidden/>
          </w:rPr>
          <w:fldChar w:fldCharType="end"/>
        </w:r>
      </w:hyperlink>
    </w:p>
    <w:p w14:paraId="47BD4069" w14:textId="36FA269C" w:rsidR="000D79B3" w:rsidRDefault="00000000">
      <w:pPr>
        <w:pStyle w:val="TOC2"/>
        <w:rPr>
          <w:rFonts w:eastAsiaTheme="minorEastAsia"/>
          <w:kern w:val="2"/>
          <w:sz w:val="24"/>
          <w:szCs w:val="24"/>
          <w14:ligatures w14:val="standardContextual"/>
        </w:rPr>
      </w:pPr>
      <w:hyperlink w:anchor="_Toc175219608" w:history="1">
        <w:r w:rsidR="000D79B3" w:rsidRPr="00BF4E6D">
          <w:rPr>
            <w:rStyle w:val="Hyperlink"/>
          </w:rPr>
          <w:t>5.2.</w:t>
        </w:r>
        <w:r w:rsidR="000D79B3">
          <w:rPr>
            <w:rFonts w:eastAsiaTheme="minorEastAsia"/>
            <w:kern w:val="2"/>
            <w:sz w:val="24"/>
            <w:szCs w:val="24"/>
            <w14:ligatures w14:val="standardContextual"/>
          </w:rPr>
          <w:tab/>
        </w:r>
        <w:r w:rsidR="000D79B3" w:rsidRPr="00BF4E6D">
          <w:rPr>
            <w:rStyle w:val="Hyperlink"/>
          </w:rPr>
          <w:t>Fulfillment of the requirements</w:t>
        </w:r>
        <w:r w:rsidR="000D79B3">
          <w:rPr>
            <w:webHidden/>
          </w:rPr>
          <w:tab/>
        </w:r>
        <w:r w:rsidR="000D79B3">
          <w:rPr>
            <w:webHidden/>
          </w:rPr>
          <w:fldChar w:fldCharType="begin"/>
        </w:r>
        <w:r w:rsidR="000D79B3">
          <w:rPr>
            <w:webHidden/>
          </w:rPr>
          <w:instrText xml:space="preserve"> PAGEREF _Toc175219608 \h </w:instrText>
        </w:r>
        <w:r w:rsidR="000D79B3">
          <w:rPr>
            <w:webHidden/>
          </w:rPr>
        </w:r>
        <w:r w:rsidR="000D79B3">
          <w:rPr>
            <w:webHidden/>
          </w:rPr>
          <w:fldChar w:fldCharType="separate"/>
        </w:r>
        <w:r w:rsidR="000D79B3">
          <w:rPr>
            <w:webHidden/>
          </w:rPr>
          <w:t>36</w:t>
        </w:r>
        <w:r w:rsidR="000D79B3">
          <w:rPr>
            <w:webHidden/>
          </w:rPr>
          <w:fldChar w:fldCharType="end"/>
        </w:r>
      </w:hyperlink>
    </w:p>
    <w:p w14:paraId="425CE1BF" w14:textId="01A7A71F" w:rsidR="000D79B3" w:rsidRDefault="00000000">
      <w:pPr>
        <w:pStyle w:val="TOC2"/>
        <w:rPr>
          <w:rFonts w:eastAsiaTheme="minorEastAsia"/>
          <w:kern w:val="2"/>
          <w:sz w:val="24"/>
          <w:szCs w:val="24"/>
          <w14:ligatures w14:val="standardContextual"/>
        </w:rPr>
      </w:pPr>
      <w:hyperlink w:anchor="_Toc175219609" w:history="1">
        <w:r w:rsidR="000D79B3" w:rsidRPr="00BF4E6D">
          <w:rPr>
            <w:rStyle w:val="Hyperlink"/>
          </w:rPr>
          <w:t>5.3.</w:t>
        </w:r>
        <w:r w:rsidR="000D79B3">
          <w:rPr>
            <w:rFonts w:eastAsiaTheme="minorEastAsia"/>
            <w:kern w:val="2"/>
            <w:sz w:val="24"/>
            <w:szCs w:val="24"/>
            <w14:ligatures w14:val="standardContextual"/>
          </w:rPr>
          <w:tab/>
        </w:r>
        <w:r w:rsidR="000D79B3" w:rsidRPr="00BF4E6D">
          <w:rPr>
            <w:rStyle w:val="Hyperlink"/>
          </w:rPr>
          <w:t>Performance</w:t>
        </w:r>
        <w:r w:rsidR="000D79B3">
          <w:rPr>
            <w:webHidden/>
          </w:rPr>
          <w:tab/>
        </w:r>
        <w:r w:rsidR="000D79B3">
          <w:rPr>
            <w:webHidden/>
          </w:rPr>
          <w:fldChar w:fldCharType="begin"/>
        </w:r>
        <w:r w:rsidR="000D79B3">
          <w:rPr>
            <w:webHidden/>
          </w:rPr>
          <w:instrText xml:space="preserve"> PAGEREF _Toc175219609 \h </w:instrText>
        </w:r>
        <w:r w:rsidR="000D79B3">
          <w:rPr>
            <w:webHidden/>
          </w:rPr>
        </w:r>
        <w:r w:rsidR="000D79B3">
          <w:rPr>
            <w:webHidden/>
          </w:rPr>
          <w:fldChar w:fldCharType="separate"/>
        </w:r>
        <w:r w:rsidR="000D79B3">
          <w:rPr>
            <w:webHidden/>
          </w:rPr>
          <w:t>36</w:t>
        </w:r>
        <w:r w:rsidR="000D79B3">
          <w:rPr>
            <w:webHidden/>
          </w:rPr>
          <w:fldChar w:fldCharType="end"/>
        </w:r>
      </w:hyperlink>
    </w:p>
    <w:p w14:paraId="004D41EB" w14:textId="1E4341AD" w:rsidR="000D79B3" w:rsidRDefault="00000000">
      <w:pPr>
        <w:pStyle w:val="TOC2"/>
        <w:rPr>
          <w:rFonts w:eastAsiaTheme="minorEastAsia"/>
          <w:kern w:val="2"/>
          <w:sz w:val="24"/>
          <w:szCs w:val="24"/>
          <w14:ligatures w14:val="standardContextual"/>
        </w:rPr>
      </w:pPr>
      <w:hyperlink w:anchor="_Toc175219610" w:history="1">
        <w:r w:rsidR="000D79B3" w:rsidRPr="00BF4E6D">
          <w:rPr>
            <w:rStyle w:val="Hyperlink"/>
          </w:rPr>
          <w:t>5.4.</w:t>
        </w:r>
        <w:r w:rsidR="000D79B3">
          <w:rPr>
            <w:rFonts w:eastAsiaTheme="minorEastAsia"/>
            <w:kern w:val="2"/>
            <w:sz w:val="24"/>
            <w:szCs w:val="24"/>
            <w14:ligatures w14:val="standardContextual"/>
          </w:rPr>
          <w:tab/>
        </w:r>
        <w:r w:rsidR="000D79B3" w:rsidRPr="00BF4E6D">
          <w:rPr>
            <w:rStyle w:val="Hyperlink"/>
          </w:rPr>
          <w:t>Comparison with Pfaffinger’s Approach</w:t>
        </w:r>
        <w:r w:rsidR="000D79B3">
          <w:rPr>
            <w:webHidden/>
          </w:rPr>
          <w:tab/>
        </w:r>
        <w:r w:rsidR="000D79B3">
          <w:rPr>
            <w:webHidden/>
          </w:rPr>
          <w:fldChar w:fldCharType="begin"/>
        </w:r>
        <w:r w:rsidR="000D79B3">
          <w:rPr>
            <w:webHidden/>
          </w:rPr>
          <w:instrText xml:space="preserve"> PAGEREF _Toc175219610 \h </w:instrText>
        </w:r>
        <w:r w:rsidR="000D79B3">
          <w:rPr>
            <w:webHidden/>
          </w:rPr>
        </w:r>
        <w:r w:rsidR="000D79B3">
          <w:rPr>
            <w:webHidden/>
          </w:rPr>
          <w:fldChar w:fldCharType="separate"/>
        </w:r>
        <w:r w:rsidR="000D79B3">
          <w:rPr>
            <w:webHidden/>
          </w:rPr>
          <w:t>36</w:t>
        </w:r>
        <w:r w:rsidR="000D79B3">
          <w:rPr>
            <w:webHidden/>
          </w:rPr>
          <w:fldChar w:fldCharType="end"/>
        </w:r>
      </w:hyperlink>
    </w:p>
    <w:p w14:paraId="2EE68C92" w14:textId="763A7724" w:rsidR="000D79B3" w:rsidRDefault="00000000">
      <w:pPr>
        <w:pStyle w:val="TOC3"/>
        <w:tabs>
          <w:tab w:val="left" w:pos="1440"/>
        </w:tabs>
        <w:rPr>
          <w:rFonts w:eastAsiaTheme="minorEastAsia"/>
          <w:noProof/>
          <w:kern w:val="2"/>
          <w:sz w:val="24"/>
          <w:szCs w:val="24"/>
          <w14:ligatures w14:val="standardContextual"/>
        </w:rPr>
      </w:pPr>
      <w:hyperlink w:anchor="_Toc175219611" w:history="1">
        <w:r w:rsidR="000D79B3" w:rsidRPr="00BF4E6D">
          <w:rPr>
            <w:rStyle w:val="Hyperlink"/>
            <w:noProof/>
          </w:rPr>
          <w:t>5.4.1.</w:t>
        </w:r>
        <w:r w:rsidR="000D79B3">
          <w:rPr>
            <w:rFonts w:eastAsiaTheme="minorEastAsia"/>
            <w:noProof/>
            <w:kern w:val="2"/>
            <w:sz w:val="24"/>
            <w:szCs w:val="24"/>
            <w14:ligatures w14:val="standardContextual"/>
          </w:rPr>
          <w:tab/>
        </w:r>
        <w:r w:rsidR="000D79B3" w:rsidRPr="00BF4E6D">
          <w:rPr>
            <w:rStyle w:val="Hyperlink"/>
            <w:noProof/>
          </w:rPr>
          <w:t>Discrepancy of the output</w:t>
        </w:r>
        <w:r w:rsidR="000D79B3">
          <w:rPr>
            <w:noProof/>
            <w:webHidden/>
          </w:rPr>
          <w:tab/>
        </w:r>
        <w:r w:rsidR="000D79B3">
          <w:rPr>
            <w:noProof/>
            <w:webHidden/>
          </w:rPr>
          <w:fldChar w:fldCharType="begin"/>
        </w:r>
        <w:r w:rsidR="000D79B3">
          <w:rPr>
            <w:noProof/>
            <w:webHidden/>
          </w:rPr>
          <w:instrText xml:space="preserve"> PAGEREF _Toc175219611 \h </w:instrText>
        </w:r>
        <w:r w:rsidR="000D79B3">
          <w:rPr>
            <w:noProof/>
            <w:webHidden/>
          </w:rPr>
        </w:r>
        <w:r w:rsidR="000D79B3">
          <w:rPr>
            <w:noProof/>
            <w:webHidden/>
          </w:rPr>
          <w:fldChar w:fldCharType="separate"/>
        </w:r>
        <w:r w:rsidR="000D79B3">
          <w:rPr>
            <w:noProof/>
            <w:webHidden/>
          </w:rPr>
          <w:t>36</w:t>
        </w:r>
        <w:r w:rsidR="000D79B3">
          <w:rPr>
            <w:noProof/>
            <w:webHidden/>
          </w:rPr>
          <w:fldChar w:fldCharType="end"/>
        </w:r>
      </w:hyperlink>
    </w:p>
    <w:p w14:paraId="5DAB795B" w14:textId="2CB031A9" w:rsidR="000D79B3" w:rsidRDefault="00000000">
      <w:pPr>
        <w:pStyle w:val="TOC3"/>
        <w:tabs>
          <w:tab w:val="left" w:pos="1440"/>
        </w:tabs>
        <w:rPr>
          <w:rFonts w:eastAsiaTheme="minorEastAsia"/>
          <w:noProof/>
          <w:kern w:val="2"/>
          <w:sz w:val="24"/>
          <w:szCs w:val="24"/>
          <w14:ligatures w14:val="standardContextual"/>
        </w:rPr>
      </w:pPr>
      <w:hyperlink w:anchor="_Toc175219612" w:history="1">
        <w:r w:rsidR="000D79B3" w:rsidRPr="00BF4E6D">
          <w:rPr>
            <w:rStyle w:val="Hyperlink"/>
            <w:noProof/>
          </w:rPr>
          <w:t>5.4.2.</w:t>
        </w:r>
        <w:r w:rsidR="000D79B3">
          <w:rPr>
            <w:rFonts w:eastAsiaTheme="minorEastAsia"/>
            <w:noProof/>
            <w:kern w:val="2"/>
            <w:sz w:val="24"/>
            <w:szCs w:val="24"/>
            <w14:ligatures w14:val="standardContextual"/>
          </w:rPr>
          <w:tab/>
        </w:r>
        <w:r w:rsidR="000D79B3" w:rsidRPr="00BF4E6D">
          <w:rPr>
            <w:rStyle w:val="Hyperlink"/>
            <w:noProof/>
          </w:rPr>
          <w:t>Resolving Underspecification</w:t>
        </w:r>
        <w:r w:rsidR="000D79B3">
          <w:rPr>
            <w:noProof/>
            <w:webHidden/>
          </w:rPr>
          <w:tab/>
        </w:r>
        <w:r w:rsidR="000D79B3">
          <w:rPr>
            <w:noProof/>
            <w:webHidden/>
          </w:rPr>
          <w:fldChar w:fldCharType="begin"/>
        </w:r>
        <w:r w:rsidR="000D79B3">
          <w:rPr>
            <w:noProof/>
            <w:webHidden/>
          </w:rPr>
          <w:instrText xml:space="preserve"> PAGEREF _Toc175219612 \h </w:instrText>
        </w:r>
        <w:r w:rsidR="000D79B3">
          <w:rPr>
            <w:noProof/>
            <w:webHidden/>
          </w:rPr>
        </w:r>
        <w:r w:rsidR="000D79B3">
          <w:rPr>
            <w:noProof/>
            <w:webHidden/>
          </w:rPr>
          <w:fldChar w:fldCharType="separate"/>
        </w:r>
        <w:r w:rsidR="000D79B3">
          <w:rPr>
            <w:noProof/>
            <w:webHidden/>
          </w:rPr>
          <w:t>37</w:t>
        </w:r>
        <w:r w:rsidR="000D79B3">
          <w:rPr>
            <w:noProof/>
            <w:webHidden/>
          </w:rPr>
          <w:fldChar w:fldCharType="end"/>
        </w:r>
      </w:hyperlink>
    </w:p>
    <w:p w14:paraId="165B88C1" w14:textId="77C7CB30" w:rsidR="000D79B3" w:rsidRDefault="00000000">
      <w:pPr>
        <w:pStyle w:val="TOC3"/>
        <w:tabs>
          <w:tab w:val="left" w:pos="1440"/>
        </w:tabs>
        <w:rPr>
          <w:rFonts w:eastAsiaTheme="minorEastAsia"/>
          <w:noProof/>
          <w:kern w:val="2"/>
          <w:sz w:val="24"/>
          <w:szCs w:val="24"/>
          <w14:ligatures w14:val="standardContextual"/>
        </w:rPr>
      </w:pPr>
      <w:hyperlink w:anchor="_Toc175219613" w:history="1">
        <w:r w:rsidR="000D79B3" w:rsidRPr="00BF4E6D">
          <w:rPr>
            <w:rStyle w:val="Hyperlink"/>
            <w:noProof/>
          </w:rPr>
          <w:t>5.4.3.</w:t>
        </w:r>
        <w:r w:rsidR="000D79B3">
          <w:rPr>
            <w:rFonts w:eastAsiaTheme="minorEastAsia"/>
            <w:noProof/>
            <w:kern w:val="2"/>
            <w:sz w:val="24"/>
            <w:szCs w:val="24"/>
            <w14:ligatures w14:val="standardContextual"/>
          </w:rPr>
          <w:tab/>
        </w:r>
        <w:r w:rsidR="000D79B3" w:rsidRPr="00BF4E6D">
          <w:rPr>
            <w:rStyle w:val="Hyperlink"/>
            <w:noProof/>
          </w:rPr>
          <w:t>Performance</w:t>
        </w:r>
        <w:r w:rsidR="000D79B3">
          <w:rPr>
            <w:noProof/>
            <w:webHidden/>
          </w:rPr>
          <w:tab/>
        </w:r>
        <w:r w:rsidR="000D79B3">
          <w:rPr>
            <w:noProof/>
            <w:webHidden/>
          </w:rPr>
          <w:fldChar w:fldCharType="begin"/>
        </w:r>
        <w:r w:rsidR="000D79B3">
          <w:rPr>
            <w:noProof/>
            <w:webHidden/>
          </w:rPr>
          <w:instrText xml:space="preserve"> PAGEREF _Toc175219613 \h </w:instrText>
        </w:r>
        <w:r w:rsidR="000D79B3">
          <w:rPr>
            <w:noProof/>
            <w:webHidden/>
          </w:rPr>
        </w:r>
        <w:r w:rsidR="000D79B3">
          <w:rPr>
            <w:noProof/>
            <w:webHidden/>
          </w:rPr>
          <w:fldChar w:fldCharType="separate"/>
        </w:r>
        <w:r w:rsidR="000D79B3">
          <w:rPr>
            <w:noProof/>
            <w:webHidden/>
          </w:rPr>
          <w:t>37</w:t>
        </w:r>
        <w:r w:rsidR="000D79B3">
          <w:rPr>
            <w:noProof/>
            <w:webHidden/>
          </w:rPr>
          <w:fldChar w:fldCharType="end"/>
        </w:r>
      </w:hyperlink>
    </w:p>
    <w:p w14:paraId="509A0EC8" w14:textId="6606494B" w:rsidR="000D79B3" w:rsidRDefault="00000000">
      <w:pPr>
        <w:pStyle w:val="TOC3"/>
        <w:tabs>
          <w:tab w:val="left" w:pos="1440"/>
        </w:tabs>
        <w:rPr>
          <w:rFonts w:eastAsiaTheme="minorEastAsia"/>
          <w:noProof/>
          <w:kern w:val="2"/>
          <w:sz w:val="24"/>
          <w:szCs w:val="24"/>
          <w14:ligatures w14:val="standardContextual"/>
        </w:rPr>
      </w:pPr>
      <w:hyperlink w:anchor="_Toc175219614" w:history="1">
        <w:r w:rsidR="000D79B3" w:rsidRPr="00BF4E6D">
          <w:rPr>
            <w:rStyle w:val="Hyperlink"/>
            <w:noProof/>
          </w:rPr>
          <w:t>5.4.4.</w:t>
        </w:r>
        <w:r w:rsidR="000D79B3">
          <w:rPr>
            <w:rFonts w:eastAsiaTheme="minorEastAsia"/>
            <w:noProof/>
            <w:kern w:val="2"/>
            <w:sz w:val="24"/>
            <w:szCs w:val="24"/>
            <w14:ligatures w14:val="standardContextual"/>
          </w:rPr>
          <w:tab/>
        </w:r>
        <w:r w:rsidR="000D79B3" w:rsidRPr="00BF4E6D">
          <w:rPr>
            <w:rStyle w:val="Hyperlink"/>
            <w:noProof/>
          </w:rPr>
          <w:t>Trade-Off</w:t>
        </w:r>
        <w:r w:rsidR="000D79B3">
          <w:rPr>
            <w:noProof/>
            <w:webHidden/>
          </w:rPr>
          <w:tab/>
        </w:r>
        <w:r w:rsidR="000D79B3">
          <w:rPr>
            <w:noProof/>
            <w:webHidden/>
          </w:rPr>
          <w:fldChar w:fldCharType="begin"/>
        </w:r>
        <w:r w:rsidR="000D79B3">
          <w:rPr>
            <w:noProof/>
            <w:webHidden/>
          </w:rPr>
          <w:instrText xml:space="preserve"> PAGEREF _Toc175219614 \h </w:instrText>
        </w:r>
        <w:r w:rsidR="000D79B3">
          <w:rPr>
            <w:noProof/>
            <w:webHidden/>
          </w:rPr>
        </w:r>
        <w:r w:rsidR="000D79B3">
          <w:rPr>
            <w:noProof/>
            <w:webHidden/>
          </w:rPr>
          <w:fldChar w:fldCharType="separate"/>
        </w:r>
        <w:r w:rsidR="000D79B3">
          <w:rPr>
            <w:noProof/>
            <w:webHidden/>
          </w:rPr>
          <w:t>38</w:t>
        </w:r>
        <w:r w:rsidR="000D79B3">
          <w:rPr>
            <w:noProof/>
            <w:webHidden/>
          </w:rPr>
          <w:fldChar w:fldCharType="end"/>
        </w:r>
      </w:hyperlink>
    </w:p>
    <w:p w14:paraId="4135F11D" w14:textId="068FBE88" w:rsidR="000D79B3" w:rsidRDefault="00000000">
      <w:pPr>
        <w:pStyle w:val="TOC2"/>
        <w:rPr>
          <w:rFonts w:eastAsiaTheme="minorEastAsia"/>
          <w:kern w:val="2"/>
          <w:sz w:val="24"/>
          <w:szCs w:val="24"/>
          <w14:ligatures w14:val="standardContextual"/>
        </w:rPr>
      </w:pPr>
      <w:hyperlink w:anchor="_Toc175219615" w:history="1">
        <w:r w:rsidR="000D79B3" w:rsidRPr="00BF4E6D">
          <w:rPr>
            <w:rStyle w:val="Hyperlink"/>
          </w:rPr>
          <w:t>5.5.</w:t>
        </w:r>
        <w:r w:rsidR="000D79B3">
          <w:rPr>
            <w:rFonts w:eastAsiaTheme="minorEastAsia"/>
            <w:kern w:val="2"/>
            <w:sz w:val="24"/>
            <w:szCs w:val="24"/>
            <w14:ligatures w14:val="standardContextual"/>
          </w:rPr>
          <w:tab/>
        </w:r>
        <w:r w:rsidR="000D79B3" w:rsidRPr="00BF4E6D">
          <w:rPr>
            <w:rStyle w:val="Hyperlink"/>
          </w:rPr>
          <w:t>Feasibility of the approach</w:t>
        </w:r>
        <w:r w:rsidR="000D79B3">
          <w:rPr>
            <w:webHidden/>
          </w:rPr>
          <w:tab/>
        </w:r>
        <w:r w:rsidR="000D79B3">
          <w:rPr>
            <w:webHidden/>
          </w:rPr>
          <w:fldChar w:fldCharType="begin"/>
        </w:r>
        <w:r w:rsidR="000D79B3">
          <w:rPr>
            <w:webHidden/>
          </w:rPr>
          <w:instrText xml:space="preserve"> PAGEREF _Toc175219615 \h </w:instrText>
        </w:r>
        <w:r w:rsidR="000D79B3">
          <w:rPr>
            <w:webHidden/>
          </w:rPr>
        </w:r>
        <w:r w:rsidR="000D79B3">
          <w:rPr>
            <w:webHidden/>
          </w:rPr>
          <w:fldChar w:fldCharType="separate"/>
        </w:r>
        <w:r w:rsidR="000D79B3">
          <w:rPr>
            <w:webHidden/>
          </w:rPr>
          <w:t>38</w:t>
        </w:r>
        <w:r w:rsidR="000D79B3">
          <w:rPr>
            <w:webHidden/>
          </w:rPr>
          <w:fldChar w:fldCharType="end"/>
        </w:r>
      </w:hyperlink>
    </w:p>
    <w:p w14:paraId="4D6FB2F0" w14:textId="4CA59D23" w:rsidR="000D79B3" w:rsidRDefault="00000000">
      <w:pPr>
        <w:pStyle w:val="TOC1"/>
        <w:rPr>
          <w:rFonts w:eastAsiaTheme="minorEastAsia"/>
          <w:b w:val="0"/>
          <w:kern w:val="2"/>
          <w:sz w:val="24"/>
          <w:szCs w:val="24"/>
          <w14:ligatures w14:val="standardContextual"/>
        </w:rPr>
      </w:pPr>
      <w:hyperlink w:anchor="_Toc175219616" w:history="1">
        <w:r w:rsidR="000D79B3" w:rsidRPr="00BF4E6D">
          <w:rPr>
            <w:rStyle w:val="Hyperlink"/>
          </w:rPr>
          <w:t>6.</w:t>
        </w:r>
        <w:r w:rsidR="000D79B3">
          <w:rPr>
            <w:rFonts w:eastAsiaTheme="minorEastAsia"/>
            <w:b w:val="0"/>
            <w:kern w:val="2"/>
            <w:sz w:val="24"/>
            <w:szCs w:val="24"/>
            <w14:ligatures w14:val="standardContextual"/>
          </w:rPr>
          <w:tab/>
        </w:r>
        <w:r w:rsidR="000D79B3" w:rsidRPr="00BF4E6D">
          <w:rPr>
            <w:rStyle w:val="Hyperlink"/>
          </w:rPr>
          <w:t>Future Work</w:t>
        </w:r>
        <w:r w:rsidR="000D79B3">
          <w:rPr>
            <w:webHidden/>
          </w:rPr>
          <w:tab/>
        </w:r>
        <w:r w:rsidR="000D79B3">
          <w:rPr>
            <w:webHidden/>
          </w:rPr>
          <w:fldChar w:fldCharType="begin"/>
        </w:r>
        <w:r w:rsidR="000D79B3">
          <w:rPr>
            <w:webHidden/>
          </w:rPr>
          <w:instrText xml:space="preserve"> PAGEREF _Toc175219616 \h </w:instrText>
        </w:r>
        <w:r w:rsidR="000D79B3">
          <w:rPr>
            <w:webHidden/>
          </w:rPr>
        </w:r>
        <w:r w:rsidR="000D79B3">
          <w:rPr>
            <w:webHidden/>
          </w:rPr>
          <w:fldChar w:fldCharType="separate"/>
        </w:r>
        <w:r w:rsidR="000D79B3">
          <w:rPr>
            <w:webHidden/>
          </w:rPr>
          <w:t>39</w:t>
        </w:r>
        <w:r w:rsidR="000D79B3">
          <w:rPr>
            <w:webHidden/>
          </w:rPr>
          <w:fldChar w:fldCharType="end"/>
        </w:r>
      </w:hyperlink>
    </w:p>
    <w:p w14:paraId="51306D04" w14:textId="4BAA7C78" w:rsidR="000D79B3" w:rsidRDefault="00000000">
      <w:pPr>
        <w:pStyle w:val="TOC2"/>
        <w:rPr>
          <w:rFonts w:eastAsiaTheme="minorEastAsia"/>
          <w:kern w:val="2"/>
          <w:sz w:val="24"/>
          <w:szCs w:val="24"/>
          <w14:ligatures w14:val="standardContextual"/>
        </w:rPr>
      </w:pPr>
      <w:hyperlink w:anchor="_Toc175219617" w:history="1">
        <w:r w:rsidR="000D79B3" w:rsidRPr="00BF4E6D">
          <w:rPr>
            <w:rStyle w:val="Hyperlink"/>
          </w:rPr>
          <w:t>6.1.</w:t>
        </w:r>
        <w:r w:rsidR="000D79B3">
          <w:rPr>
            <w:rFonts w:eastAsiaTheme="minorEastAsia"/>
            <w:kern w:val="2"/>
            <w:sz w:val="24"/>
            <w:szCs w:val="24"/>
            <w14:ligatures w14:val="standardContextual"/>
          </w:rPr>
          <w:tab/>
        </w:r>
        <w:r w:rsidR="000D79B3" w:rsidRPr="00BF4E6D">
          <w:rPr>
            <w:rStyle w:val="Hyperlink"/>
          </w:rPr>
          <w:t>Serialization</w:t>
        </w:r>
        <w:r w:rsidR="000D79B3">
          <w:rPr>
            <w:webHidden/>
          </w:rPr>
          <w:tab/>
        </w:r>
        <w:r w:rsidR="000D79B3">
          <w:rPr>
            <w:webHidden/>
          </w:rPr>
          <w:fldChar w:fldCharType="begin"/>
        </w:r>
        <w:r w:rsidR="000D79B3">
          <w:rPr>
            <w:webHidden/>
          </w:rPr>
          <w:instrText xml:space="preserve"> PAGEREF _Toc175219617 \h </w:instrText>
        </w:r>
        <w:r w:rsidR="000D79B3">
          <w:rPr>
            <w:webHidden/>
          </w:rPr>
        </w:r>
        <w:r w:rsidR="000D79B3">
          <w:rPr>
            <w:webHidden/>
          </w:rPr>
          <w:fldChar w:fldCharType="separate"/>
        </w:r>
        <w:r w:rsidR="000D79B3">
          <w:rPr>
            <w:webHidden/>
          </w:rPr>
          <w:t>39</w:t>
        </w:r>
        <w:r w:rsidR="000D79B3">
          <w:rPr>
            <w:webHidden/>
          </w:rPr>
          <w:fldChar w:fldCharType="end"/>
        </w:r>
      </w:hyperlink>
    </w:p>
    <w:p w14:paraId="49D30566" w14:textId="24A99874" w:rsidR="000D79B3" w:rsidRDefault="00000000">
      <w:pPr>
        <w:pStyle w:val="TOC2"/>
        <w:rPr>
          <w:rFonts w:eastAsiaTheme="minorEastAsia"/>
          <w:kern w:val="2"/>
          <w:sz w:val="24"/>
          <w:szCs w:val="24"/>
          <w14:ligatures w14:val="standardContextual"/>
        </w:rPr>
      </w:pPr>
      <w:hyperlink w:anchor="_Toc175219618" w:history="1">
        <w:r w:rsidR="000D79B3" w:rsidRPr="00BF4E6D">
          <w:rPr>
            <w:rStyle w:val="Hyperlink"/>
          </w:rPr>
          <w:t>6.2.</w:t>
        </w:r>
        <w:r w:rsidR="000D79B3">
          <w:rPr>
            <w:rFonts w:eastAsiaTheme="minorEastAsia"/>
            <w:kern w:val="2"/>
            <w:sz w:val="24"/>
            <w:szCs w:val="24"/>
            <w14:ligatures w14:val="standardContextual"/>
          </w:rPr>
          <w:tab/>
        </w:r>
        <w:r w:rsidR="000D79B3" w:rsidRPr="00BF4E6D">
          <w:rPr>
            <w:rStyle w:val="Hyperlink"/>
          </w:rPr>
          <w:t>Mesh optimization</w:t>
        </w:r>
        <w:r w:rsidR="000D79B3">
          <w:rPr>
            <w:webHidden/>
          </w:rPr>
          <w:tab/>
        </w:r>
        <w:r w:rsidR="000D79B3">
          <w:rPr>
            <w:webHidden/>
          </w:rPr>
          <w:fldChar w:fldCharType="begin"/>
        </w:r>
        <w:r w:rsidR="000D79B3">
          <w:rPr>
            <w:webHidden/>
          </w:rPr>
          <w:instrText xml:space="preserve"> PAGEREF _Toc175219618 \h </w:instrText>
        </w:r>
        <w:r w:rsidR="000D79B3">
          <w:rPr>
            <w:webHidden/>
          </w:rPr>
        </w:r>
        <w:r w:rsidR="000D79B3">
          <w:rPr>
            <w:webHidden/>
          </w:rPr>
          <w:fldChar w:fldCharType="separate"/>
        </w:r>
        <w:r w:rsidR="000D79B3">
          <w:rPr>
            <w:webHidden/>
          </w:rPr>
          <w:t>39</w:t>
        </w:r>
        <w:r w:rsidR="000D79B3">
          <w:rPr>
            <w:webHidden/>
          </w:rPr>
          <w:fldChar w:fldCharType="end"/>
        </w:r>
      </w:hyperlink>
    </w:p>
    <w:p w14:paraId="3F82F6D1" w14:textId="1EDC80FF" w:rsidR="000D79B3" w:rsidRDefault="00000000">
      <w:pPr>
        <w:pStyle w:val="TOC2"/>
        <w:rPr>
          <w:rFonts w:eastAsiaTheme="minorEastAsia"/>
          <w:kern w:val="2"/>
          <w:sz w:val="24"/>
          <w:szCs w:val="24"/>
          <w14:ligatures w14:val="standardContextual"/>
        </w:rPr>
      </w:pPr>
      <w:hyperlink w:anchor="_Toc175219619" w:history="1">
        <w:r w:rsidR="000D79B3" w:rsidRPr="00BF4E6D">
          <w:rPr>
            <w:rStyle w:val="Hyperlink"/>
          </w:rPr>
          <w:t>6.3.</w:t>
        </w:r>
        <w:r w:rsidR="000D79B3">
          <w:rPr>
            <w:rFonts w:eastAsiaTheme="minorEastAsia"/>
            <w:kern w:val="2"/>
            <w:sz w:val="24"/>
            <w:szCs w:val="24"/>
            <w14:ligatures w14:val="standardContextual"/>
          </w:rPr>
          <w:tab/>
        </w:r>
        <w:r w:rsidR="000D79B3" w:rsidRPr="00BF4E6D">
          <w:rPr>
            <w:rStyle w:val="Hyperlink"/>
          </w:rPr>
          <w:t>Spatial Relations</w:t>
        </w:r>
        <w:r w:rsidR="000D79B3">
          <w:rPr>
            <w:webHidden/>
          </w:rPr>
          <w:tab/>
        </w:r>
        <w:r w:rsidR="000D79B3">
          <w:rPr>
            <w:webHidden/>
          </w:rPr>
          <w:fldChar w:fldCharType="begin"/>
        </w:r>
        <w:r w:rsidR="000D79B3">
          <w:rPr>
            <w:webHidden/>
          </w:rPr>
          <w:instrText xml:space="preserve"> PAGEREF _Toc175219619 \h </w:instrText>
        </w:r>
        <w:r w:rsidR="000D79B3">
          <w:rPr>
            <w:webHidden/>
          </w:rPr>
        </w:r>
        <w:r w:rsidR="000D79B3">
          <w:rPr>
            <w:webHidden/>
          </w:rPr>
          <w:fldChar w:fldCharType="separate"/>
        </w:r>
        <w:r w:rsidR="000D79B3">
          <w:rPr>
            <w:webHidden/>
          </w:rPr>
          <w:t>40</w:t>
        </w:r>
        <w:r w:rsidR="000D79B3">
          <w:rPr>
            <w:webHidden/>
          </w:rPr>
          <w:fldChar w:fldCharType="end"/>
        </w:r>
      </w:hyperlink>
    </w:p>
    <w:p w14:paraId="1E4384D2" w14:textId="7F7BFAEB" w:rsidR="000D79B3" w:rsidRDefault="00000000">
      <w:pPr>
        <w:pStyle w:val="TOC2"/>
        <w:rPr>
          <w:rFonts w:eastAsiaTheme="minorEastAsia"/>
          <w:kern w:val="2"/>
          <w:sz w:val="24"/>
          <w:szCs w:val="24"/>
          <w14:ligatures w14:val="standardContextual"/>
        </w:rPr>
      </w:pPr>
      <w:hyperlink w:anchor="_Toc175219620" w:history="1">
        <w:r w:rsidR="000D79B3" w:rsidRPr="00BF4E6D">
          <w:rPr>
            <w:rStyle w:val="Hyperlink"/>
          </w:rPr>
          <w:t>6.4.</w:t>
        </w:r>
        <w:r w:rsidR="000D79B3">
          <w:rPr>
            <w:rFonts w:eastAsiaTheme="minorEastAsia"/>
            <w:kern w:val="2"/>
            <w:sz w:val="24"/>
            <w:szCs w:val="24"/>
            <w14:ligatures w14:val="standardContextual"/>
          </w:rPr>
          <w:tab/>
        </w:r>
        <w:r w:rsidR="000D79B3" w:rsidRPr="00BF4E6D">
          <w:rPr>
            <w:rStyle w:val="Hyperlink"/>
          </w:rPr>
          <w:t>Partial Rebuilds</w:t>
        </w:r>
        <w:r w:rsidR="000D79B3">
          <w:rPr>
            <w:webHidden/>
          </w:rPr>
          <w:tab/>
        </w:r>
        <w:r w:rsidR="000D79B3">
          <w:rPr>
            <w:webHidden/>
          </w:rPr>
          <w:fldChar w:fldCharType="begin"/>
        </w:r>
        <w:r w:rsidR="000D79B3">
          <w:rPr>
            <w:webHidden/>
          </w:rPr>
          <w:instrText xml:space="preserve"> PAGEREF _Toc175219620 \h </w:instrText>
        </w:r>
        <w:r w:rsidR="000D79B3">
          <w:rPr>
            <w:webHidden/>
          </w:rPr>
        </w:r>
        <w:r w:rsidR="000D79B3">
          <w:rPr>
            <w:webHidden/>
          </w:rPr>
          <w:fldChar w:fldCharType="separate"/>
        </w:r>
        <w:r w:rsidR="000D79B3">
          <w:rPr>
            <w:webHidden/>
          </w:rPr>
          <w:t>40</w:t>
        </w:r>
        <w:r w:rsidR="000D79B3">
          <w:rPr>
            <w:webHidden/>
          </w:rPr>
          <w:fldChar w:fldCharType="end"/>
        </w:r>
      </w:hyperlink>
    </w:p>
    <w:p w14:paraId="1F4B3E6A" w14:textId="297D8872" w:rsidR="000D79B3" w:rsidRDefault="00000000">
      <w:pPr>
        <w:pStyle w:val="TOC1"/>
        <w:rPr>
          <w:rFonts w:eastAsiaTheme="minorEastAsia"/>
          <w:b w:val="0"/>
          <w:kern w:val="2"/>
          <w:sz w:val="24"/>
          <w:szCs w:val="24"/>
          <w14:ligatures w14:val="standardContextual"/>
        </w:rPr>
      </w:pPr>
      <w:hyperlink w:anchor="_Toc175219621" w:history="1">
        <w:r w:rsidR="000D79B3" w:rsidRPr="00BF4E6D">
          <w:rPr>
            <w:rStyle w:val="Hyperlink"/>
          </w:rPr>
          <w:t>7.</w:t>
        </w:r>
        <w:r w:rsidR="000D79B3">
          <w:rPr>
            <w:rFonts w:eastAsiaTheme="minorEastAsia"/>
            <w:b w:val="0"/>
            <w:kern w:val="2"/>
            <w:sz w:val="24"/>
            <w:szCs w:val="24"/>
            <w14:ligatures w14:val="standardContextual"/>
          </w:rPr>
          <w:tab/>
        </w:r>
        <w:r w:rsidR="000D79B3" w:rsidRPr="00BF4E6D">
          <w:rPr>
            <w:rStyle w:val="Hyperlink"/>
          </w:rPr>
          <w:t>Conclusion</w:t>
        </w:r>
        <w:r w:rsidR="000D79B3">
          <w:rPr>
            <w:webHidden/>
          </w:rPr>
          <w:tab/>
        </w:r>
        <w:r w:rsidR="000D79B3">
          <w:rPr>
            <w:webHidden/>
          </w:rPr>
          <w:fldChar w:fldCharType="begin"/>
        </w:r>
        <w:r w:rsidR="000D79B3">
          <w:rPr>
            <w:webHidden/>
          </w:rPr>
          <w:instrText xml:space="preserve"> PAGEREF _Toc175219621 \h </w:instrText>
        </w:r>
        <w:r w:rsidR="000D79B3">
          <w:rPr>
            <w:webHidden/>
          </w:rPr>
        </w:r>
        <w:r w:rsidR="000D79B3">
          <w:rPr>
            <w:webHidden/>
          </w:rPr>
          <w:fldChar w:fldCharType="separate"/>
        </w:r>
        <w:r w:rsidR="000D79B3">
          <w:rPr>
            <w:webHidden/>
          </w:rPr>
          <w:t>41</w:t>
        </w:r>
        <w:r w:rsidR="000D79B3">
          <w:rPr>
            <w:webHidden/>
          </w:rPr>
          <w:fldChar w:fldCharType="end"/>
        </w:r>
      </w:hyperlink>
    </w:p>
    <w:p w14:paraId="24A61EFC" w14:textId="3F2A8048" w:rsidR="000D79B3" w:rsidRDefault="00000000">
      <w:pPr>
        <w:pStyle w:val="TOC1"/>
        <w:rPr>
          <w:rFonts w:eastAsiaTheme="minorEastAsia"/>
          <w:b w:val="0"/>
          <w:kern w:val="2"/>
          <w:sz w:val="24"/>
          <w:szCs w:val="24"/>
          <w14:ligatures w14:val="standardContextual"/>
        </w:rPr>
      </w:pPr>
      <w:hyperlink w:anchor="_Toc175219622" w:history="1">
        <w:r w:rsidR="000D79B3" w:rsidRPr="00BF4E6D">
          <w:rPr>
            <w:rStyle w:val="Hyperlink"/>
          </w:rPr>
          <w:t>List of figures</w:t>
        </w:r>
        <w:r w:rsidR="000D79B3">
          <w:rPr>
            <w:webHidden/>
          </w:rPr>
          <w:tab/>
        </w:r>
        <w:r w:rsidR="000D79B3">
          <w:rPr>
            <w:webHidden/>
          </w:rPr>
          <w:fldChar w:fldCharType="begin"/>
        </w:r>
        <w:r w:rsidR="000D79B3">
          <w:rPr>
            <w:webHidden/>
          </w:rPr>
          <w:instrText xml:space="preserve"> PAGEREF _Toc175219622 \h </w:instrText>
        </w:r>
        <w:r w:rsidR="000D79B3">
          <w:rPr>
            <w:webHidden/>
          </w:rPr>
        </w:r>
        <w:r w:rsidR="000D79B3">
          <w:rPr>
            <w:webHidden/>
          </w:rPr>
          <w:fldChar w:fldCharType="separate"/>
        </w:r>
        <w:r w:rsidR="000D79B3">
          <w:rPr>
            <w:webHidden/>
          </w:rPr>
          <w:t>42</w:t>
        </w:r>
        <w:r w:rsidR="000D79B3">
          <w:rPr>
            <w:webHidden/>
          </w:rPr>
          <w:fldChar w:fldCharType="end"/>
        </w:r>
      </w:hyperlink>
    </w:p>
    <w:p w14:paraId="13FF5F0C" w14:textId="76BC03EB" w:rsidR="000D79B3" w:rsidRDefault="00000000">
      <w:pPr>
        <w:pStyle w:val="TOC1"/>
        <w:rPr>
          <w:rFonts w:eastAsiaTheme="minorEastAsia"/>
          <w:b w:val="0"/>
          <w:kern w:val="2"/>
          <w:sz w:val="24"/>
          <w:szCs w:val="24"/>
          <w14:ligatures w14:val="standardContextual"/>
        </w:rPr>
      </w:pPr>
      <w:hyperlink w:anchor="_Toc175219623" w:history="1">
        <w:r w:rsidR="000D79B3" w:rsidRPr="00BF4E6D">
          <w:rPr>
            <w:rStyle w:val="Hyperlink"/>
          </w:rPr>
          <w:t>Bibliography</w:t>
        </w:r>
        <w:r w:rsidR="000D79B3">
          <w:rPr>
            <w:webHidden/>
          </w:rPr>
          <w:tab/>
        </w:r>
        <w:r w:rsidR="000D79B3">
          <w:rPr>
            <w:webHidden/>
          </w:rPr>
          <w:fldChar w:fldCharType="begin"/>
        </w:r>
        <w:r w:rsidR="000D79B3">
          <w:rPr>
            <w:webHidden/>
          </w:rPr>
          <w:instrText xml:space="preserve"> PAGEREF _Toc175219623 \h </w:instrText>
        </w:r>
        <w:r w:rsidR="000D79B3">
          <w:rPr>
            <w:webHidden/>
          </w:rPr>
        </w:r>
        <w:r w:rsidR="000D79B3">
          <w:rPr>
            <w:webHidden/>
          </w:rPr>
          <w:fldChar w:fldCharType="separate"/>
        </w:r>
        <w:r w:rsidR="000D79B3">
          <w:rPr>
            <w:webHidden/>
          </w:rPr>
          <w:t>44</w:t>
        </w:r>
        <w:r w:rsidR="000D79B3">
          <w:rPr>
            <w:webHidden/>
          </w:rPr>
          <w:fldChar w:fldCharType="end"/>
        </w:r>
      </w:hyperlink>
    </w:p>
    <w:p w14:paraId="7DED3ED5" w14:textId="46EE1D5C" w:rsidR="008C12C8" w:rsidRPr="00740D4E" w:rsidRDefault="003500CD" w:rsidP="00D233A8">
      <w:pPr>
        <w:pStyle w:val="KapitelI"/>
        <w:outlineLvl w:val="0"/>
      </w:pPr>
      <w:r w:rsidRPr="00740D4E">
        <w:lastRenderedPageBreak/>
        <w:fldChar w:fldCharType="end"/>
      </w:r>
      <w:bookmarkStart w:id="3" w:name="_Ref173077465"/>
      <w:bookmarkStart w:id="4" w:name="_Toc175219566"/>
      <w:r w:rsidR="00D97EF9" w:rsidRPr="00740D4E">
        <w:t>Introduction</w:t>
      </w:r>
      <w:bookmarkEnd w:id="3"/>
      <w:bookmarkEnd w:id="4"/>
    </w:p>
    <w:p w14:paraId="21EACCDC" w14:textId="77777777" w:rsidR="00C83BB8" w:rsidRDefault="00C023D9" w:rsidP="006A38B3">
      <w:pPr>
        <w:pStyle w:val="BodyText"/>
      </w:pPr>
      <w:r>
        <w:t xml:space="preserve">Games </w:t>
      </w:r>
      <w:r w:rsidR="00D12CA5">
        <w:t>commonly</w:t>
      </w:r>
      <w:r w:rsidR="0073034C">
        <w:t xml:space="preserve"> require a space to be played in.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4F47B5E7"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301931">
        <w:t>pitch</w:t>
      </w:r>
      <w:r w:rsidR="006A334A">
        <w:t xml:space="preserve">, </w:t>
      </w:r>
      <w:r w:rsidR="00675EB7">
        <w:t xml:space="preserve">but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02F7CEF6"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w:t>
      </w:r>
      <w:r w:rsidR="009E1C2E">
        <w:t xml:space="preserve">usually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5" w:name="_Toc175219567"/>
      <w:r>
        <w:t>Problem Statement</w:t>
      </w:r>
      <w:bookmarkEnd w:id="5"/>
    </w:p>
    <w:p w14:paraId="260E18F6" w14:textId="2F7F14B0"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6" w:name="_Toc175219568"/>
      <w:r>
        <w:t>Functional Requirements</w:t>
      </w:r>
      <w:bookmarkEnd w:id="6"/>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7" w:name="_Toc175219569"/>
      <w:r>
        <w:t>Non-functional requirements</w:t>
      </w:r>
      <w:bookmarkEnd w:id="7"/>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1D4DF5C7" w:rsidR="00DE0474" w:rsidRDefault="00DE0474" w:rsidP="00DE0474">
      <w:pPr>
        <w:pStyle w:val="BodyText"/>
      </w:pPr>
      <w:r>
        <w:t xml:space="preserve">The goal of this thesis is to show </w:t>
      </w:r>
      <w:r w:rsidR="00E10CA1">
        <w:t xml:space="preserve">the </w:t>
      </w:r>
      <w:r w:rsidR="00967EF6">
        <w:t>feasibility</w:t>
      </w:r>
      <w:r w:rsidR="00E10CA1">
        <w:t xml:space="preserve">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8" w:name="_Toc175219570"/>
      <w:r>
        <w:lastRenderedPageBreak/>
        <w:t>Related work</w:t>
      </w:r>
      <w:bookmarkEnd w:id="8"/>
    </w:p>
    <w:p w14:paraId="39747516" w14:textId="2DDC740C" w:rsidR="000D2B75" w:rsidRDefault="00776457" w:rsidP="000D2B75">
      <w:pPr>
        <w:pStyle w:val="KapitelII"/>
      </w:pPr>
      <w:bookmarkStart w:id="9" w:name="_Toc175219571"/>
      <w:r>
        <w:t>Space Foundation System</w:t>
      </w:r>
      <w:bookmarkEnd w:id="9"/>
    </w:p>
    <w:p w14:paraId="35079EE6" w14:textId="5D871CE9"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8D59A6">
            <w:rPr>
              <w:noProof/>
              <w:lang w:val="de-DE"/>
            </w:rPr>
            <w:t xml:space="preserve"> </w:t>
          </w:r>
          <w:r w:rsidR="008D59A6" w:rsidRPr="008D59A6">
            <w:rPr>
              <w:noProof/>
              <w:lang w:val="de-DE"/>
            </w:rPr>
            <w:t>[1]</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0" w:name="_Ref171870769"/>
      <w:bookmarkStart w:id="11" w:name="_Ref171870774"/>
      <w:bookmarkStart w:id="12" w:name="_Ref175044432"/>
      <w:bookmarkStart w:id="13" w:name="_Toc175219572"/>
      <w:r>
        <w:t>Thesis</w:t>
      </w:r>
      <w:bookmarkEnd w:id="10"/>
      <w:bookmarkEnd w:id="11"/>
      <w:r w:rsidR="00FB7DDC">
        <w:t xml:space="preserve"> by Kerstin Pfaffinger</w:t>
      </w:r>
      <w:bookmarkEnd w:id="12"/>
      <w:bookmarkEnd w:id="13"/>
    </w:p>
    <w:p w14:paraId="3299B068" w14:textId="34E9533A" w:rsidR="00305E49" w:rsidRP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8D59A6" w:rsidRPr="008D59A6">
            <w:rPr>
              <w:noProof/>
              <w:lang w:val="de-DE"/>
            </w:rPr>
            <w:t>[2]</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0B5B4449" w14:textId="3D240859" w:rsidR="0030463D" w:rsidRDefault="0030463D" w:rsidP="00217872">
      <w:pPr>
        <w:pStyle w:val="KapitelII"/>
      </w:pPr>
      <w:bookmarkStart w:id="14" w:name="_Ref173939542"/>
      <w:bookmarkStart w:id="15" w:name="_Toc175219573"/>
      <w:r>
        <w:t>Bounding Volume Hierarchies</w:t>
      </w:r>
      <w:bookmarkEnd w:id="14"/>
      <w:bookmarkEnd w:id="15"/>
    </w:p>
    <w:p w14:paraId="4E12C493" w14:textId="37C92990"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2A23D0D0"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8D59A6">
            <w:rPr>
              <w:noProof/>
              <w:lang w:val="de-DE"/>
            </w:rPr>
            <w:t xml:space="preserve"> </w:t>
          </w:r>
          <w:r w:rsidR="008D59A6" w:rsidRPr="008D59A6">
            <w:rPr>
              <w:noProof/>
              <w:lang w:val="de-DE"/>
            </w:rPr>
            <w:t>[3]</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6" w:name="_Toc175219574"/>
      <w:r>
        <w:t>Flood Filling</w:t>
      </w:r>
      <w:bookmarkEnd w:id="16"/>
    </w:p>
    <w:p w14:paraId="750AD3D6" w14:textId="1EE7BEC3"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8D59A6" w:rsidRPr="008D59A6">
            <w:rPr>
              <w:noProof/>
              <w:lang w:val="de-DE"/>
            </w:rPr>
            <w:t>[4]</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7" w:name="_Toc175219575"/>
      <w:r>
        <w:lastRenderedPageBreak/>
        <w:t>Definition of the term “Volume”</w:t>
      </w:r>
      <w:bookmarkEnd w:id="17"/>
    </w:p>
    <w:p w14:paraId="0EC0C688" w14:textId="5E79DA09"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8D59A6" w:rsidRPr="008D59A6">
            <w:rPr>
              <w:noProof/>
              <w:lang w:val="de-DE"/>
            </w:rPr>
            <w:t>[5]</w:t>
          </w:r>
          <w:r w:rsidR="00BD14B9">
            <w:fldChar w:fldCharType="end"/>
          </w:r>
        </w:sdtContent>
      </w:sdt>
      <w:r w:rsidR="00BD14B9">
        <w:t xml:space="preserve">. </w:t>
      </w:r>
      <w:r w:rsidR="00CA4448">
        <w:t>In video game</w:t>
      </w:r>
      <w:r w:rsidR="003A03FB">
        <w:t xml:space="preserve"> technology</w:t>
      </w:r>
      <w:r w:rsidR="00B83D1F">
        <w:t xml:space="preserve"> (</w:t>
      </w:r>
      <w:r w:rsidR="00424AF9">
        <w:t>e.g. Unreal Engine</w:t>
      </w:r>
      <w:sdt>
        <w:sdtPr>
          <w:id w:val="714468615"/>
          <w:citation/>
        </w:sdtPr>
        <w:sdtContent>
          <w:r w:rsidR="00A06F21">
            <w:fldChar w:fldCharType="begin"/>
          </w:r>
          <w:r w:rsidR="00A06F21">
            <w:rPr>
              <w:lang w:val="de-DE"/>
            </w:rPr>
            <w:instrText xml:space="preserve"> CITATION Epi24 \l 1031 </w:instrText>
          </w:r>
          <w:r w:rsidR="00A06F21">
            <w:fldChar w:fldCharType="separate"/>
          </w:r>
          <w:r w:rsidR="008D59A6">
            <w:rPr>
              <w:noProof/>
              <w:lang w:val="de-DE"/>
            </w:rPr>
            <w:t xml:space="preserve"> </w:t>
          </w:r>
          <w:r w:rsidR="008D59A6" w:rsidRPr="008D59A6">
            <w:rPr>
              <w:noProof/>
              <w:lang w:val="de-DE"/>
            </w:rPr>
            <w:t>[6]</w:t>
          </w:r>
          <w:r w:rsidR="00A06F21">
            <w:fldChar w:fldCharType="end"/>
          </w:r>
        </w:sdtContent>
      </w:sdt>
      <w:r w:rsidR="00244F68">
        <w:t>, Unity Engine</w:t>
      </w:r>
      <w:sdt>
        <w:sdtPr>
          <w:id w:val="-932510262"/>
          <w:citation/>
        </w:sdtPr>
        <w:sdtContent>
          <w:r w:rsidR="00D537FF">
            <w:fldChar w:fldCharType="begin"/>
          </w:r>
          <w:r w:rsidR="00D537FF">
            <w:rPr>
              <w:lang w:val="de-DE"/>
            </w:rPr>
            <w:instrText xml:space="preserve"> CITATION Uni241 \l 1031 </w:instrText>
          </w:r>
          <w:r w:rsidR="00D537FF">
            <w:fldChar w:fldCharType="separate"/>
          </w:r>
          <w:r w:rsidR="008D59A6">
            <w:rPr>
              <w:noProof/>
              <w:lang w:val="de-DE"/>
            </w:rPr>
            <w:t xml:space="preserve"> </w:t>
          </w:r>
          <w:r w:rsidR="008D59A6" w:rsidRPr="008D59A6">
            <w:rPr>
              <w:noProof/>
              <w:lang w:val="de-DE"/>
            </w:rPr>
            <w:t>[7]</w:t>
          </w:r>
          <w:r w:rsidR="00D537FF">
            <w:fldChar w:fldCharType="end"/>
          </w:r>
        </w:sdtContent>
      </w:sdt>
      <w:r w:rsidR="00476E30">
        <w:t>)</w:t>
      </w:r>
      <w:r w:rsidR="00CA4448">
        <w:t>, a Volume often does not only refer to the amount of space, but also to the three-dimensional shape of the referred space.</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8" w:name="_Ref174448399"/>
      <w:bookmarkStart w:id="19" w:name="_Toc175219576"/>
      <w:r>
        <w:lastRenderedPageBreak/>
        <w:t>Approach</w:t>
      </w:r>
      <w:bookmarkEnd w:id="18"/>
      <w:bookmarkEnd w:id="19"/>
    </w:p>
    <w:p w14:paraId="41E839B0" w14:textId="33B5A502" w:rsidR="00071BC6" w:rsidRDefault="00071BC6" w:rsidP="00071BC6">
      <w:pPr>
        <w:pStyle w:val="KapitelII"/>
      </w:pPr>
      <w:bookmarkStart w:id="20" w:name="_Toc175219577"/>
      <w:r>
        <w:t>Overview</w:t>
      </w:r>
      <w:bookmarkEnd w:id="20"/>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44037F1F" w14:textId="71764445" w:rsidR="00BD2230" w:rsidRDefault="00BD2230" w:rsidP="00BD2230">
      <w:pPr>
        <w:pStyle w:val="KapitelII"/>
      </w:pPr>
      <w:bookmarkStart w:id="21" w:name="_Toc175219578"/>
      <w:r>
        <w:t>Representing Anchors</w:t>
      </w:r>
      <w:bookmarkEnd w:id="21"/>
    </w:p>
    <w:p w14:paraId="319B183A" w14:textId="5A29FA14" w:rsidR="00DE258E"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49596875" w:rsidR="002C73C7" w:rsidRDefault="00BA037F" w:rsidP="00491C6D">
      <w:pPr>
        <w:pStyle w:val="KapitelII"/>
      </w:pPr>
      <w:bookmarkStart w:id="22" w:name="_Ref171774734"/>
      <w:bookmarkStart w:id="23" w:name="_Toc175219579"/>
      <w:r>
        <w:t>Representing Volumes</w:t>
      </w:r>
      <w:bookmarkEnd w:id="22"/>
      <w:bookmarkEnd w:id="23"/>
    </w:p>
    <w:p w14:paraId="2DB15055" w14:textId="408ECC65"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911E0B">
        <w:t xml:space="preserve">, </w:t>
      </w:r>
      <w:r w:rsidR="00D26736">
        <w:t xml:space="preserve">which </w:t>
      </w:r>
      <w:r w:rsidR="00D72905">
        <w:t xml:space="preserve">in computer graphics is </w:t>
      </w:r>
      <w:r w:rsidR="00911E0B">
        <w:t>often referred to as bounding volumes</w:t>
      </w:r>
      <w:r w:rsidR="00013154">
        <w:t>.</w:t>
      </w:r>
    </w:p>
    <w:p w14:paraId="079E512F" w14:textId="443CDB64"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000000">
        <w:fldChar w:fldCharType="separate"/>
      </w:r>
      <w:r w:rsidR="003040C0">
        <w:fldChar w:fldCharType="end"/>
      </w:r>
      <w:r w:rsidR="003040C0">
        <w:fldChar w:fldCharType="begin"/>
      </w:r>
      <w:r w:rsidR="003040C0">
        <w:instrText xml:space="preserve"> REF _Ref171870618 \h </w:instrText>
      </w:r>
      <w:r w:rsidR="003040C0">
        <w:fldChar w:fldCharType="separate"/>
      </w:r>
      <w:r w:rsidR="003040C0">
        <w:t xml:space="preserve">Figure </w:t>
      </w:r>
      <w:r w:rsidR="003040C0">
        <w:rPr>
          <w:noProof/>
        </w:rPr>
        <w:t>1</w:t>
      </w:r>
      <w:r w:rsidR="003040C0">
        <w:fldChar w:fldCharType="end"/>
      </w:r>
      <w:r w:rsidR="00745F12">
        <w:t>)</w:t>
      </w:r>
      <w:r w:rsidR="00836E48">
        <w:t>.</w:t>
      </w:r>
    </w:p>
    <w:p w14:paraId="1A8B6046" w14:textId="1D7B42F6"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 xml:space="preserve">“primitive” shapes to represent a volume, </w:t>
      </w:r>
      <w:r w:rsidR="008556C7">
        <w:t>recursively making the shapes smaller and smaller</w:t>
      </w:r>
      <w:r w:rsidR="00591D07">
        <w:t>, similar to a BVH tree.</w:t>
      </w:r>
      <w:r w:rsidR="00912C00">
        <w:t xml:space="preserve"> While this </w:t>
      </w:r>
      <w:r w:rsidR="00DB3700">
        <w:t xml:space="preserve">will decrease the error slightly, it will increase the computation </w:t>
      </w:r>
      <w:r w:rsidR="00DB3700">
        <w:lastRenderedPageBreak/>
        <w:t>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22E84532"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194A88">
        <w:t xml:space="preserve">other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8D59A6">
            <w:rPr>
              <w:noProof/>
              <w:lang w:val="de-DE"/>
            </w:rPr>
            <w:t xml:space="preserve"> </w:t>
          </w:r>
          <w:r w:rsidR="008D59A6" w:rsidRPr="008D59A6">
            <w:rPr>
              <w:noProof/>
              <w:lang w:val="de-DE"/>
            </w:rPr>
            <w:t>[2]</w:t>
          </w:r>
          <w:r w:rsidR="00C05A8A">
            <w:fldChar w:fldCharType="end"/>
          </w:r>
        </w:sdtContent>
      </w:sdt>
      <w:r w:rsidR="00EF285E">
        <w:t xml:space="preserve"> </w:t>
      </w:r>
      <w:r w:rsidR="002B07B9">
        <w:t>(</w:t>
      </w:r>
      <w:r w:rsidR="00194A88">
        <w:t xml:space="preserve">referenced in </w:t>
      </w:r>
      <w:r w:rsidR="002B07B9">
        <w:fldChar w:fldCharType="begin"/>
      </w:r>
      <w:r w:rsidR="002B07B9">
        <w:instrText xml:space="preserve"> REF _Ref171870774 \h </w:instrText>
      </w:r>
      <w:r w:rsidR="002B07B9">
        <w:fldChar w:fldCharType="separate"/>
      </w:r>
      <w:r w:rsidR="002B07B9">
        <w:t>Related Thesis</w:t>
      </w:r>
      <w:r w:rsidR="002B07B9">
        <w:fldChar w:fldCharType="end"/>
      </w:r>
      <w:r w:rsidR="002B07B9">
        <w:t xml:space="preserve">) </w:t>
      </w:r>
      <w:r w:rsidR="00EF285E">
        <w:t xml:space="preserve">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02282B08"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p>
    <w:p w14:paraId="04261EE4" w14:textId="77777777" w:rsidR="00335F17" w:rsidRDefault="00041B8C" w:rsidP="00335F17">
      <w:pPr>
        <w:pStyle w:val="BodyText"/>
        <w:keepNext/>
      </w:pPr>
      <w:r>
        <w:t>For the above reasons, a volume is represented by a list of triangles in this thesis.</w:t>
      </w:r>
      <w:r w:rsidR="00335F17">
        <w:rPr>
          <w:noProof/>
        </w:rPr>
        <w:drawing>
          <wp:inline distT="0" distB="0" distL="0" distR="0" wp14:anchorId="68AB21F7" wp14:editId="03DE82DA">
            <wp:extent cx="5391150" cy="1014730"/>
            <wp:effectExtent l="0" t="0" r="0" b="0"/>
            <wp:docPr id="1559023953" name="Picture 5" descr="The proposed representations of volumes,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descr="The proposed representations of volumes, from left to righ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1014730"/>
                    </a:xfrm>
                    <a:prstGeom prst="rect">
                      <a:avLst/>
                    </a:prstGeom>
                    <a:noFill/>
                    <a:ln>
                      <a:noFill/>
                    </a:ln>
                  </pic:spPr>
                </pic:pic>
              </a:graphicData>
            </a:graphic>
          </wp:inline>
        </w:drawing>
      </w:r>
    </w:p>
    <w:p w14:paraId="2EFF2E89" w14:textId="3F42E6C3" w:rsidR="00A96102" w:rsidRDefault="00335F17" w:rsidP="00335F17">
      <w:pPr>
        <w:pStyle w:val="Caption"/>
        <w:jc w:val="center"/>
      </w:pPr>
      <w:bookmarkStart w:id="24" w:name="_Ref171870618"/>
      <w:bookmarkStart w:id="25" w:name="_Ref171870612"/>
      <w:bookmarkStart w:id="26" w:name="_Toc175303382"/>
      <w:r>
        <w:t xml:space="preserve">Figure </w:t>
      </w:r>
      <w:r>
        <w:fldChar w:fldCharType="begin"/>
      </w:r>
      <w:r>
        <w:instrText xml:space="preserve"> SEQ Figure \* ARABIC </w:instrText>
      </w:r>
      <w:r>
        <w:fldChar w:fldCharType="separate"/>
      </w:r>
      <w:r w:rsidR="004C6C54">
        <w:rPr>
          <w:noProof/>
        </w:rPr>
        <w:t>1</w:t>
      </w:r>
      <w:r>
        <w:fldChar w:fldCharType="end"/>
      </w:r>
      <w:bookmarkEnd w:id="24"/>
      <w:r>
        <w:t xml:space="preserve">: The </w:t>
      </w:r>
      <w:r w:rsidR="00A2650A">
        <w:t xml:space="preserve">four </w:t>
      </w:r>
      <w:r>
        <w:t>proposed representations of volumes, from left to right</w:t>
      </w:r>
      <w:bookmarkEnd w:id="25"/>
      <w:r w:rsidR="00A2650A">
        <w:t>, with the initial shape on the left.</w:t>
      </w:r>
      <w:bookmarkEnd w:id="26"/>
    </w:p>
    <w:p w14:paraId="30EA38BF" w14:textId="78B70BF7" w:rsidR="00917D38" w:rsidRDefault="00917D38" w:rsidP="00917D38">
      <w:pPr>
        <w:pStyle w:val="KapitelII"/>
      </w:pPr>
      <w:bookmarkStart w:id="27" w:name="_Toc175219580"/>
      <w:r>
        <w:t>Representing Delimiters</w:t>
      </w:r>
      <w:bookmarkEnd w:id="27"/>
    </w:p>
    <w:p w14:paraId="339A76E3" w14:textId="6C70528B" w:rsidR="00DC27AF" w:rsidRDefault="00BB743E" w:rsidP="00EE3924">
      <w:pPr>
        <w:pStyle w:val="BodyText"/>
      </w:pPr>
      <w:r>
        <w:t>Like</w:t>
      </w:r>
      <w:r w:rsidR="00EE3924">
        <w:t xml:space="preserve"> volumes</w:t>
      </w:r>
      <w:r w:rsidR="000F24BB">
        <w:t xml:space="preserve"> and anchors</w:t>
      </w:r>
      <w:r w:rsidR="00EE3924">
        <w:t>, delimiters need a representation inside the algorithm.</w:t>
      </w:r>
      <w:r>
        <w:t xml:space="preserve"> </w:t>
      </w:r>
      <w:r w:rsidR="009D5A4E">
        <w:t xml:space="preserve">The concept of a delimiter is </w:t>
      </w:r>
      <w:r w:rsidR="00857AF2">
        <w:t>divided</w:t>
      </w:r>
      <w:r w:rsidR="009D5A4E">
        <w:t xml:space="preserve"> into two parts in this </w:t>
      </w:r>
      <w:r w:rsidR="00090A5B">
        <w:t>solution</w:t>
      </w:r>
      <w:r w:rsidR="009D5A4E">
        <w:t xml:space="preserve">. </w:t>
      </w:r>
      <w:r w:rsidR="00C730E8">
        <w:t>The first part</w:t>
      </w:r>
      <w:r w:rsidR="004C03FD">
        <w:t xml:space="preserve">, called the </w:t>
      </w:r>
      <w:r w:rsidR="004C03FD" w:rsidRPr="004C03FD">
        <w:rPr>
          <w:rStyle w:val="QuoteChar"/>
        </w:rPr>
        <w:t>delimiter object</w:t>
      </w:r>
      <w:r w:rsidR="004C03FD">
        <w:t>,</w:t>
      </w:r>
      <w:r w:rsidR="00C730E8">
        <w:t xml:space="preserve"> is described by a cuboid transformed in the world</w:t>
      </w:r>
      <w:r w:rsidR="00CC47EF">
        <w:t>, using position, size and rotation</w:t>
      </w:r>
      <w:r w:rsidR="00D934AF">
        <w:t xml:space="preserve"> vectors</w:t>
      </w:r>
      <w:r w:rsidR="00FC6E73">
        <w:t xml:space="preserve"> (known as a </w:t>
      </w:r>
      <w:r w:rsidR="00FC6E73" w:rsidRPr="00FC6E73">
        <w:rPr>
          <w:rStyle w:val="QuoteChar"/>
        </w:rPr>
        <w:t>transform</w:t>
      </w:r>
      <w:r w:rsidR="00FC6E73">
        <w:t>)</w:t>
      </w:r>
      <w:r w:rsidR="00C730E8">
        <w:t xml:space="preserve">. </w:t>
      </w:r>
      <w:r w:rsidR="00C7650F">
        <w:t xml:space="preserve">Additionally, a delimiter object is assigned </w:t>
      </w:r>
      <w:r w:rsidR="00C7650F">
        <w:lastRenderedPageBreak/>
        <w:t xml:space="preserve">a </w:t>
      </w:r>
      <w:r w:rsidR="00BA2A61">
        <w:t>hierarchical</w:t>
      </w:r>
      <w:r w:rsidR="00C7650F">
        <w:t xml:space="preserve"> level in the world. This </w:t>
      </w:r>
      <w:r w:rsidR="002F7490">
        <w:t xml:space="preserve">numerical level is used when resolving intersections between delimiter planes (explained in </w:t>
      </w:r>
      <w:r w:rsidR="00E5088D">
        <w:fldChar w:fldCharType="begin"/>
      </w:r>
      <w:r w:rsidR="00E5088D">
        <w:instrText xml:space="preserve"> REF _Ref172557914 \h </w:instrText>
      </w:r>
      <w:r w:rsidR="00E5088D">
        <w:fldChar w:fldCharType="separate"/>
      </w:r>
      <w:r w:rsidR="00E5088D">
        <w:t>Clipping Delimiters</w:t>
      </w:r>
      <w:r w:rsidR="00E5088D">
        <w:fldChar w:fldCharType="end"/>
      </w:r>
      <w:r w:rsidR="00E5088D">
        <w:t>).</w:t>
      </w:r>
    </w:p>
    <w:p w14:paraId="4AC416FC" w14:textId="77777777" w:rsidR="00EE1C54" w:rsidRDefault="00E04B2C" w:rsidP="0051156B">
      <w:pPr>
        <w:pStyle w:val="BodyText"/>
      </w:pPr>
      <w:r>
        <w:t xml:space="preserve">The second part of </w:t>
      </w:r>
      <w:r w:rsidR="000309B8">
        <w:t>a delimiter</w:t>
      </w:r>
      <w:r w:rsidR="000508A8">
        <w:t xml:space="preserve"> </w:t>
      </w:r>
      <w:r w:rsidR="000309B8">
        <w:t xml:space="preserve">are the </w:t>
      </w:r>
      <w:r w:rsidR="000309B8" w:rsidRPr="000309B8">
        <w:rPr>
          <w:rStyle w:val="QuoteChar"/>
        </w:rPr>
        <w:t>delimiter planes</w:t>
      </w:r>
      <w:r w:rsidR="000309B8">
        <w:t xml:space="preserve">. </w:t>
      </w:r>
      <w:r w:rsidR="007926BC">
        <w:t xml:space="preserve">The defining </w:t>
      </w:r>
      <w:r w:rsidR="00E91FC5">
        <w:t>characteristic</w:t>
      </w:r>
      <w:r w:rsidR="007926BC">
        <w:t xml:space="preserve"> of a delimiter </w:t>
      </w:r>
      <w:r w:rsidR="0016467C">
        <w:t xml:space="preserve">as described in the problem state </w:t>
      </w:r>
      <w:r w:rsidR="007926BC">
        <w:t xml:space="preserve">is </w:t>
      </w:r>
      <w:r w:rsidR="00DF321D">
        <w:t xml:space="preserve">that it subdivides </w:t>
      </w:r>
      <w:r w:rsidR="007926BC">
        <w:t xml:space="preserve">a space into two </w:t>
      </w:r>
      <w:r w:rsidR="009D779C">
        <w:t>regions</w:t>
      </w:r>
      <w:r w:rsidR="005B099A">
        <w:t>.</w:t>
      </w:r>
      <w:r w:rsidR="007926BC">
        <w:t xml:space="preserve"> </w:t>
      </w:r>
      <w:r w:rsidR="008F65B3">
        <w:t xml:space="preserve">The actual </w:t>
      </w:r>
      <w:r w:rsidR="005F0269">
        <w:t xml:space="preserve">three-dimensional </w:t>
      </w:r>
      <w:r w:rsidR="008F65B3">
        <w:t xml:space="preserve">shape of the delimiter is therefore not the most important characteristic, </w:t>
      </w:r>
      <w:r w:rsidR="00052DA0">
        <w:t xml:space="preserve">but </w:t>
      </w:r>
      <w:r w:rsidR="008F65B3">
        <w:t xml:space="preserve">instead the </w:t>
      </w:r>
      <w:r w:rsidR="00BC6EC1">
        <w:t>evaluation</w:t>
      </w:r>
      <w:r w:rsidR="004A4982">
        <w:t xml:space="preserve"> of which side a</w:t>
      </w:r>
      <w:r w:rsidR="008C3106">
        <w:t>ny arbitrary</w:t>
      </w:r>
      <w:r w:rsidR="004A4982">
        <w:t xml:space="preserve"> point</w:t>
      </w:r>
      <w:r w:rsidR="00A65BCC">
        <w:t xml:space="preserve"> lies</w:t>
      </w:r>
      <w:r w:rsidR="00B76512">
        <w:t xml:space="preserve"> in</w:t>
      </w:r>
      <w:r w:rsidR="0099021B">
        <w:t xml:space="preserve"> is</w:t>
      </w:r>
      <w:r w:rsidR="004A4982">
        <w:t xml:space="preserve">. </w:t>
      </w:r>
      <w:r w:rsidR="00F908AB">
        <w:t xml:space="preserve">This </w:t>
      </w:r>
      <w:r w:rsidR="00E64FD8">
        <w:t>idea</w:t>
      </w:r>
      <w:r w:rsidR="00F908AB">
        <w:t xml:space="preserve"> </w:t>
      </w:r>
      <w:r w:rsidR="00190DF4">
        <w:t>can be represented by using a three-dimensional plane</w:t>
      </w:r>
      <w:r w:rsidR="00142471">
        <w:t>.</w:t>
      </w:r>
      <w:r w:rsidR="00D855CA">
        <w:t xml:space="preserve"> </w:t>
      </w:r>
      <w:r w:rsidR="00E45435">
        <w:t xml:space="preserve">A point can be on either side </w:t>
      </w:r>
      <w:r w:rsidR="00784506">
        <w:t xml:space="preserve">of </w:t>
      </w:r>
      <w:r w:rsidR="00E45435">
        <w:t>o</w:t>
      </w:r>
      <w:r w:rsidR="00D460BE">
        <w:t>r</w:t>
      </w:r>
      <w:r w:rsidR="00E45435">
        <w:t xml:space="preserve"> exactly on the plane</w:t>
      </w:r>
      <w:r w:rsidR="007961B3">
        <w:t>, with the latter being an edge-case that must be handled explicitly</w:t>
      </w:r>
      <w:r w:rsidR="00BD44CF">
        <w:t>.</w:t>
      </w:r>
    </w:p>
    <w:p w14:paraId="6D2FFE64" w14:textId="16C2D077" w:rsidR="00E6019B" w:rsidRDefault="00346F2F" w:rsidP="0051156B">
      <w:pPr>
        <w:pStyle w:val="BodyText"/>
      </w:pPr>
      <w:r>
        <w:t xml:space="preserve">A delimiter object can therefore own up to </w:t>
      </w:r>
      <w:r w:rsidR="00124BFB">
        <w:t>six</w:t>
      </w:r>
      <w:r>
        <w:t xml:space="preserve"> delimiter planes, </w:t>
      </w:r>
      <w:r w:rsidR="00BD5AAB">
        <w:t>one for each of the faces of the delimiter object’s cuboid.</w:t>
      </w:r>
      <w:r w:rsidR="00E6019B">
        <w:t xml:space="preserve"> Alternatively, planes can also be created for an axis going through the center </w:t>
      </w:r>
      <w:r w:rsidR="00273522">
        <w:t xml:space="preserve">of the delimiter object, instead of lying on the </w:t>
      </w:r>
      <w:r w:rsidR="00BD40AF">
        <w:t>face of the cuboid.</w:t>
      </w:r>
      <w:r w:rsidR="00770F54">
        <w:t xml:space="preserve"> This might be useful if the object is not supposed to have a three-dimensional depth in </w:t>
      </w:r>
      <w:r w:rsidR="0050239D">
        <w:t>semantic</w:t>
      </w:r>
      <w:r w:rsidR="00770F54">
        <w:t xml:space="preserve"> space, but it does have depth in the continuous world.</w:t>
      </w:r>
      <w:r w:rsidR="000D6D67">
        <w:t xml:space="preserve"> See </w:t>
      </w:r>
      <w:r w:rsidR="00196C76">
        <w:fldChar w:fldCharType="begin"/>
      </w:r>
      <w:r w:rsidR="00196C76">
        <w:instrText xml:space="preserve"> REF _Ref172301216 \h </w:instrText>
      </w:r>
      <w:r w:rsidR="00196C76">
        <w:fldChar w:fldCharType="separate"/>
      </w:r>
      <w:r w:rsidR="00196C76">
        <w:t>Virtually extending Delimiter Planes</w:t>
      </w:r>
      <w:r w:rsidR="00196C76">
        <w:fldChar w:fldCharType="end"/>
      </w:r>
      <w:r w:rsidR="00196C76">
        <w:t xml:space="preserve"> </w:t>
      </w:r>
      <w:r w:rsidR="000D6D67">
        <w:t>for an example.</w:t>
      </w:r>
    </w:p>
    <w:p w14:paraId="621C2647" w14:textId="37DAF224" w:rsidR="00FC6B70" w:rsidRDefault="00BB5C5E" w:rsidP="00B014CC">
      <w:pPr>
        <w:pStyle w:val="BodyText"/>
      </w:pPr>
      <w:r>
        <w:t xml:space="preserve">This </w:t>
      </w:r>
      <w:r w:rsidR="007A5428">
        <w:t xml:space="preserve">concept of attaching delimiter planes to delimiter objects </w:t>
      </w:r>
      <w:r w:rsidR="003326C5">
        <w:t xml:space="preserve">has two advantages. </w:t>
      </w:r>
      <w:r w:rsidR="006E6078">
        <w:t>Firstly,</w:t>
      </w:r>
      <w:r w:rsidR="003326C5">
        <w:t xml:space="preserve"> it simplifies the integration of the algorithm into existing tools for game development, which commonly </w:t>
      </w:r>
      <w:r w:rsidR="00BD26C1">
        <w:t>store a Transform</w:t>
      </w:r>
      <w:r w:rsidR="00E111FD" w:rsidRPr="00E111FD">
        <w:t xml:space="preserve"> </w:t>
      </w:r>
      <w:sdt>
        <w:sdtPr>
          <w:id w:val="-1332132279"/>
          <w:citation/>
        </w:sdtPr>
        <w:sdtContent>
          <w:r w:rsidR="00E111FD">
            <w:fldChar w:fldCharType="begin"/>
          </w:r>
          <w:r w:rsidR="00E111FD">
            <w:rPr>
              <w:lang w:val="de-DE"/>
            </w:rPr>
            <w:instrText xml:space="preserve"> CITATION Uni24 \l 1031 </w:instrText>
          </w:r>
          <w:r w:rsidR="00E111FD">
            <w:fldChar w:fldCharType="separate"/>
          </w:r>
          <w:r w:rsidR="008D59A6" w:rsidRPr="008D59A6">
            <w:rPr>
              <w:noProof/>
              <w:lang w:val="de-DE"/>
            </w:rPr>
            <w:t>[8]</w:t>
          </w:r>
          <w:r w:rsidR="00E111FD">
            <w:fldChar w:fldCharType="end"/>
          </w:r>
        </w:sdtContent>
      </w:sdt>
      <w:r w:rsidR="00BD26C1">
        <w:t xml:space="preserve"> for every object in the world</w:t>
      </w:r>
      <w:r w:rsidR="002A3EEE">
        <w:t xml:space="preserve"> </w:t>
      </w:r>
      <w:r w:rsidR="00BD26C1">
        <w:t xml:space="preserve">(which acts as a definition for a delimiter object). </w:t>
      </w:r>
      <w:r w:rsidR="00BE09D3">
        <w:t xml:space="preserve">Secondly, it makes it trivial </w:t>
      </w:r>
      <w:r w:rsidR="007A5428">
        <w:t xml:space="preserve">to model slightly more complex </w:t>
      </w:r>
      <w:r w:rsidR="00675A2C">
        <w:t xml:space="preserve">objects of the game world, such as walls. </w:t>
      </w:r>
      <w:r w:rsidR="0037550C">
        <w:t xml:space="preserve">Walls often have an actual </w:t>
      </w:r>
      <w:r w:rsidR="00676917">
        <w:t>depth</w:t>
      </w:r>
      <w:r w:rsidR="0037550C">
        <w:t xml:space="preserve"> and would therefore require two delimiter planes </w:t>
      </w:r>
      <w:r w:rsidR="00967C48">
        <w:t xml:space="preserve">to be modelled accurately. </w:t>
      </w:r>
      <w:r w:rsidR="003301B9">
        <w:t>If delimiter planes were standalone objects in the world, the game developer would need to move both delimiter planes if they wanted to move the wall.</w:t>
      </w:r>
      <w:r w:rsidR="00A864EE">
        <w:t xml:space="preserve"> With this setup, they only have to move the delimiter object, and the planes will remain attached to it.</w:t>
      </w:r>
    </w:p>
    <w:p w14:paraId="3F6A72E0" w14:textId="0DBA1867" w:rsidR="00E706BB" w:rsidRDefault="00E706BB" w:rsidP="00E706BB">
      <w:pPr>
        <w:pStyle w:val="KapitelIII"/>
      </w:pPr>
      <w:bookmarkStart w:id="28" w:name="_Toc175219581"/>
      <w:r>
        <w:t>Representing Delimiter Planes</w:t>
      </w:r>
      <w:bookmarkEnd w:id="28"/>
    </w:p>
    <w:p w14:paraId="2FF5C355" w14:textId="77777777" w:rsidR="00333C95" w:rsidRDefault="00333C95" w:rsidP="00333C95">
      <w:pPr>
        <w:pStyle w:val="BodyText"/>
      </w:pPr>
      <w:r>
        <w:t>There are a lot of ways to represent planes. A common one is the Hesse Normal Form, where a plane is defined using one origin point and the normal of the plane. Solving a simple mathematical equation gives information on whether an arbitrary point is in front, exactly on, or behind the plane (where “in front” means “in the direction of the plane normal”).</w:t>
      </w:r>
    </w:p>
    <w:p w14:paraId="6553FA85" w14:textId="025367F4" w:rsidR="00E706BB" w:rsidRPr="00E706BB" w:rsidRDefault="00333C95" w:rsidP="00333C95">
      <w:pPr>
        <w:pStyle w:val="BodyText"/>
      </w:pPr>
      <w:r>
        <w:t xml:space="preserve">For this algorithm however it is vital that delimiter planes are not infinitely large. The exact reasoning for this is explained in the chapter Clipping Delimiters, but in short, the algorithm requires delimiter planes to be clipped arbitrarily to produce the desired output. Similarly to volumes, triangles have been chosen to represent arbitrary planes in three-dimensional planes. All triangles are guaranteed to be on the same plane, but the plane </w:t>
      </w:r>
      <w:r>
        <w:lastRenderedPageBreak/>
        <w:t>is no longer assumed to be infinitely large. Although imposing a larger memory footprint than simpler representations of planes, the flexibility provided by this triangulation of a plane is used and relied upon heavily by the implementation of this algorithm.</w:t>
      </w:r>
    </w:p>
    <w:p w14:paraId="6920ED6E" w14:textId="4F80C91D" w:rsidR="000B43BF" w:rsidRDefault="000B43BF" w:rsidP="000B43BF">
      <w:pPr>
        <w:pStyle w:val="BodyText"/>
        <w:keepNext/>
      </w:pPr>
      <w:r>
        <w:rPr>
          <w:noProof/>
        </w:rPr>
        <w:drawing>
          <wp:inline distT="0" distB="0" distL="0" distR="0" wp14:anchorId="360C7515" wp14:editId="5BB7F0D0">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5345" b="27011"/>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391890A4" w:rsidR="00142E97" w:rsidRDefault="000B43BF" w:rsidP="000B43BF">
      <w:pPr>
        <w:pStyle w:val="Caption"/>
        <w:jc w:val="center"/>
      </w:pPr>
      <w:bookmarkStart w:id="29" w:name="_Toc175303383"/>
      <w:r>
        <w:t xml:space="preserve">Figure </w:t>
      </w:r>
      <w:r>
        <w:fldChar w:fldCharType="begin"/>
      </w:r>
      <w:r>
        <w:instrText xml:space="preserve"> SEQ Figure \* ARABIC </w:instrText>
      </w:r>
      <w:r>
        <w:fldChar w:fldCharType="separate"/>
      </w:r>
      <w:r w:rsidR="004C6C54">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0140CF">
        <w:t>X axis</w:t>
      </w:r>
      <w:r w:rsidR="00CB7D6B">
        <w:t xml:space="preserve"> of the cuboid</w:t>
      </w:r>
      <w:r w:rsidR="000140CF">
        <w:t>.</w:t>
      </w:r>
      <w:bookmarkEnd w:id="29"/>
    </w:p>
    <w:p w14:paraId="75658913" w14:textId="5A799C49" w:rsidR="00F53353" w:rsidRDefault="00F53353" w:rsidP="00886C51">
      <w:pPr>
        <w:pStyle w:val="KapitelII"/>
      </w:pPr>
      <w:bookmarkStart w:id="30" w:name="_Ref172301216"/>
      <w:bookmarkStart w:id="31" w:name="_Toc175219582"/>
      <w:r>
        <w:t>Virtually extending Delimiter Planes</w:t>
      </w:r>
      <w:bookmarkStart w:id="32" w:name="_Ref171873322"/>
      <w:bookmarkEnd w:id="30"/>
      <w:bookmarkEnd w:id="31"/>
    </w:p>
    <w:p w14:paraId="6023CD6A" w14:textId="09EDDAFB"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of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14A86E2" w:rsidR="004845CD" w:rsidRDefault="008571D8" w:rsidP="002654B3">
      <w:pPr>
        <w:pStyle w:val="BodyText"/>
      </w:pPr>
      <w:r>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 xml:space="preserve">distinct volumes for all three rooms must be </w:t>
      </w:r>
      <w:r w:rsidR="00CD1D70">
        <w:lastRenderedPageBreak/>
        <w:t>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09AC1C7C">
            <wp:extent cx="5391150" cy="1323975"/>
            <wp:effectExtent l="0" t="0" r="0" b="9525"/>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323975"/>
                    </a:xfrm>
                    <a:prstGeom prst="rect">
                      <a:avLst/>
                    </a:prstGeom>
                    <a:noFill/>
                    <a:ln>
                      <a:noFill/>
                    </a:ln>
                  </pic:spPr>
                </pic:pic>
              </a:graphicData>
            </a:graphic>
          </wp:inline>
        </w:drawing>
      </w:r>
    </w:p>
    <w:p w14:paraId="0893ADD4" w14:textId="78A0B1DB" w:rsidR="009807C2" w:rsidRDefault="0015508B" w:rsidP="0015508B">
      <w:pPr>
        <w:pStyle w:val="Caption"/>
        <w:jc w:val="center"/>
      </w:pPr>
      <w:bookmarkStart w:id="33" w:name="_Ref172551374"/>
      <w:bookmarkStart w:id="34" w:name="_Ref172560349"/>
      <w:bookmarkStart w:id="35" w:name="_Toc175303384"/>
      <w:r>
        <w:t xml:space="preserve">Figure </w:t>
      </w:r>
      <w:r>
        <w:fldChar w:fldCharType="begin"/>
      </w:r>
      <w:r>
        <w:instrText xml:space="preserve"> SEQ Figure \* ARABIC </w:instrText>
      </w:r>
      <w:r>
        <w:fldChar w:fldCharType="separate"/>
      </w:r>
      <w:r w:rsidR="004C6C54">
        <w:rPr>
          <w:noProof/>
        </w:rPr>
        <w:t>3</w:t>
      </w:r>
      <w:r>
        <w:fldChar w:fldCharType="end"/>
      </w:r>
      <w:bookmarkEnd w:id="33"/>
      <w:r>
        <w:t>: Visual Example of virtually extending Delimiter Planes</w:t>
      </w:r>
      <w:bookmarkEnd w:id="34"/>
      <w:r w:rsidR="00675FFC">
        <w:t>. Delimiters are displayed from a top-down view.</w:t>
      </w:r>
      <w:bookmarkEnd w:id="35"/>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4FD025E6" w:rsidR="00204819" w:rsidRPr="00155905" w:rsidRDefault="003274ED" w:rsidP="003274ED">
      <w:pPr>
        <w:pStyle w:val="Caption"/>
        <w:jc w:val="center"/>
      </w:pPr>
      <w:bookmarkStart w:id="36" w:name="_Toc175303385"/>
      <w:r>
        <w:t xml:space="preserve">Figure </w:t>
      </w:r>
      <w:r>
        <w:fldChar w:fldCharType="begin"/>
      </w:r>
      <w:r>
        <w:instrText xml:space="preserve"> SEQ Figure \* ARABIC </w:instrText>
      </w:r>
      <w:r>
        <w:fldChar w:fldCharType="separate"/>
      </w:r>
      <w:r w:rsidR="004C6C54">
        <w:rPr>
          <w:noProof/>
        </w:rPr>
        <w:t>4</w:t>
      </w:r>
      <w:r>
        <w:fldChar w:fldCharType="end"/>
      </w:r>
      <w:r>
        <w:t>: Virtual Extension can be specific for each orthogonal axis of a plane.</w:t>
      </w:r>
      <w:bookmarkEnd w:id="36"/>
    </w:p>
    <w:p w14:paraId="58DC010B" w14:textId="6C578A67" w:rsidR="004059F8" w:rsidRDefault="004059F8" w:rsidP="00886C51">
      <w:pPr>
        <w:pStyle w:val="KapitelII"/>
      </w:pPr>
      <w:bookmarkStart w:id="37" w:name="_Ref172557914"/>
      <w:bookmarkStart w:id="38" w:name="_Toc175219583"/>
      <w:r>
        <w:t>Clipping Delimiters</w:t>
      </w:r>
      <w:bookmarkEnd w:id="32"/>
      <w:bookmarkEnd w:id="37"/>
      <w:bookmarkEnd w:id="38"/>
    </w:p>
    <w:p w14:paraId="257F4B36" w14:textId="650A024C"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CA1581">
        <w:t xml:space="preserve">Figure </w:t>
      </w:r>
      <w:r w:rsidR="00CA1581">
        <w:rPr>
          <w:noProof/>
        </w:rPr>
        <w:t>3</w:t>
      </w:r>
      <w:r w:rsidR="00CA1581">
        <w:fldChar w:fldCharType="end"/>
      </w:r>
      <w:r w:rsidR="00CA1581">
        <w:t xml:space="preserve"> for an example of this.</w:t>
      </w:r>
    </w:p>
    <w:p w14:paraId="1378F6C4" w14:textId="77777777" w:rsidR="00A43FD4" w:rsidRDefault="009C519B" w:rsidP="00067EBE">
      <w:pPr>
        <w:pStyle w:val="BodyText"/>
      </w:pPr>
      <w:r>
        <w:lastRenderedPageBreak/>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8275B8">
        <w:fldChar w:fldCharType="begin"/>
      </w:r>
      <w:r w:rsidR="008275B8">
        <w:instrText xml:space="preserve"> REF _Ref172551539 \h </w:instrText>
      </w:r>
      <w:r w:rsidR="008275B8">
        <w:fldChar w:fldCharType="separate"/>
      </w:r>
      <w:r w:rsidR="008275B8">
        <w:t>Calculating Volumes</w:t>
      </w:r>
      <w:r w:rsidR="008275B8">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39" w:name="_Toc175219584"/>
      <w:r>
        <w:t>Cutting Delimiters down instead of growing them outward</w:t>
      </w:r>
      <w:bookmarkEnd w:id="39"/>
    </w:p>
    <w:p w14:paraId="39E86B1A" w14:textId="3CC22774"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the intersection edge, and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0" w:name="_Ref174539299"/>
      <w:bookmarkStart w:id="41" w:name="_Ref174539311"/>
      <w:bookmarkStart w:id="42" w:name="_Ref174539315"/>
      <w:bookmarkStart w:id="43" w:name="_Toc175219585"/>
      <w:r>
        <w:t>Solving an intersection</w:t>
      </w:r>
      <w:bookmarkEnd w:id="40"/>
      <w:bookmarkEnd w:id="41"/>
      <w:bookmarkEnd w:id="42"/>
      <w:bookmarkEnd w:id="43"/>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w:t>
      </w:r>
      <w:r w:rsidR="00A611DC">
        <w:lastRenderedPageBreak/>
        <w:t xml:space="preserve">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A271A">
      <w:pPr>
        <w:pStyle w:val="BodyText"/>
        <w:keepNext/>
      </w:pPr>
      <w:r>
        <w:rPr>
          <w:noProof/>
        </w:rPr>
        <w:drawing>
          <wp:inline distT="0" distB="0" distL="0" distR="0" wp14:anchorId="61FEE204" wp14:editId="2F887E30">
            <wp:extent cx="5379814" cy="2429510"/>
            <wp:effectExtent l="0" t="0" r="0" b="889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28478" cy="2451486"/>
                    </a:xfrm>
                    <a:prstGeom prst="rect">
                      <a:avLst/>
                    </a:prstGeom>
                    <a:noFill/>
                    <a:ln>
                      <a:noFill/>
                    </a:ln>
                  </pic:spPr>
                </pic:pic>
              </a:graphicData>
            </a:graphic>
          </wp:inline>
        </w:drawing>
      </w:r>
    </w:p>
    <w:p w14:paraId="14847B5E" w14:textId="67D522F7" w:rsidR="00540EEE" w:rsidRDefault="007A271A" w:rsidP="007A271A">
      <w:pPr>
        <w:pStyle w:val="Caption"/>
        <w:jc w:val="center"/>
      </w:pPr>
      <w:bookmarkStart w:id="44" w:name="_Ref174378173"/>
      <w:bookmarkStart w:id="45" w:name="_Toc175303386"/>
      <w:r>
        <w:t xml:space="preserve">Figure </w:t>
      </w:r>
      <w:r>
        <w:fldChar w:fldCharType="begin"/>
      </w:r>
      <w:r>
        <w:instrText xml:space="preserve"> SEQ Figure \* ARABIC </w:instrText>
      </w:r>
      <w:r>
        <w:fldChar w:fldCharType="separate"/>
      </w:r>
      <w:r w:rsidR="004C6C54">
        <w:rPr>
          <w:noProof/>
        </w:rPr>
        <w:t>5</w:t>
      </w:r>
      <w:r>
        <w:fldChar w:fldCharType="end"/>
      </w:r>
      <w:bookmarkEnd w:id="44"/>
      <w:r>
        <w:t>: The black part is clipped away from the delimiters whose level is not lower than the other's.</w:t>
      </w:r>
      <w:r w:rsidR="00675FFC">
        <w:t xml:space="preserve"> Delimiters are seen from a top-down view.</w:t>
      </w:r>
      <w:bookmarkEnd w:id="45"/>
    </w:p>
    <w:p w14:paraId="38827ED6" w14:textId="4EEDCF07" w:rsidR="00CB0698" w:rsidRDefault="00C55BC5" w:rsidP="009347A9">
      <w:pPr>
        <w:pStyle w:val="BodyText"/>
      </w:pPr>
      <w:r>
        <w:fldChar w:fldCharType="begin"/>
      </w:r>
      <w:r>
        <w:instrText xml:space="preserve"> REF _Ref174378173 \h </w:instrText>
      </w:r>
      <w:r>
        <w:fldChar w:fldCharType="separate"/>
      </w:r>
      <w:r w:rsidR="00355F01">
        <w:t xml:space="preserve">Figure </w:t>
      </w:r>
      <w:r w:rsidR="00355F01">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B221F1">
        <w:t xml:space="preserve">Figure </w:t>
      </w:r>
      <w:r w:rsidR="00B221F1">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drawing>
          <wp:inline distT="0" distB="0" distL="0" distR="0" wp14:anchorId="3BF993E0" wp14:editId="25ACA923">
            <wp:extent cx="4569928" cy="2628900"/>
            <wp:effectExtent l="0" t="0" r="254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77290" cy="2633135"/>
                    </a:xfrm>
                    <a:prstGeom prst="rect">
                      <a:avLst/>
                    </a:prstGeom>
                    <a:noFill/>
                    <a:ln>
                      <a:noFill/>
                    </a:ln>
                  </pic:spPr>
                </pic:pic>
              </a:graphicData>
            </a:graphic>
          </wp:inline>
        </w:drawing>
      </w:r>
    </w:p>
    <w:p w14:paraId="26961390" w14:textId="07A3C089" w:rsidR="009347A9" w:rsidRDefault="00F33B8A" w:rsidP="00F33B8A">
      <w:pPr>
        <w:pStyle w:val="Caption"/>
        <w:jc w:val="center"/>
      </w:pPr>
      <w:bookmarkStart w:id="46" w:name="_Ref172806114"/>
      <w:bookmarkStart w:id="47" w:name="_Toc175303387"/>
      <w:r>
        <w:t xml:space="preserve">Figure </w:t>
      </w:r>
      <w:r>
        <w:fldChar w:fldCharType="begin"/>
      </w:r>
      <w:r>
        <w:instrText xml:space="preserve"> SEQ Figure \* ARABIC </w:instrText>
      </w:r>
      <w:r>
        <w:fldChar w:fldCharType="separate"/>
      </w:r>
      <w:r w:rsidR="004C6C54">
        <w:rPr>
          <w:noProof/>
        </w:rPr>
        <w:t>6</w:t>
      </w:r>
      <w:r>
        <w:fldChar w:fldCharType="end"/>
      </w:r>
      <w:bookmarkEnd w:id="46"/>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7"/>
    </w:p>
    <w:p w14:paraId="666984D7" w14:textId="5A877181" w:rsidR="00887B71" w:rsidRDefault="00DB1F69" w:rsidP="009347A9">
      <w:pPr>
        <w:pStyle w:val="BodyText"/>
      </w:pPr>
      <w:r>
        <w:fldChar w:fldCharType="begin"/>
      </w:r>
      <w:r>
        <w:instrText xml:space="preserve"> REF _Ref172806114 \h </w:instrText>
      </w:r>
      <w:r>
        <w:fldChar w:fldCharType="separate"/>
      </w:r>
      <w:r>
        <w:t xml:space="preserve">Figure </w:t>
      </w:r>
      <w:r>
        <w:rPr>
          <w:noProof/>
        </w:rPr>
        <w:t>6</w:t>
      </w:r>
      <w:r>
        <w:fldChar w:fldCharType="end"/>
      </w:r>
      <w:r>
        <w:t xml:space="preserve"> </w:t>
      </w:r>
      <w:r w:rsidR="002533A2">
        <w:t xml:space="preserve">shows an example of how the triangulation of the plane is adapted through a process called “Tessellation” (see </w:t>
      </w:r>
      <w:r w:rsidR="00084CC5">
        <w:fldChar w:fldCharType="begin"/>
      </w:r>
      <w:r w:rsidR="00084CC5">
        <w:instrText xml:space="preserve"> REF _Ref172806156 \h </w:instrText>
      </w:r>
      <w:r w:rsidR="00084CC5">
        <w:fldChar w:fldCharType="separate"/>
      </w:r>
      <w:r w:rsidR="00084CC5">
        <w:t>Tessellation</w:t>
      </w:r>
      <w:r w:rsidR="00084CC5">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8" w:name="_Toc175219586"/>
      <w:bookmarkStart w:id="49" w:name="_Ref175303730"/>
      <w:r>
        <w:lastRenderedPageBreak/>
        <w:t>Heuristic for ordering Delimiter intersections</w:t>
      </w:r>
      <w:bookmarkEnd w:id="48"/>
      <w:bookmarkEnd w:id="49"/>
    </w:p>
    <w:p w14:paraId="144FBFE4" w14:textId="06D893A4" w:rsidR="002D4B58" w:rsidRDefault="002D4B58" w:rsidP="009347A9">
      <w:pPr>
        <w:pStyle w:val="BodyText"/>
      </w:pPr>
      <w:r>
        <w:t xml:space="preserve">The order in which the delimiter intersections are solved is vital to the predictability of the algorithm. </w:t>
      </w:r>
      <w:r w:rsidR="001358B0">
        <w:t>Delimiters are expected to grow outwards until they are stopped, which means we need to resolve the intersections 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CF0BE9">
        <w:t xml:space="preserve">Figure </w:t>
      </w:r>
      <w:r w:rsidR="00CF0BE9">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5D1FB685" w:rsidR="00625EDB" w:rsidRDefault="00BF3804" w:rsidP="00BF3804">
      <w:pPr>
        <w:pStyle w:val="Caption"/>
        <w:jc w:val="center"/>
      </w:pPr>
      <w:bookmarkStart w:id="50" w:name="_Ref172724374"/>
      <w:bookmarkStart w:id="51" w:name="_Toc175303388"/>
      <w:r>
        <w:t xml:space="preserve">Figure </w:t>
      </w:r>
      <w:r>
        <w:fldChar w:fldCharType="begin"/>
      </w:r>
      <w:r>
        <w:instrText xml:space="preserve"> SEQ Figure \* ARABIC </w:instrText>
      </w:r>
      <w:r>
        <w:fldChar w:fldCharType="separate"/>
      </w:r>
      <w:r w:rsidR="004C6C54">
        <w:rPr>
          <w:noProof/>
        </w:rPr>
        <w:t>7</w:t>
      </w:r>
      <w:r>
        <w:fldChar w:fldCharType="end"/>
      </w:r>
      <w:bookmarkEnd w:id="50"/>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51"/>
    </w:p>
    <w:p w14:paraId="0F68A7D9" w14:textId="769DC629"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8A3457">
        <w:t xml:space="preserve">Figure </w:t>
      </w:r>
      <w:r w:rsidR="008A3457">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5A54DA60" w:rsidR="000173C7" w:rsidRDefault="00461F40" w:rsidP="009347A9">
      <w:pPr>
        <w:pStyle w:val="BodyText"/>
      </w:pPr>
      <w:r>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1D5CDF">
        <w:t xml:space="preserve">Figure </w:t>
      </w:r>
      <w:r w:rsidR="001D5CDF">
        <w:rPr>
          <w:noProof/>
        </w:rPr>
        <w:t>8</w:t>
      </w:r>
      <w:r w:rsidR="00FB54C6">
        <w:fldChar w:fldCharType="end"/>
      </w:r>
      <w:r w:rsidR="00FB54C6">
        <w:t>.</w:t>
      </w:r>
    </w:p>
    <w:p w14:paraId="24B39DB8" w14:textId="77777777" w:rsidR="009C6764" w:rsidRDefault="009C6764" w:rsidP="009C6764">
      <w:pPr>
        <w:pStyle w:val="BodyText"/>
        <w:keepNext/>
      </w:pPr>
      <w:r>
        <w:rPr>
          <w:noProof/>
        </w:rPr>
        <w:drawing>
          <wp:inline distT="0" distB="0" distL="0" distR="0" wp14:anchorId="1CB3C211" wp14:editId="7AD249A0">
            <wp:extent cx="5397826" cy="2545410"/>
            <wp:effectExtent l="0" t="0" r="0" b="762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5398770" cy="2545855"/>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5029F0B9" w:rsidR="006004AC" w:rsidRDefault="009C6764" w:rsidP="009C6764">
      <w:pPr>
        <w:pStyle w:val="Caption"/>
        <w:jc w:val="center"/>
      </w:pPr>
      <w:bookmarkStart w:id="52" w:name="_Ref172738088"/>
      <w:bookmarkStart w:id="53" w:name="_Toc175303389"/>
      <w:r>
        <w:t xml:space="preserve">Figure </w:t>
      </w:r>
      <w:r>
        <w:fldChar w:fldCharType="begin"/>
      </w:r>
      <w:r>
        <w:instrText xml:space="preserve"> SEQ Figure \* ARABIC </w:instrText>
      </w:r>
      <w:r>
        <w:fldChar w:fldCharType="separate"/>
      </w:r>
      <w:r w:rsidR="004C6C54">
        <w:rPr>
          <w:noProof/>
        </w:rPr>
        <w:t>8</w:t>
      </w:r>
      <w:r>
        <w:fldChar w:fldCharType="end"/>
      </w:r>
      <w:bookmarkEnd w:id="52"/>
      <w:r>
        <w:t>: The blue dotted lines represent the heuristic by which intersections are sorted</w:t>
      </w:r>
      <w:r>
        <w:rPr>
          <w:noProof/>
        </w:rPr>
        <w:t>.</w:t>
      </w:r>
      <w:r w:rsidR="001062A7">
        <w:rPr>
          <w:noProof/>
        </w:rPr>
        <w:t xml:space="preserve"> The lengths of the two lines are summed together to find one distance value.</w:t>
      </w:r>
      <w:bookmarkEnd w:id="53"/>
    </w:p>
    <w:p w14:paraId="410670E6" w14:textId="5ADC5517" w:rsidR="00917D38" w:rsidRDefault="004059F8" w:rsidP="004059F8">
      <w:pPr>
        <w:pStyle w:val="KapitelII"/>
      </w:pPr>
      <w:bookmarkStart w:id="54" w:name="_Ref172551539"/>
      <w:bookmarkStart w:id="55" w:name="_Toc175219587"/>
      <w:r>
        <w:lastRenderedPageBreak/>
        <w:t>Calculating Volumes</w:t>
      </w:r>
      <w:bookmarkEnd w:id="54"/>
      <w:bookmarkEnd w:id="55"/>
    </w:p>
    <w:p w14:paraId="5689F164" w14:textId="267F6088" w:rsidR="008A17E1" w:rsidRDefault="00942CC8" w:rsidP="008A17E1">
      <w:pPr>
        <w:pStyle w:val="BodyText"/>
      </w:pPr>
      <w:r>
        <w:t xml:space="preserve">After </w:t>
      </w:r>
      <w:r w:rsidR="00094664">
        <w:t xml:space="preserve">the input has been processed through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335D56">
        <w:t>General Requirements</w:t>
      </w:r>
      <w:r w:rsidR="00335D56">
        <w:fldChar w:fldCharType="end"/>
      </w:r>
      <w:r w:rsidR="00AC3A11">
        <w:t>.</w:t>
      </w:r>
    </w:p>
    <w:p w14:paraId="2693876F" w14:textId="5A5BCABC" w:rsidR="0098232E" w:rsidRDefault="00BE14E9" w:rsidP="00F43C09">
      <w:pPr>
        <w:pStyle w:val="BodyText"/>
      </w:pPr>
      <w:r>
        <w:t xml:space="preserve">As described in </w:t>
      </w:r>
      <w:r w:rsidR="00BB2A99">
        <w:fldChar w:fldCharType="begin"/>
      </w:r>
      <w:r w:rsidR="00BB2A99">
        <w:instrText xml:space="preserve"> REF _Ref171774734 \h </w:instrText>
      </w:r>
      <w:r w:rsidR="00BB2A99">
        <w:fldChar w:fldCharType="separate"/>
      </w:r>
      <w:r w:rsidR="00BB2A99">
        <w:t>Representing Volumes</w:t>
      </w:r>
      <w:r w:rsidR="00BB2A99">
        <w:fldChar w:fldCharType="end"/>
      </w:r>
      <w:r w:rsidR="00BB2A99">
        <w:t xml:space="preserve">, </w:t>
      </w:r>
      <w:r w:rsidR="00DA4FC4">
        <w:t xml:space="preserve">a </w:t>
      </w:r>
      <w:r w:rsidR="00BB2A99">
        <w:t>volume</w:t>
      </w:r>
      <w:r w:rsidR="00DA4FC4">
        <w:t xml:space="preserve"> is</w:t>
      </w:r>
      <w:r w:rsidR="00BB2A99">
        <w:t xml:space="preserve"> a list of triangles.</w:t>
      </w:r>
      <w:r w:rsidR="004E4F54">
        <w:t xml:space="preserve"> Adapting the requirements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76BF4EF8" w:rsidR="0036763F" w:rsidRDefault="008C1340" w:rsidP="00C85523">
      <w:pPr>
        <w:pStyle w:val="BodyText"/>
        <w:numPr>
          <w:ilvl w:val="0"/>
          <w:numId w:val="24"/>
        </w:numPr>
      </w:pPr>
      <w:r>
        <w:t>The triangles that make up a volume must</w:t>
      </w:r>
      <w:r w:rsidR="00C64CB5">
        <w:t xml:space="preserve"> be </w:t>
      </w:r>
      <w:r w:rsidR="00BF7BD1">
        <w:t xml:space="preserve">the triangles </w:t>
      </w:r>
      <w:r w:rsidR="008271BA">
        <w:t xml:space="preserve">of </w:t>
      </w:r>
      <w:r w:rsidR="00BF7BD1">
        <w:t>the delimiters that border this volume.</w:t>
      </w:r>
    </w:p>
    <w:p w14:paraId="1F0B0861" w14:textId="30F39EE9" w:rsidR="009A6A0D" w:rsidRDefault="009A6A0D" w:rsidP="00C85523">
      <w:pPr>
        <w:pStyle w:val="BodyText"/>
        <w:numPr>
          <w:ilvl w:val="0"/>
          <w:numId w:val="24"/>
        </w:numPr>
      </w:pPr>
      <w:bookmarkStart w:id="56" w:name="_Ref175304339"/>
      <w:r>
        <w:t>The triangles that make up a volume must be completely enclosed and must always contain its anchor.</w:t>
      </w:r>
      <w:bookmarkEnd w:id="56"/>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4B23366A" w:rsidR="003D5B14" w:rsidRDefault="003D5B14" w:rsidP="00FF752A">
      <w:pPr>
        <w:pStyle w:val="BodyText"/>
      </w:pPr>
      <w:r>
        <w:t xml:space="preserve">In </w:t>
      </w:r>
      <w:r w:rsidR="00853F69">
        <w:t xml:space="preserve">the chapter </w:t>
      </w:r>
      <w:r w:rsidR="00DC33AA">
        <w:fldChar w:fldCharType="begin"/>
      </w:r>
      <w:r w:rsidR="00DC33AA">
        <w:instrText xml:space="preserve"> REF _Ref172557914 \h </w:instrText>
      </w:r>
      <w:r w:rsidR="00DC33AA">
        <w:fldChar w:fldCharType="separate"/>
      </w:r>
      <w:r w:rsidR="00DC33AA">
        <w:t>Clipping Delimiters</w:t>
      </w:r>
      <w:r w:rsidR="00DC33AA">
        <w:fldChar w:fldCharType="end"/>
      </w:r>
      <w:r w:rsidR="00DC33AA">
        <w:t>, it is ensured that no triangle of a delimiter plane intersects with any other triangle of any other delimiter plane.</w:t>
      </w:r>
      <w:r w:rsidR="00191B0A">
        <w:t xml:space="preserve"> </w:t>
      </w:r>
      <w:r w:rsidR="00D2519D">
        <w:t>When copying a triangle from a delimiter plane into a volume, it is therefore guaranteed to not intersect with any delimiter</w:t>
      </w:r>
      <w:r w:rsidR="00B40EF5">
        <w:t xml:space="preserve"> plane</w:t>
      </w:r>
      <w:r w:rsidR="00D2519D">
        <w:t>.</w:t>
      </w:r>
    </w:p>
    <w:p w14:paraId="7F8B0835" w14:textId="3E0BBFE0" w:rsidR="00B40EF5" w:rsidRDefault="004530AE" w:rsidP="00FF752A">
      <w:pPr>
        <w:pStyle w:val="BodyText"/>
      </w:pPr>
      <w:r>
        <w:t>This approach also guarantees that the volume representation perfectly matches the expected output, because the volume’s triangles are exactly the triangles that stop the volume from growing</w:t>
      </w:r>
      <w:r w:rsidR="009460B8">
        <w:t xml:space="preserve"> any </w:t>
      </w:r>
      <w:r w:rsidR="003D4882">
        <w:t>further</w:t>
      </w:r>
      <w:r>
        <w:t>.</w:t>
      </w:r>
    </w:p>
    <w:p w14:paraId="3B2E8816" w14:textId="506EE9F1"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7" w:name="_Ref174698724"/>
      <w:bookmarkStart w:id="58" w:name="_Ref174698728"/>
      <w:bookmarkStart w:id="59" w:name="_Toc175219588"/>
      <w:r>
        <w:lastRenderedPageBreak/>
        <w:t>Assembling the triangles</w:t>
      </w:r>
      <w:bookmarkEnd w:id="57"/>
      <w:bookmarkEnd w:id="58"/>
      <w:bookmarkEnd w:id="59"/>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596063B6" w:rsidR="00F120D6" w:rsidRDefault="00F120D6" w:rsidP="00D01101">
      <w:pPr>
        <w:pStyle w:val="BodyText"/>
      </w:pPr>
      <w:r>
        <w:t>Determining whether a triangle is actually delimiting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231233">
      <w:pPr>
        <w:pStyle w:val="BodyText"/>
        <w:keepNext/>
      </w:pPr>
      <w:r>
        <w:rPr>
          <w:noProof/>
        </w:rPr>
        <w:drawing>
          <wp:inline distT="0" distB="0" distL="0" distR="0" wp14:anchorId="283DAE54" wp14:editId="2E44D6E1">
            <wp:extent cx="5401310" cy="4029710"/>
            <wp:effectExtent l="0" t="0" r="8890" b="889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4029710"/>
                    </a:xfrm>
                    <a:prstGeom prst="rect">
                      <a:avLst/>
                    </a:prstGeom>
                    <a:noFill/>
                    <a:ln>
                      <a:noFill/>
                    </a:ln>
                  </pic:spPr>
                </pic:pic>
              </a:graphicData>
            </a:graphic>
          </wp:inline>
        </w:drawing>
      </w:r>
    </w:p>
    <w:p w14:paraId="0B511E0B" w14:textId="5A552DE5" w:rsidR="00EA4313" w:rsidRDefault="00231233" w:rsidP="00231233">
      <w:pPr>
        <w:pStyle w:val="Caption"/>
        <w:jc w:val="center"/>
      </w:pPr>
      <w:bookmarkStart w:id="60" w:name="_Ref173076555"/>
      <w:bookmarkStart w:id="61" w:name="_Toc175303390"/>
      <w:r>
        <w:t xml:space="preserve">Figure </w:t>
      </w:r>
      <w:r>
        <w:fldChar w:fldCharType="begin"/>
      </w:r>
      <w:r>
        <w:instrText xml:space="preserve"> SEQ Figure \* ARABIC </w:instrText>
      </w:r>
      <w:r>
        <w:fldChar w:fldCharType="separate"/>
      </w:r>
      <w:r w:rsidR="004C6C54">
        <w:rPr>
          <w:noProof/>
        </w:rPr>
        <w:t>9</w:t>
      </w:r>
      <w:r>
        <w:fldChar w:fldCharType="end"/>
      </w:r>
      <w:bookmarkEnd w:id="60"/>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intersecting rays by a dotted line.</w:t>
      </w:r>
      <w:bookmarkEnd w:id="61"/>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277EF3B7" w:rsidR="00611899" w:rsidRDefault="00B06C3C" w:rsidP="00D01101">
      <w:pPr>
        <w:pStyle w:val="BodyText"/>
      </w:pPr>
      <w:r>
        <w:lastRenderedPageBreak/>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48445A">
        <w:t xml:space="preserve">Figure </w:t>
      </w:r>
      <w:r w:rsidR="0048445A">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426E8C">
        <w:t xml:space="preserve">Figure </w:t>
      </w:r>
      <w:r w:rsidR="00426E8C">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5D981769">
            <wp:extent cx="3886165" cy="2905125"/>
            <wp:effectExtent l="0" t="0" r="635" b="0"/>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895" cy="2910904"/>
                    </a:xfrm>
                    <a:prstGeom prst="rect">
                      <a:avLst/>
                    </a:prstGeom>
                    <a:noFill/>
                    <a:ln>
                      <a:noFill/>
                    </a:ln>
                  </pic:spPr>
                </pic:pic>
              </a:graphicData>
            </a:graphic>
          </wp:inline>
        </w:drawing>
      </w:r>
    </w:p>
    <w:p w14:paraId="64AD091D" w14:textId="10ED0D58" w:rsidR="00307462" w:rsidRDefault="00B026F7" w:rsidP="00B026F7">
      <w:pPr>
        <w:pStyle w:val="Caption"/>
        <w:jc w:val="center"/>
      </w:pPr>
      <w:bookmarkStart w:id="62" w:name="_Ref173077137"/>
      <w:bookmarkStart w:id="63" w:name="_Toc175303391"/>
      <w:r>
        <w:t xml:space="preserve">Figure </w:t>
      </w:r>
      <w:r>
        <w:fldChar w:fldCharType="begin"/>
      </w:r>
      <w:r>
        <w:instrText xml:space="preserve"> SEQ Figure \* ARABIC </w:instrText>
      </w:r>
      <w:r>
        <w:fldChar w:fldCharType="separate"/>
      </w:r>
      <w:r w:rsidR="004C6C54">
        <w:rPr>
          <w:noProof/>
        </w:rPr>
        <w:t>10</w:t>
      </w:r>
      <w:r>
        <w:fldChar w:fldCharType="end"/>
      </w:r>
      <w:bookmarkEnd w:id="62"/>
      <w:r>
        <w:t>: Using more points to check for delimiting triangles. All triangles now cast un-obstructed rays to at least one of the points.</w:t>
      </w:r>
      <w:bookmarkEnd w:id="63"/>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6D21516"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the </w:t>
      </w:r>
      <w:r w:rsidR="00133DB5">
        <w:fldChar w:fldCharType="begin"/>
      </w:r>
      <w:r w:rsidR="00133DB5">
        <w:instrText xml:space="preserve"> REF _Ref172801654 \h </w:instrText>
      </w:r>
      <w:r w:rsidR="00133DB5">
        <w:fldChar w:fldCharType="separate"/>
      </w:r>
      <w:r w:rsidR="00133DB5">
        <w:t>General Requirements</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4" w:name="_Ref174955219"/>
      <w:bookmarkStart w:id="65" w:name="_Toc175219589"/>
      <w:r>
        <w:t>Choosing query points</w:t>
      </w:r>
      <w:bookmarkEnd w:id="64"/>
      <w:bookmarkEnd w:id="65"/>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17DFE3D5" w:rsidR="002D269A" w:rsidRDefault="00954807" w:rsidP="002D269A">
      <w:pPr>
        <w:pStyle w:val="BodyText"/>
      </w:pPr>
      <w:r>
        <w:t xml:space="preserve">The approach used is derived from the concept of </w:t>
      </w:r>
      <w:r w:rsidRPr="00BF1BB2">
        <w:rPr>
          <w:rStyle w:val="QuoteChar"/>
        </w:rPr>
        <w:t>Floodfilling</w:t>
      </w:r>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lastRenderedPageBreak/>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53C58624">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66BC9BC7" w:rsidR="00476905" w:rsidRDefault="00A13A8A" w:rsidP="00A13A8A">
      <w:pPr>
        <w:pStyle w:val="Caption"/>
        <w:jc w:val="center"/>
      </w:pPr>
      <w:bookmarkStart w:id="66" w:name="_Toc175303392"/>
      <w:r>
        <w:t xml:space="preserve">Figure </w:t>
      </w:r>
      <w:r>
        <w:fldChar w:fldCharType="begin"/>
      </w:r>
      <w:r>
        <w:instrText xml:space="preserve"> SEQ Figure \* ARABIC </w:instrText>
      </w:r>
      <w:r>
        <w:fldChar w:fldCharType="separate"/>
      </w:r>
      <w:r w:rsidR="004C6C54">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6"/>
    </w:p>
    <w:p w14:paraId="364E4207" w14:textId="41070869"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7043E">
        <w:t xml:space="preserve">Figure </w:t>
      </w:r>
      <w:r w:rsidR="0077043E">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7335031E">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6CD90B69" w:rsidR="00FF7E9A" w:rsidRDefault="00782571" w:rsidP="00782571">
      <w:pPr>
        <w:pStyle w:val="Caption"/>
        <w:jc w:val="center"/>
      </w:pPr>
      <w:bookmarkStart w:id="67" w:name="_Ref173159254"/>
      <w:bookmarkStart w:id="68" w:name="_Toc175303393"/>
      <w:r>
        <w:t xml:space="preserve">Figure </w:t>
      </w:r>
      <w:r>
        <w:fldChar w:fldCharType="begin"/>
      </w:r>
      <w:r>
        <w:instrText xml:space="preserve"> SEQ Figure \* ARABIC </w:instrText>
      </w:r>
      <w:r>
        <w:fldChar w:fldCharType="separate"/>
      </w:r>
      <w:r w:rsidR="004C6C54">
        <w:rPr>
          <w:noProof/>
        </w:rPr>
        <w:t>12</w:t>
      </w:r>
      <w:r>
        <w:fldChar w:fldCharType="end"/>
      </w:r>
      <w:bookmarkEnd w:id="67"/>
      <w:r>
        <w:t>: Issues with large grid sizes in the Floodfilling Algorithm</w:t>
      </w:r>
      <w:bookmarkEnd w:id="68"/>
    </w:p>
    <w:p w14:paraId="06194998" w14:textId="496849CC" w:rsidR="00496B7A" w:rsidRDefault="003662F0" w:rsidP="003662F0">
      <w:pPr>
        <w:pStyle w:val="KapitelIII"/>
      </w:pPr>
      <w:bookmarkStart w:id="69" w:name="_Toc175219590"/>
      <w:r>
        <w:lastRenderedPageBreak/>
        <w:t>Possible Improvements</w:t>
      </w:r>
      <w:bookmarkEnd w:id="69"/>
    </w:p>
    <w:p w14:paraId="2507AEC7" w14:textId="7B603E75"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020819">
        <w:t xml:space="preserve">Figure </w:t>
      </w:r>
      <w:r w:rsidR="00020819">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70" w:name="_Toc175219591"/>
      <w:bookmarkStart w:id="71" w:name="_Ref175650211"/>
      <w:r>
        <w:t xml:space="preserve">Querying </w:t>
      </w:r>
      <w:r w:rsidR="008D3262">
        <w:t>the World</w:t>
      </w:r>
      <w:bookmarkEnd w:id="70"/>
      <w:bookmarkEnd w:id="71"/>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43438707"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8D59A6" w:rsidRPr="008D59A6">
            <w:rPr>
              <w:noProof/>
              <w:lang w:val="de-DE"/>
            </w:rPr>
            <w:t>[9]</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3AB9B75F" w:rsidR="000F277F" w:rsidRDefault="00271E88" w:rsidP="00271E88">
      <w:pPr>
        <w:pStyle w:val="Caption"/>
        <w:jc w:val="center"/>
      </w:pPr>
      <w:bookmarkStart w:id="72" w:name="_Toc175303394"/>
      <w:r>
        <w:t xml:space="preserve">Figure </w:t>
      </w:r>
      <w:r>
        <w:fldChar w:fldCharType="begin"/>
      </w:r>
      <w:r>
        <w:instrText xml:space="preserve"> SEQ Figure \* ARABIC </w:instrText>
      </w:r>
      <w:r>
        <w:fldChar w:fldCharType="separate"/>
      </w:r>
      <w:r w:rsidR="004C6C54">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72"/>
    </w:p>
    <w:p w14:paraId="1F2C6AD5" w14:textId="3CCB018D" w:rsidR="00D027B8" w:rsidRDefault="008F741D" w:rsidP="008F741D">
      <w:pPr>
        <w:pStyle w:val="KapitelIII"/>
      </w:pPr>
      <w:bookmarkStart w:id="73" w:name="_Toc175219592"/>
      <w:r>
        <w:lastRenderedPageBreak/>
        <w:t>Issues of the trivial approach</w:t>
      </w:r>
      <w:bookmarkEnd w:id="73"/>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5DCC73B3" w:rsidR="00C17E05" w:rsidRDefault="003B66B7" w:rsidP="00AB2AB9">
      <w:pPr>
        <w:pStyle w:val="Caption"/>
        <w:jc w:val="center"/>
      </w:pPr>
      <w:bookmarkStart w:id="74" w:name="_Toc175303395"/>
      <w:r>
        <w:t xml:space="preserve">Figure </w:t>
      </w:r>
      <w:r>
        <w:fldChar w:fldCharType="begin"/>
      </w:r>
      <w:r>
        <w:instrText xml:space="preserve"> SEQ Figure \* ARABIC </w:instrText>
      </w:r>
      <w:r>
        <w:fldChar w:fldCharType="separate"/>
      </w:r>
      <w:r w:rsidR="004C6C54">
        <w:rPr>
          <w:noProof/>
        </w:rPr>
        <w:t>14</w:t>
      </w:r>
      <w:r>
        <w:fldChar w:fldCharType="end"/>
      </w:r>
      <w:r>
        <w:t>: Visual Examples of the three described issues with the naive Even-Odd rule implementation.</w:t>
      </w:r>
      <w:bookmarkEnd w:id="74"/>
    </w:p>
    <w:p w14:paraId="403A717E" w14:textId="4AB1F052" w:rsidR="00EA2063" w:rsidRDefault="00DF3B25" w:rsidP="00C32FD0">
      <w:pPr>
        <w:pStyle w:val="KapitelIII"/>
      </w:pPr>
      <w:bookmarkStart w:id="75" w:name="_Toc175219593"/>
      <w:bookmarkStart w:id="76" w:name="_Ref175221702"/>
      <w:r>
        <w:lastRenderedPageBreak/>
        <w:t xml:space="preserve">Possible </w:t>
      </w:r>
      <w:r w:rsidR="000F2DDA">
        <w:t xml:space="preserve">Performance </w:t>
      </w:r>
      <w:r>
        <w:t>Improvements</w:t>
      </w:r>
      <w:bookmarkEnd w:id="75"/>
      <w:bookmarkEnd w:id="76"/>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19E78EF6"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2878660D"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325CCA">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7" w:name="_Toc175219594"/>
      <w:bookmarkStart w:id="78" w:name="_Ref175220935"/>
      <w:r>
        <w:lastRenderedPageBreak/>
        <w:t>Implementation</w:t>
      </w:r>
      <w:bookmarkEnd w:id="77"/>
      <w:bookmarkEnd w:id="78"/>
    </w:p>
    <w:p w14:paraId="40CB191C" w14:textId="65D70C3B" w:rsidR="00CC266C" w:rsidRDefault="00732692" w:rsidP="00CC266C">
      <w:pPr>
        <w:pStyle w:val="KapitelII"/>
      </w:pPr>
      <w:bookmarkStart w:id="79" w:name="_Ref174886972"/>
      <w:bookmarkStart w:id="80" w:name="_Toc175219595"/>
      <w:r>
        <w:t>Overview</w:t>
      </w:r>
      <w:bookmarkEnd w:id="79"/>
      <w:bookmarkEnd w:id="80"/>
    </w:p>
    <w:p w14:paraId="03A0B7E4" w14:textId="18C77912"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292BEC">
        <w:t>Approach</w:t>
      </w:r>
      <w:r w:rsidR="00292BEC">
        <w:fldChar w:fldCharType="end"/>
      </w:r>
      <w:r w:rsidR="00292BEC">
        <w:t xml:space="preserve"> chapter.</w:t>
      </w:r>
    </w:p>
    <w:p w14:paraId="43254897" w14:textId="01651368"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r w:rsidR="00EE585C">
        <w:t xml:space="preserve">Additionally, C++ has been the most common programming language in game (related) software </w:t>
      </w:r>
      <w:r w:rsidR="0051001F">
        <w:t>for the past decades</w:t>
      </w:r>
      <w:r w:rsidR="00487A85">
        <w:t>, with the only notable exception being C# for scripting inside the Unity Engine</w:t>
      </w:r>
      <w:r w:rsidR="0051001F">
        <w:t>.</w:t>
      </w:r>
    </w:p>
    <w:p w14:paraId="3B50652A" w14:textId="1D880FE1" w:rsidR="007A1024" w:rsidRDefault="003170E0" w:rsidP="003170E0">
      <w:pPr>
        <w:pStyle w:val="KapitelII"/>
      </w:pPr>
      <w:bookmarkStart w:id="81" w:name="_Ref174957396"/>
      <w:bookmarkStart w:id="82" w:name="_Toc175219596"/>
      <w:r>
        <w:t>Dealing with Floating</w:t>
      </w:r>
      <w:r w:rsidR="007C3831">
        <w:t>-p</w:t>
      </w:r>
      <w:r>
        <w:t>oint Precision</w:t>
      </w:r>
      <w:bookmarkEnd w:id="81"/>
      <w:bookmarkEnd w:id="82"/>
    </w:p>
    <w:p w14:paraId="43670D17" w14:textId="19ED9C82" w:rsidR="00DD47A4" w:rsidRDefault="00595CA0" w:rsidP="008F6742">
      <w:pPr>
        <w:pStyle w:val="BodyText"/>
      </w:pPr>
      <w:r>
        <w:t xml:space="preserve">One of the primary technical challenges of implementing the proposed solution is dealing with numerical imprecision. </w:t>
      </w:r>
      <w:r w:rsidR="0014736C">
        <w:t xml:space="preserve">Typical consumer hardware </w:t>
      </w:r>
      <w:r w:rsidR="005A7DC8">
        <w:t xml:space="preserve">only supports </w:t>
      </w:r>
      <w:r w:rsidR="001430EC">
        <w:t xml:space="preserve">floating-point values, </w:t>
      </w:r>
      <w:r w:rsidR="0059433B">
        <w:t xml:space="preserve">fixed-point calculations must be emulated in software which </w:t>
      </w:r>
      <w:r w:rsidR="00F05DB8">
        <w:t>is much slower than having hardware support.</w:t>
      </w:r>
      <w:r w:rsidR="00A670F2">
        <w:t xml:space="preserve"> </w:t>
      </w:r>
      <w:r w:rsidR="00D565F3">
        <w:t>Floating-point is also better at handling large ranges of values, since it does not overflow as quickly as fixed-point</w:t>
      </w:r>
      <w:r w:rsidR="00DF4BCE">
        <w:t xml:space="preserve">, and it gives higher precision in </w:t>
      </w:r>
      <w:r w:rsidR="0017209E">
        <w:t xml:space="preserve">the range of around one to ten. </w:t>
      </w:r>
    </w:p>
    <w:p w14:paraId="0417B18A" w14:textId="77777777" w:rsidR="007C6B69" w:rsidRDefault="00E43213" w:rsidP="007C6B69">
      <w:pPr>
        <w:pStyle w:val="BodyText"/>
        <w:keepNext/>
      </w:pPr>
      <w:r>
        <w:rPr>
          <w:noProof/>
        </w:rPr>
        <w:drawing>
          <wp:inline distT="0" distB="0" distL="0" distR="0" wp14:anchorId="73F338E1" wp14:editId="6150C8D2">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2D449926" w:rsidR="00EF5FAC" w:rsidRDefault="007C6B69" w:rsidP="007C6B69">
      <w:pPr>
        <w:pStyle w:val="Caption"/>
        <w:jc w:val="center"/>
      </w:pPr>
      <w:bookmarkStart w:id="83" w:name="_Toc175303396"/>
      <w:r>
        <w:t xml:space="preserve">Figure </w:t>
      </w:r>
      <w:r>
        <w:fldChar w:fldCharType="begin"/>
      </w:r>
      <w:r>
        <w:instrText xml:space="preserve"> SEQ Figure \* ARABIC </w:instrText>
      </w:r>
      <w:r>
        <w:fldChar w:fldCharType="separate"/>
      </w:r>
      <w:r w:rsidR="004C6C54">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8D59A6" w:rsidRPr="008D59A6">
            <w:rPr>
              <w:noProof/>
              <w:lang w:val="de-DE"/>
            </w:rPr>
            <w:t>[10]</w:t>
          </w:r>
          <w:r w:rsidR="00F703A8">
            <w:fldChar w:fldCharType="end"/>
          </w:r>
        </w:sdtContent>
      </w:sdt>
      <w:bookmarkEnd w:id="83"/>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C3D8504" w:rsidR="00694782" w:rsidRDefault="008A1EE9" w:rsidP="008F6742">
      <w:pPr>
        <w:pStyle w:val="BodyText"/>
      </w:pPr>
      <w:r>
        <w:t xml:space="preserve">Floating-point values are usually supported in two </w:t>
      </w:r>
      <w:r w:rsidR="00162D66">
        <w:t xml:space="preserve">flavors: Single precision (using 32 bits in total) and double precision (using 64 bits in total).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8C757A">
        <w:t xml:space="preserve">this </w:t>
      </w:r>
      <w:r w:rsidR="00180D23">
        <w:t xml:space="preserve"> trade-off has been made in favor of </w:t>
      </w:r>
      <w:r w:rsidR="004747BF">
        <w:t xml:space="preserve">additional </w:t>
      </w:r>
      <w:r w:rsidR="00180D23">
        <w:t>precision.</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3D0CBC40"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198F6A7A" w:rsidR="00391E14" w:rsidRPr="00BE7E3C" w:rsidRDefault="00391E14" w:rsidP="00391E14">
                            <w:pPr>
                              <w:pStyle w:val="Caption"/>
                              <w:jc w:val="center"/>
                              <w:rPr>
                                <w:noProof/>
                                <w:sz w:val="22"/>
                              </w:rPr>
                            </w:pPr>
                            <w:bookmarkStart w:id="84" w:name="_Ref174786561"/>
                            <w:bookmarkStart w:id="85" w:name="_Toc175303397"/>
                            <w:r>
                              <w:t xml:space="preserve">Figure </w:t>
                            </w:r>
                            <w:r>
                              <w:fldChar w:fldCharType="begin"/>
                            </w:r>
                            <w:r>
                              <w:instrText xml:space="preserve"> SEQ Figure \* ARABIC </w:instrText>
                            </w:r>
                            <w:r>
                              <w:fldChar w:fldCharType="separate"/>
                            </w:r>
                            <w:r w:rsidR="004C6C54">
                              <w:rPr>
                                <w:noProof/>
                              </w:rPr>
                              <w:t>16</w:t>
                            </w:r>
                            <w:r>
                              <w:fldChar w:fldCharType="end"/>
                            </w:r>
                            <w:bookmarkEnd w:id="84"/>
                            <w:r>
                              <w:t>: Two triangles touching each other, leading to potential Floating-point precision issues.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198F6A7A" w:rsidR="00391E14" w:rsidRPr="00BE7E3C" w:rsidRDefault="00391E14" w:rsidP="00391E14">
                      <w:pPr>
                        <w:pStyle w:val="Caption"/>
                        <w:jc w:val="center"/>
                        <w:rPr>
                          <w:noProof/>
                          <w:sz w:val="22"/>
                        </w:rPr>
                      </w:pPr>
                      <w:bookmarkStart w:id="86" w:name="_Ref174786561"/>
                      <w:bookmarkStart w:id="87" w:name="_Toc175303397"/>
                      <w:r>
                        <w:t xml:space="preserve">Figure </w:t>
                      </w:r>
                      <w:r>
                        <w:fldChar w:fldCharType="begin"/>
                      </w:r>
                      <w:r>
                        <w:instrText xml:space="preserve"> SEQ Figure \* ARABIC </w:instrText>
                      </w:r>
                      <w:r>
                        <w:fldChar w:fldCharType="separate"/>
                      </w:r>
                      <w:r w:rsidR="004C6C54">
                        <w:rPr>
                          <w:noProof/>
                        </w:rPr>
                        <w:t>16</w:t>
                      </w:r>
                      <w:r>
                        <w:fldChar w:fldCharType="end"/>
                      </w:r>
                      <w:bookmarkEnd w:id="86"/>
                      <w:r>
                        <w:t>: Two triangles touching each other, leading to potential Floating-point precision issues.</w:t>
                      </w:r>
                      <w:bookmarkEnd w:id="87"/>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B51DB2">
        <w:t xml:space="preserve">Figure </w:t>
      </w:r>
      <w:r w:rsidR="00B51DB2">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24F8AACD"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 xml:space="preserve">which acts as a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9D3DE3">
        <w:t>.</w:t>
      </w:r>
    </w:p>
    <w:p w14:paraId="6104007A" w14:textId="433C9230"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4E0236">
        <w:t>Choosing a good Epsilon value is therefore usually done empirically as it also depends on the input data.</w:t>
      </w:r>
    </w:p>
    <w:p w14:paraId="7CBDA409" w14:textId="6A7345A1"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D404C">
        <w:t>Future Work</w:t>
      </w:r>
      <w:r w:rsidR="007D404C">
        <w:fldChar w:fldCharType="end"/>
      </w:r>
      <w:r w:rsidR="00EB4C31">
        <w:t>.</w:t>
      </w:r>
    </w:p>
    <w:p w14:paraId="3D971CA7" w14:textId="75466FE0" w:rsidR="00D33C73" w:rsidRDefault="00D33C73" w:rsidP="00D33C73">
      <w:pPr>
        <w:pStyle w:val="KapitelII"/>
      </w:pPr>
      <w:bookmarkStart w:id="88" w:name="_Ref174888663"/>
      <w:bookmarkStart w:id="89" w:name="_Toc175219597"/>
      <w:r>
        <w:lastRenderedPageBreak/>
        <w:t>The interface</w:t>
      </w:r>
      <w:bookmarkEnd w:id="88"/>
      <w:bookmarkEnd w:id="89"/>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7F0BBB83" w14:textId="2351110D"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4219C7">
            <w:rPr>
              <w:lang w:val="de-DE"/>
            </w:rPr>
            <w:instrText xml:space="preserve"> CITATION Uni242 \l 1031 </w:instrText>
          </w:r>
          <w:r w:rsidR="004219C7">
            <w:fldChar w:fldCharType="separate"/>
          </w:r>
          <w:r w:rsidR="004219C7" w:rsidRPr="004219C7">
            <w:rPr>
              <w:noProof/>
              <w:lang w:val="de-DE"/>
            </w:rPr>
            <w:t>[11]</w:t>
          </w:r>
          <w:r w:rsidR="004219C7">
            <w:fldChar w:fldCharType="end"/>
          </w:r>
        </w:sdtContent>
      </w:sdt>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90" w:name="_Toc175219598"/>
      <w:r>
        <w:lastRenderedPageBreak/>
        <w:t>The underlying data structure</w:t>
      </w:r>
      <w:bookmarkEnd w:id="90"/>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91" w:name="_Ref172806156"/>
      <w:bookmarkStart w:id="92" w:name="_Toc175219599"/>
      <w:r>
        <w:t>Tessellation</w:t>
      </w:r>
      <w:bookmarkEnd w:id="91"/>
      <w:bookmarkEnd w:id="92"/>
    </w:p>
    <w:p w14:paraId="4F216D59" w14:textId="7046CEB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2E5E56">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36C455E4"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8D59A6" w:rsidRPr="008D59A6">
            <w:rPr>
              <w:noProof/>
              <w:lang w:val="de-DE"/>
            </w:rPr>
            <w:t>[11]</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w:t>
      </w:r>
      <w:r w:rsidR="00CE5840">
        <w:lastRenderedPageBreak/>
        <w:t xml:space="preserve">tessellation is required either, as no area of the triangle T </w:t>
      </w:r>
      <w:r w:rsidR="00247BDC">
        <w:t>crosses the triangle C.</w:t>
      </w:r>
      <w:r w:rsidR="000419B6">
        <w:t xml:space="preserve"> </w:t>
      </w:r>
      <w:r w:rsidR="00840C4F">
        <w:t xml:space="preserve">If there is an intersection along a line,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9FAB978">
            <wp:extent cx="3721100" cy="1459998"/>
            <wp:effectExtent l="0" t="0" r="0" b="6985"/>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1" cy="1467120"/>
                    </a:xfrm>
                    <a:prstGeom prst="rect">
                      <a:avLst/>
                    </a:prstGeom>
                    <a:noFill/>
                    <a:ln>
                      <a:noFill/>
                    </a:ln>
                  </pic:spPr>
                </pic:pic>
              </a:graphicData>
            </a:graphic>
          </wp:inline>
        </w:drawing>
      </w:r>
    </w:p>
    <w:p w14:paraId="1D8FB316" w14:textId="5C63EE8E" w:rsidR="00C22A39" w:rsidRDefault="00782FFF" w:rsidP="00782FFF">
      <w:pPr>
        <w:pStyle w:val="Caption"/>
        <w:jc w:val="center"/>
      </w:pPr>
      <w:bookmarkStart w:id="93" w:name="_Ref174785857"/>
      <w:bookmarkStart w:id="94" w:name="_Toc175303398"/>
      <w:r>
        <w:t xml:space="preserve">Figure </w:t>
      </w:r>
      <w:r>
        <w:fldChar w:fldCharType="begin"/>
      </w:r>
      <w:r>
        <w:instrText xml:space="preserve"> SEQ Figure \* ARABIC </w:instrText>
      </w:r>
      <w:r>
        <w:fldChar w:fldCharType="separate"/>
      </w:r>
      <w:r w:rsidR="004C6C54">
        <w:rPr>
          <w:noProof/>
        </w:rPr>
        <w:t>17</w:t>
      </w:r>
      <w:r>
        <w:fldChar w:fldCharType="end"/>
      </w:r>
      <w:bookmarkEnd w:id="93"/>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94"/>
    </w:p>
    <w:p w14:paraId="484C6FED" w14:textId="488F2196" w:rsidR="007E0705" w:rsidRDefault="006C426E" w:rsidP="006C426E">
      <w:pPr>
        <w:pStyle w:val="KapitelIII"/>
      </w:pPr>
      <w:bookmarkStart w:id="95" w:name="_Toc175219600"/>
      <w:r>
        <w:t xml:space="preserve">Finding the intersection </w:t>
      </w:r>
      <w:r w:rsidR="003C01E1">
        <w:t>edge</w:t>
      </w:r>
      <w:bookmarkEnd w:id="95"/>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96" w:name="_Toc175219601"/>
      <w:r>
        <w:t>Performing Tessellation</w:t>
      </w:r>
      <w:bookmarkEnd w:id="96"/>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4471EAFD">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3BCC5DEE" w:rsidR="00FB0F9C" w:rsidRDefault="00435FE0" w:rsidP="00BF351B">
      <w:pPr>
        <w:pStyle w:val="Caption"/>
        <w:jc w:val="center"/>
      </w:pPr>
      <w:bookmarkStart w:id="97" w:name="_Ref174614847"/>
      <w:bookmarkStart w:id="98" w:name="_Toc175303399"/>
      <w:r>
        <w:t xml:space="preserve">Figure </w:t>
      </w:r>
      <w:r>
        <w:fldChar w:fldCharType="begin"/>
      </w:r>
      <w:r>
        <w:instrText xml:space="preserve"> SEQ Figure \* ARABIC </w:instrText>
      </w:r>
      <w:r>
        <w:fldChar w:fldCharType="separate"/>
      </w:r>
      <w:r w:rsidR="004C6C54">
        <w:rPr>
          <w:noProof/>
        </w:rPr>
        <w:t>18</w:t>
      </w:r>
      <w:r>
        <w:fldChar w:fldCharType="end"/>
      </w:r>
      <w:bookmarkEnd w:id="97"/>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8"/>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39FC78B4" w:rsidR="00845379" w:rsidRPr="00757244" w:rsidRDefault="00845379" w:rsidP="00845379">
                            <w:pPr>
                              <w:pStyle w:val="Caption"/>
                              <w:jc w:val="center"/>
                              <w:rPr>
                                <w:noProof/>
                                <w:sz w:val="22"/>
                              </w:rPr>
                            </w:pPr>
                            <w:bookmarkStart w:id="99" w:name="_Ref174614779"/>
                            <w:bookmarkStart w:id="100" w:name="_Toc175303400"/>
                            <w:r>
                              <w:t xml:space="preserve">Figure </w:t>
                            </w:r>
                            <w:r>
                              <w:fldChar w:fldCharType="begin"/>
                            </w:r>
                            <w:r>
                              <w:instrText xml:space="preserve"> SEQ Figure \* ARABIC </w:instrText>
                            </w:r>
                            <w:r>
                              <w:fldChar w:fldCharType="separate"/>
                            </w:r>
                            <w:r w:rsidR="004C6C54">
                              <w:rPr>
                                <w:noProof/>
                              </w:rPr>
                              <w:t>19</w:t>
                            </w:r>
                            <w:r>
                              <w:fldChar w:fldCharType="end"/>
                            </w:r>
                            <w:bookmarkEnd w:id="99"/>
                            <w:r>
                              <w:t xml:space="preserve">: </w:t>
                            </w:r>
                            <w:r w:rsidRPr="00845379">
                              <w:t>Showcase of the general tessellation algorithm.</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39FC78B4" w:rsidR="00845379" w:rsidRPr="00757244" w:rsidRDefault="00845379" w:rsidP="00845379">
                      <w:pPr>
                        <w:pStyle w:val="Caption"/>
                        <w:jc w:val="center"/>
                        <w:rPr>
                          <w:noProof/>
                          <w:sz w:val="22"/>
                        </w:rPr>
                      </w:pPr>
                      <w:bookmarkStart w:id="101" w:name="_Ref174614779"/>
                      <w:bookmarkStart w:id="102" w:name="_Toc175303400"/>
                      <w:r>
                        <w:t xml:space="preserve">Figure </w:t>
                      </w:r>
                      <w:r>
                        <w:fldChar w:fldCharType="begin"/>
                      </w:r>
                      <w:r>
                        <w:instrText xml:space="preserve"> SEQ Figure \* ARABIC </w:instrText>
                      </w:r>
                      <w:r>
                        <w:fldChar w:fldCharType="separate"/>
                      </w:r>
                      <w:r w:rsidR="004C6C54">
                        <w:rPr>
                          <w:noProof/>
                        </w:rPr>
                        <w:t>19</w:t>
                      </w:r>
                      <w:r>
                        <w:fldChar w:fldCharType="end"/>
                      </w:r>
                      <w:bookmarkEnd w:id="101"/>
                      <w:r>
                        <w:t xml:space="preserve">: </w:t>
                      </w:r>
                      <w:r w:rsidRPr="00845379">
                        <w:t>Showcase of the general tessellation algorithm.</w:t>
                      </w:r>
                      <w:bookmarkEnd w:id="102"/>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6EE31272"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C6281F">
        <w:t xml:space="preserve">Figure </w:t>
      </w:r>
      <w:r w:rsidR="00C6281F">
        <w:rPr>
          <w:noProof/>
        </w:rPr>
        <w:t>17</w:t>
      </w:r>
      <w:r w:rsidR="00C6281F">
        <w:fldChar w:fldCharType="end"/>
      </w:r>
      <w:r w:rsidR="009A2360">
        <w:t>.</w:t>
      </w:r>
    </w:p>
    <w:p w14:paraId="238AED3F" w14:textId="2F12EDE1"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F73B13">
        <w:t xml:space="preserve">Figure </w:t>
      </w:r>
      <w:r w:rsidR="00F73B13">
        <w:rPr>
          <w:noProof/>
        </w:rPr>
        <w:t>16</w:t>
      </w:r>
      <w:r w:rsidR="00F73B13">
        <w:fldChar w:fldCharType="end"/>
      </w:r>
      <w:r w:rsidR="00F73B13">
        <w:t>).</w:t>
      </w:r>
      <w:r w:rsidR="00722238">
        <w:t xml:space="preserve"> </w:t>
      </w:r>
    </w:p>
    <w:p w14:paraId="3E25E65F" w14:textId="7963A74B" w:rsidR="00C76584" w:rsidRDefault="00C76584" w:rsidP="00E95126">
      <w:pPr>
        <w:pStyle w:val="KapitelII"/>
      </w:pPr>
      <w:bookmarkStart w:id="103" w:name="_Toc175219602"/>
      <w:r>
        <w:t>Parallelization</w:t>
      </w:r>
      <w:bookmarkEnd w:id="103"/>
    </w:p>
    <w:p w14:paraId="132A3229" w14:textId="61BF07B0"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p>
    <w:p w14:paraId="65678AEF" w14:textId="03B53094"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493DE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2D3705">
        <w:t>3.7</w:t>
      </w:r>
      <w:r w:rsidR="002D3705">
        <w:fldChar w:fldCharType="end"/>
      </w:r>
      <w:r w:rsidR="002D3705">
        <w:t>)</w:t>
      </w:r>
      <w:r w:rsidR="00493DEF">
        <w:t>.</w:t>
      </w:r>
    </w:p>
    <w:p w14:paraId="200BA836" w14:textId="733B10E8" w:rsidR="00004763" w:rsidRDefault="008F3E2F" w:rsidP="00C60422">
      <w:pPr>
        <w:pStyle w:val="BodyText"/>
      </w:pPr>
      <w:r>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 xml:space="preserve">of delimiters in the world. Then it sorts the </w:t>
      </w:r>
      <w:r w:rsidR="009A2F5F">
        <w:lastRenderedPageBreak/>
        <w:t>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F25C51">
        <w:t xml:space="preserve">Figure </w:t>
      </w:r>
      <w:r w:rsidR="00F25C51">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4A6CE1C5" w:rsidR="008A74D2" w:rsidRDefault="00AA4063" w:rsidP="00C60422">
      <w:pPr>
        <w:pStyle w:val="BodyText"/>
      </w:pPr>
      <w:r>
        <w:t>After the delimiters have been clipped, the solution spins up a number of desired hardware threads</w:t>
      </w:r>
      <w:r w:rsidR="007C501A">
        <w:t xml:space="preserve"> (usually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6ACCBEC9"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CD2134">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04" w:name="_Toc175219603"/>
      <w:r w:rsidR="00CB73E2">
        <w:t>Possible Improvements</w:t>
      </w:r>
      <w:bookmarkEnd w:id="104"/>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05" w:name="_Toc175219604"/>
      <w:r>
        <w:lastRenderedPageBreak/>
        <w:t>Floodfilling</w:t>
      </w:r>
      <w:bookmarkEnd w:id="105"/>
    </w:p>
    <w:p w14:paraId="6541CCFC" w14:textId="5C8154BE"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EE61AF">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D66967" w:rsidRPr="00D66967">
            <w:rPr>
              <w:noProof/>
              <w:lang w:val="de-DE"/>
            </w:rPr>
            <w:t>[4]</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Pr="009A14DC"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02922EA" w14:textId="30D6A026" w:rsidR="00186532" w:rsidRDefault="0067422D" w:rsidP="000A1EAC">
      <w:pPr>
        <w:pStyle w:val="KapitelII"/>
      </w:pPr>
      <w:bookmarkStart w:id="106" w:name="_Toc175219605"/>
      <w:bookmarkStart w:id="107" w:name="_Ref175305028"/>
      <w:r>
        <w:t>Integration into the Unity Engine</w:t>
      </w:r>
      <w:bookmarkEnd w:id="106"/>
      <w:bookmarkEnd w:id="107"/>
    </w:p>
    <w:p w14:paraId="41C9EDEA" w14:textId="0C84D4DE"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6C6503">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5D2AC5A6"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30423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 xml:space="preserve">just drag and drop </w:t>
      </w:r>
      <w:r w:rsidR="00BD3798">
        <w:lastRenderedPageBreak/>
        <w:t>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645C55DF" w:rsidR="004E5FFD" w:rsidRPr="00BC7544" w:rsidRDefault="004E5FFD" w:rsidP="004E5FFD">
                            <w:pPr>
                              <w:pStyle w:val="Caption"/>
                              <w:jc w:val="center"/>
                              <w:rPr>
                                <w:noProof/>
                                <w:sz w:val="22"/>
                              </w:rPr>
                            </w:pPr>
                            <w:bookmarkStart w:id="108" w:name="_Toc175303401"/>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645C55DF" w:rsidR="004E5FFD" w:rsidRPr="00BC7544" w:rsidRDefault="004E5FFD" w:rsidP="004E5FFD">
                      <w:pPr>
                        <w:pStyle w:val="Caption"/>
                        <w:jc w:val="center"/>
                        <w:rPr>
                          <w:noProof/>
                          <w:sz w:val="22"/>
                        </w:rPr>
                      </w:pPr>
                      <w:bookmarkStart w:id="109" w:name="_Toc175303401"/>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9"/>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2324977A" w:rsidR="008B2655" w:rsidRPr="00574E23" w:rsidRDefault="008B2655" w:rsidP="008B2655">
                            <w:pPr>
                              <w:pStyle w:val="Caption"/>
                              <w:jc w:val="center"/>
                              <w:rPr>
                                <w:noProof/>
                                <w:sz w:val="22"/>
                              </w:rPr>
                            </w:pPr>
                            <w:bookmarkStart w:id="110" w:name="_Toc175303402"/>
                            <w:r>
                              <w:t xml:space="preserve">Figure </w:t>
                            </w:r>
                            <w:r>
                              <w:fldChar w:fldCharType="begin"/>
                            </w:r>
                            <w:r>
                              <w:instrText xml:space="preserve"> SEQ Figure \* ARABIC </w:instrText>
                            </w:r>
                            <w:r>
                              <w:fldChar w:fldCharType="separate"/>
                            </w:r>
                            <w:r w:rsidR="004C6C54">
                              <w:rPr>
                                <w:noProof/>
                              </w:rPr>
                              <w:t>21</w:t>
                            </w:r>
                            <w:r>
                              <w:fldChar w:fldCharType="end"/>
                            </w:r>
                            <w:r>
                              <w:t>: The Delimiter planes rendered in the Scene View.</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2324977A" w:rsidR="008B2655" w:rsidRPr="00574E23" w:rsidRDefault="008B2655" w:rsidP="008B2655">
                      <w:pPr>
                        <w:pStyle w:val="Caption"/>
                        <w:jc w:val="center"/>
                        <w:rPr>
                          <w:noProof/>
                          <w:sz w:val="22"/>
                        </w:rPr>
                      </w:pPr>
                      <w:bookmarkStart w:id="111" w:name="_Toc175303402"/>
                      <w:r>
                        <w:t xml:space="preserve">Figure </w:t>
                      </w:r>
                      <w:r>
                        <w:fldChar w:fldCharType="begin"/>
                      </w:r>
                      <w:r>
                        <w:instrText xml:space="preserve"> SEQ Figure \* ARABIC </w:instrText>
                      </w:r>
                      <w:r>
                        <w:fldChar w:fldCharType="separate"/>
                      </w:r>
                      <w:r w:rsidR="004C6C54">
                        <w:rPr>
                          <w:noProof/>
                        </w:rPr>
                        <w:t>21</w:t>
                      </w:r>
                      <w:r>
                        <w:fldChar w:fldCharType="end"/>
                      </w:r>
                      <w:r>
                        <w:t>: The Delimiter planes rendered in the Scene View.</w:t>
                      </w:r>
                      <w:bookmarkEnd w:id="111"/>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12" w:name="_Toc175219606"/>
      <w:r>
        <w:lastRenderedPageBreak/>
        <w:t>Assessment</w:t>
      </w:r>
      <w:bookmarkEnd w:id="112"/>
    </w:p>
    <w:p w14:paraId="18C48275" w14:textId="5F9ED107" w:rsidR="002D7052" w:rsidRPr="002D7052" w:rsidRDefault="002D7052" w:rsidP="002D7052">
      <w:pPr>
        <w:pStyle w:val="BodyText"/>
      </w:pPr>
      <w:r>
        <w:t xml:space="preserve">After the algorithm for building up the volumes and querying has been proposed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5E1669">
            <w:rPr>
              <w:noProof/>
              <w:lang w:val="de-DE"/>
            </w:rPr>
            <w:t xml:space="preserve"> </w:t>
          </w:r>
          <w:r w:rsidR="005E1669" w:rsidRPr="005E1669">
            <w:rPr>
              <w:noProof/>
              <w:lang w:val="de-DE"/>
            </w:rPr>
            <w:t>[2]</w:t>
          </w:r>
          <w:r w:rsidR="005E1669">
            <w:fldChar w:fldCharType="end"/>
          </w:r>
        </w:sdtContent>
      </w:sdt>
      <w:r w:rsidR="005E1669">
        <w:t>.</w:t>
      </w:r>
    </w:p>
    <w:p w14:paraId="29F139AE" w14:textId="0E9D654A" w:rsidR="00BB08DB" w:rsidRDefault="00BB08DB" w:rsidP="00F933BC">
      <w:pPr>
        <w:pStyle w:val="KapitelII"/>
      </w:pPr>
      <w:bookmarkStart w:id="113" w:name="_Toc175219607"/>
      <w:r w:rsidRPr="00F933BC">
        <w:t>Test Cases</w:t>
      </w:r>
      <w:bookmarkEnd w:id="113"/>
    </w:p>
    <w:p w14:paraId="35ED2F03" w14:textId="57DFB75B"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983CAE">
        <w:t xml:space="preserve">Figure </w:t>
      </w:r>
      <w:r w:rsidR="00983CAE">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0C038DAE" w:rsidR="00E859F0" w:rsidRDefault="008A7F56" w:rsidP="008A7F56">
      <w:pPr>
        <w:pStyle w:val="Caption"/>
        <w:jc w:val="center"/>
      </w:pPr>
      <w:bookmarkStart w:id="114" w:name="_Ref175220050"/>
      <w:bookmarkStart w:id="115" w:name="_Ref175221190"/>
      <w:bookmarkStart w:id="116" w:name="_Toc175303403"/>
      <w:r>
        <w:t xml:space="preserve">Figure </w:t>
      </w:r>
      <w:r>
        <w:fldChar w:fldCharType="begin"/>
      </w:r>
      <w:r>
        <w:instrText xml:space="preserve"> SEQ Figure \* ARABIC </w:instrText>
      </w:r>
      <w:r>
        <w:fldChar w:fldCharType="separate"/>
      </w:r>
      <w:r w:rsidR="004C6C54">
        <w:rPr>
          <w:noProof/>
        </w:rPr>
        <w:t>22</w:t>
      </w:r>
      <w:r>
        <w:fldChar w:fldCharType="end"/>
      </w:r>
      <w:bookmarkEnd w:id="114"/>
      <w:r>
        <w:t>: Predefined test cases to ensure the validity of the algorithm.</w:t>
      </w:r>
      <w:bookmarkEnd w:id="115"/>
      <w:bookmarkEnd w:id="116"/>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7ECC70B5" w:rsidR="00F939DB" w:rsidRPr="006476EB" w:rsidRDefault="00EB2D4D" w:rsidP="00EB2D4D">
      <w:pPr>
        <w:pStyle w:val="Caption"/>
        <w:jc w:val="center"/>
      </w:pPr>
      <w:bookmarkStart w:id="117" w:name="_Ref175220408"/>
      <w:bookmarkStart w:id="118" w:name="_Toc175303404"/>
      <w:r>
        <w:t xml:space="preserve">Figure </w:t>
      </w:r>
      <w:r>
        <w:fldChar w:fldCharType="begin"/>
      </w:r>
      <w:r>
        <w:instrText xml:space="preserve"> SEQ Figure \* ARABIC </w:instrText>
      </w:r>
      <w:r>
        <w:fldChar w:fldCharType="separate"/>
      </w:r>
      <w:r w:rsidR="004C6C54">
        <w:rPr>
          <w:noProof/>
        </w:rPr>
        <w:t>23</w:t>
      </w:r>
      <w:r>
        <w:fldChar w:fldCharType="end"/>
      </w:r>
      <w:bookmarkEnd w:id="117"/>
      <w:r>
        <w:t>: A complex world used for testing. The output is as expected.</w:t>
      </w:r>
      <w:bookmarkEnd w:id="118"/>
    </w:p>
    <w:p w14:paraId="0210DDD4" w14:textId="4F265E6B" w:rsidR="00027DAE" w:rsidRDefault="000761B6" w:rsidP="00027DAE">
      <w:pPr>
        <w:pStyle w:val="KapitelII"/>
      </w:pPr>
      <w:bookmarkStart w:id="119" w:name="_Toc175219608"/>
      <w:r w:rsidRPr="00F933BC">
        <w:lastRenderedPageBreak/>
        <w:t>Fulfillment</w:t>
      </w:r>
      <w:r w:rsidR="00117025" w:rsidRPr="00F933BC">
        <w:t xml:space="preserve"> of the requirements</w:t>
      </w:r>
      <w:bookmarkEnd w:id="119"/>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r>
        <w:t>Determinism</w:t>
      </w:r>
    </w:p>
    <w:p w14:paraId="02647E5A" w14:textId="7B2520CB"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0D4E38">
        <w:t>3.6.3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3ADA0E14"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F13C88">
        <w:t xml:space="preserve"> </w:t>
      </w:r>
      <w:r w:rsidR="007C4036">
        <w:fldChar w:fldCharType="begin"/>
      </w:r>
      <w:r w:rsidR="007C4036">
        <w:instrText xml:space="preserve"> REF _Ref175305103 \r \h </w:instrText>
      </w:r>
      <w:r w:rsidR="007C4036">
        <w:fldChar w:fldCharType="separate"/>
      </w:r>
      <w:r w:rsidR="007C4036">
        <w:t>5.3</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p>
    <w:p w14:paraId="5058D9F6" w14:textId="6ED130B6" w:rsidR="00753A44" w:rsidRDefault="00B367DD" w:rsidP="00B367DD">
      <w:pPr>
        <w:pStyle w:val="KapitelIII"/>
      </w:pPr>
      <w:r>
        <w:t>Performance</w:t>
      </w:r>
    </w:p>
    <w:p w14:paraId="0A61CF68" w14:textId="509B73C3"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40000E">
        <w:t>5.4</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8D2A27">
        <w:t xml:space="preserve">Figure </w:t>
      </w:r>
      <w:r w:rsidR="008D2A27">
        <w:rPr>
          <w:noProof/>
        </w:rPr>
        <w:t>23</w:t>
      </w:r>
      <w:r w:rsidR="008D2A27">
        <w:fldChar w:fldCharType="end"/>
      </w:r>
      <w:r w:rsidR="008D2A27">
        <w:t>.</w:t>
      </w:r>
    </w:p>
    <w:p w14:paraId="78B5A247" w14:textId="0CCA3C42" w:rsidR="007E3E81" w:rsidRDefault="005739EF" w:rsidP="005739EF">
      <w:pPr>
        <w:pStyle w:val="KapitelIII"/>
      </w:pPr>
      <w:r>
        <w:t>Requirements towards Anchor Volumes</w:t>
      </w:r>
    </w:p>
    <w:p w14:paraId="518E2F2B" w14:textId="270CA3A8"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085123">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FE2C03">
        <w:t xml:space="preserve">Figure </w:t>
      </w:r>
      <w:r w:rsidR="00FE2C03">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DB2EB8">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DB2EB8">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7606A3">
        <w:t>5.3</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5C806364">
            <wp:extent cx="2114479" cy="1495425"/>
            <wp:effectExtent l="0" t="0" r="635"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1987" cy="1500735"/>
                    </a:xfrm>
                    <a:prstGeom prst="rect">
                      <a:avLst/>
                    </a:prstGeom>
                    <a:noFill/>
                    <a:ln>
                      <a:noFill/>
                    </a:ln>
                  </pic:spPr>
                </pic:pic>
              </a:graphicData>
            </a:graphic>
          </wp:inline>
        </w:drawing>
      </w:r>
    </w:p>
    <w:p w14:paraId="28DEF4FA" w14:textId="66EE4F86" w:rsidR="008377D0" w:rsidRDefault="004C6C54" w:rsidP="004C6C54">
      <w:pPr>
        <w:pStyle w:val="Caption"/>
        <w:jc w:val="center"/>
      </w:pPr>
      <w:bookmarkStart w:id="120" w:name="_Ref175304667"/>
      <w:r>
        <w:t xml:space="preserve">Figure </w:t>
      </w:r>
      <w:r>
        <w:fldChar w:fldCharType="begin"/>
      </w:r>
      <w:r>
        <w:instrText xml:space="preserve"> SEQ Figure \* ARABIC </w:instrText>
      </w:r>
      <w:r>
        <w:fldChar w:fldCharType="separate"/>
      </w:r>
      <w:r>
        <w:rPr>
          <w:noProof/>
        </w:rPr>
        <w:t>24</w:t>
      </w:r>
      <w:r>
        <w:fldChar w:fldCharType="end"/>
      </w:r>
      <w:bookmarkEnd w:id="120"/>
      <w:r>
        <w:t>: A gap in a calculated volume in pink due to numerical imprecision.</w:t>
      </w:r>
    </w:p>
    <w:p w14:paraId="3002A6D9" w14:textId="6A333A9C" w:rsidR="00F40860" w:rsidRDefault="00482DF5" w:rsidP="00B55749">
      <w:pPr>
        <w:pStyle w:val="KapitelIII"/>
      </w:pPr>
      <w:r>
        <w:lastRenderedPageBreak/>
        <w:t>Predictability</w:t>
      </w:r>
    </w:p>
    <w:p w14:paraId="7198100F" w14:textId="720A4D61" w:rsidR="00482DF5" w:rsidRDefault="00B91812" w:rsidP="00482DF5">
      <w:pPr>
        <w:pStyle w:val="BodyText"/>
      </w:pPr>
      <w:r>
        <w:t xml:space="preserve">This non-functional requirement has not been proven by undertaking a field study. </w:t>
      </w:r>
      <w:r w:rsidR="002B3D17">
        <w:t xml:space="preserve">While the algorithm has been designed to be </w:t>
      </w:r>
      <w:r w:rsidR="009A657F">
        <w:t>predictable to a user, this is subjective and can therefore not be guaranteed.</w:t>
      </w:r>
    </w:p>
    <w:p w14:paraId="741A1B66" w14:textId="489E4252" w:rsidR="009A657F" w:rsidRDefault="00833C65" w:rsidP="00833C65">
      <w:pPr>
        <w:pStyle w:val="KapitelIII"/>
      </w:pPr>
      <w:r>
        <w:t>Output error</w:t>
      </w:r>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r>
        <w:t>Integration into existing tools</w:t>
      </w:r>
    </w:p>
    <w:p w14:paraId="4D7B71E2" w14:textId="7A95AF0A"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E47898">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r>
        <w:t>Malformed Input</w:t>
      </w:r>
    </w:p>
    <w:p w14:paraId="60034F2C" w14:textId="3AD8952D" w:rsidR="00D228F3" w:rsidRDefault="003A4B86" w:rsidP="00CB7E44">
      <w:pPr>
        <w:pStyle w:val="BodyText"/>
      </w:pPr>
      <w:r>
        <w:t>There are</w:t>
      </w:r>
      <w:r w:rsidR="00054131">
        <w:t xml:space="preserve"> </w:t>
      </w:r>
      <w:r>
        <w:t xml:space="preserve">constellations of input which are considered to be malformed, as no well-defined way of handling them can be conceived. </w:t>
      </w:r>
      <w:r w:rsidR="00740E71">
        <w:t>The two major edge cases are the following:</w:t>
      </w:r>
    </w:p>
    <w:p w14:paraId="02BC1E74" w14:textId="17EAEF13"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B918FD">
        <w:t>3.6</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B918FD">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6C3CC2">
        <w:t>3.8</w:t>
      </w:r>
      <w:r w:rsidR="006C3CC2">
        <w:fldChar w:fldCharType="end"/>
      </w:r>
      <w:r w:rsidR="006C3CC2">
        <w:t>).</w:t>
      </w:r>
    </w:p>
    <w:p w14:paraId="7C02FF9B" w14:textId="5A3848D9" w:rsidR="006E41B2" w:rsidRPr="00D228F3"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472631">
        <w:t xml:space="preserve"> 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E51B83" w:rsidRPr="00E51B83">
            <w:rPr>
              <w:noProof/>
              <w:lang w:val="de-DE"/>
            </w:rPr>
            <w:t>[2]</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E22C28">
        <w:t>5.6.1</w:t>
      </w:r>
      <w:r w:rsidR="00E22C28">
        <w:fldChar w:fldCharType="end"/>
      </w:r>
      <w:r w:rsidR="00E22C28">
        <w:t xml:space="preserve">). </w:t>
      </w:r>
      <w:r w:rsidR="00AC49D6">
        <w:t xml:space="preserve">This leads to issues with querying the semantics of a point in space, as one point is expected to reside in (at most) one volume. </w:t>
      </w:r>
      <w:r w:rsidR="007A533E">
        <w:t xml:space="preserve">With </w:t>
      </w:r>
      <w:r w:rsidR="00661FA4">
        <w:t xml:space="preserve">overlapping volumes, one point may reside in multiple volumes at once, which </w:t>
      </w:r>
      <w:r w:rsidR="00661FA4">
        <w:lastRenderedPageBreak/>
        <w:t>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4E6CA319" w14:textId="65410640" w:rsidR="007C4036" w:rsidRDefault="00A133CC" w:rsidP="00933A76">
      <w:pPr>
        <w:pStyle w:val="KapitelII"/>
      </w:pPr>
      <w:bookmarkStart w:id="121" w:name="_Ref175305103"/>
      <w:bookmarkStart w:id="122" w:name="_Ref175644162"/>
      <w:r>
        <w:t xml:space="preserve">Numerical </w:t>
      </w:r>
      <w:r w:rsidR="00A37631">
        <w:t>Instabil</w:t>
      </w:r>
      <w:bookmarkEnd w:id="121"/>
      <w:r w:rsidR="007217EA">
        <w:t>ity</w:t>
      </w:r>
      <w:bookmarkEnd w:id="122"/>
    </w:p>
    <w:p w14:paraId="0382C2DB" w14:textId="7A720415"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9F1759">
        <w:t>4.2</w:t>
      </w:r>
      <w:r w:rsidR="009F1759">
        <w:fldChar w:fldCharType="end"/>
      </w:r>
      <w:r w:rsidR="009F1759">
        <w:t xml:space="preserve">, as well as potential </w:t>
      </w:r>
      <w:r w:rsidR="00B40B80">
        <w:t xml:space="preserve">improvements </w:t>
      </w:r>
      <w:r w:rsidR="009F1759">
        <w:t>to this problem.</w:t>
      </w:r>
    </w:p>
    <w:p w14:paraId="70A6B52C" w14:textId="3225CC3C"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EB54BF">
        <w:t xml:space="preserve">Figure </w:t>
      </w:r>
      <w:r w:rsidR="00EB54BF">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0ED50696"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FE7DA0">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23" w:name="_Toc175219609"/>
      <w:bookmarkStart w:id="124" w:name="_Ref175304131"/>
      <w:r>
        <w:t>Performance</w:t>
      </w:r>
      <w:bookmarkEnd w:id="123"/>
      <w:bookmarkEnd w:id="124"/>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 xml:space="preserve">the size of the (calculated) volumes, the output </w:t>
      </w:r>
      <w:r w:rsidR="00AD74D8">
        <w:lastRenderedPageBreak/>
        <w:t>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4F6ACE1B"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396E9B">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6F5DF0">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59CD6F79"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EF7741">
        <w:t xml:space="preserve">Figure </w:t>
      </w:r>
      <w:r w:rsidR="00EF7741">
        <w:rPr>
          <w:noProof/>
        </w:rPr>
        <w:t>23</w:t>
      </w:r>
      <w:r w:rsidR="00EF7741">
        <w:fldChar w:fldCharType="end"/>
      </w:r>
      <w:r w:rsidR="00EF7741">
        <w:t>.</w:t>
      </w:r>
    </w:p>
    <w:p w14:paraId="1350933A" w14:textId="1E415949"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As the build-up stage is expected to run offline, the run-time of 36 seconds is acceptable. Modern games usually require Gigabytes of memory, so the memory cost is also deemed acceptable.</w:t>
      </w:r>
    </w:p>
    <w:p w14:paraId="70259D4B" w14:textId="48B0AA2A"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3520B5">
        <w:t>3.8.2</w:t>
      </w:r>
      <w:r w:rsidR="003520B5">
        <w:fldChar w:fldCharType="end"/>
      </w:r>
      <w:r w:rsidR="007920AC">
        <w:t>, which should make it applicable for real-time games.</w:t>
      </w:r>
    </w:p>
    <w:p w14:paraId="621C91D9" w14:textId="6D81F4E1" w:rsidR="000761B6" w:rsidRDefault="006E0AE2" w:rsidP="006E0AE2">
      <w:pPr>
        <w:pStyle w:val="KapitelII"/>
      </w:pPr>
      <w:bookmarkStart w:id="125" w:name="_Toc175219610"/>
      <w:r>
        <w:t xml:space="preserve">Comparison </w:t>
      </w:r>
      <w:r w:rsidR="00AC449E">
        <w:t>with Pfaffinger’s Approach</w:t>
      </w:r>
      <w:bookmarkEnd w:id="125"/>
    </w:p>
    <w:p w14:paraId="2827506E" w14:textId="47C1963A"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9A78D2">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99244D" w:rsidRPr="0099244D">
            <w:rPr>
              <w:noProof/>
              <w:lang w:val="de-DE"/>
            </w:rPr>
            <w:t>[2]</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26" w:name="_Toc175219611"/>
      <w:bookmarkStart w:id="127" w:name="_Ref175650537"/>
      <w:r>
        <w:t>Discrepancy of the output</w:t>
      </w:r>
      <w:bookmarkEnd w:id="126"/>
      <w:bookmarkEnd w:id="127"/>
    </w:p>
    <w:p w14:paraId="6D560E0D" w14:textId="05011D44"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08583E">
        <w:t xml:space="preserve">Figure </w:t>
      </w:r>
      <w:r w:rsidR="0008583E">
        <w:rPr>
          <w:noProof/>
        </w:rPr>
        <w:t>22</w:t>
      </w:r>
      <w:r w:rsidR="0008583E">
        <w:fldChar w:fldCharType="end"/>
      </w:r>
      <w:r w:rsidR="0008583E">
        <w:t>.</w:t>
      </w:r>
    </w:p>
    <w:p w14:paraId="773792CC" w14:textId="4F2FF605" w:rsidR="00075CDF" w:rsidRDefault="00075CDF" w:rsidP="005520B2">
      <w:pPr>
        <w:pStyle w:val="BodyText"/>
      </w:pPr>
      <w:r>
        <w:lastRenderedPageBreak/>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394162BD" w:rsidR="00702084" w:rsidRDefault="00656E02" w:rsidP="00656E02">
      <w:pPr>
        <w:pStyle w:val="Caption"/>
        <w:jc w:val="center"/>
      </w:pPr>
      <w:bookmarkStart w:id="128" w:name="_Ref175048809"/>
      <w:bookmarkStart w:id="129" w:name="_Toc175303405"/>
      <w:r>
        <w:t xml:space="preserve">Figure </w:t>
      </w:r>
      <w:r>
        <w:fldChar w:fldCharType="begin"/>
      </w:r>
      <w:r>
        <w:instrText xml:space="preserve"> SEQ Figure \* ARABIC </w:instrText>
      </w:r>
      <w:r>
        <w:fldChar w:fldCharType="separate"/>
      </w:r>
      <w:r w:rsidR="004C6C54">
        <w:rPr>
          <w:noProof/>
        </w:rPr>
        <w:t>25</w:t>
      </w:r>
      <w:r>
        <w:fldChar w:fldCharType="end"/>
      </w:r>
      <w:bookmarkEnd w:id="128"/>
      <w:r>
        <w:t>: Comparison of the Marching Cubes approach versus the Assembling of triangles.</w:t>
      </w:r>
      <w:bookmarkEnd w:id="129"/>
    </w:p>
    <w:p w14:paraId="20BC61AE" w14:textId="23A14567" w:rsidR="00BB235C" w:rsidRDefault="00ED551B" w:rsidP="00ED551B">
      <w:pPr>
        <w:pStyle w:val="KapitelIII"/>
      </w:pPr>
      <w:bookmarkStart w:id="130" w:name="_Toc175219612"/>
      <w:r>
        <w:t>Resolving Underspecification</w:t>
      </w:r>
      <w:bookmarkEnd w:id="130"/>
    </w:p>
    <w:p w14:paraId="62E2CA98" w14:textId="79D56DF4"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3F373052" w:rsidR="00822670" w:rsidRPr="00A92AFF" w:rsidRDefault="00822670" w:rsidP="00210E64">
                            <w:pPr>
                              <w:pStyle w:val="Caption"/>
                              <w:jc w:val="center"/>
                              <w:rPr>
                                <w:noProof/>
                                <w:sz w:val="22"/>
                              </w:rPr>
                            </w:pPr>
                            <w:bookmarkStart w:id="131" w:name="_Toc175303406"/>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0"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Et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" stroked="f">
                <v:textbox style="mso-fit-shape-to-text:t" inset="0,0,0,0">
                  <w:txbxContent>
                    <w:p w14:paraId="1008718D" w14:textId="3F373052" w:rsidR="00822670" w:rsidRPr="00A92AFF" w:rsidRDefault="00822670" w:rsidP="00210E64">
                      <w:pPr>
                        <w:pStyle w:val="Caption"/>
                        <w:jc w:val="center"/>
                        <w:rPr>
                          <w:noProof/>
                          <w:sz w:val="22"/>
                        </w:rPr>
                      </w:pPr>
                      <w:bookmarkStart w:id="132" w:name="_Toc175303406"/>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32"/>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33" w:name="_Toc175219613"/>
      <w:r>
        <w:t>Performance</w:t>
      </w:r>
      <w:bookmarkEnd w:id="133"/>
    </w:p>
    <w:p w14:paraId="1F3D8EFB" w14:textId="7379E8F9"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1D3046">
        <w:t>3.7</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3A6C1ECA" w:rsidR="0002086C" w:rsidRDefault="00AF4BE2" w:rsidP="005520B2">
      <w:pPr>
        <w:pStyle w:val="BodyText"/>
      </w:pPr>
      <w:r>
        <w:t xml:space="preserve">As mentioned before, the implementation provided with this thesis also supports Marching Cubes for calculating the volumes. Comparing the performance between using </w:t>
      </w:r>
      <w:r>
        <w:lastRenderedPageBreak/>
        <w:t xml:space="preserve">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9D67EC">
        <w:t xml:space="preserve">Figure </w:t>
      </w:r>
      <w:r w:rsidR="009D67EC">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34" w:name="_Toc175219614"/>
      <w:r>
        <w:t>Trade-Off</w:t>
      </w:r>
      <w:bookmarkEnd w:id="134"/>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1C776B71" w:rsidR="008758D1" w:rsidRDefault="00A04315" w:rsidP="00A04315">
      <w:pPr>
        <w:pStyle w:val="Caption"/>
        <w:jc w:val="center"/>
      </w:pPr>
      <w:bookmarkStart w:id="135" w:name="_Toc175303407"/>
      <w:r>
        <w:t xml:space="preserve">Figure </w:t>
      </w:r>
      <w:r>
        <w:fldChar w:fldCharType="begin"/>
      </w:r>
      <w:r>
        <w:instrText xml:space="preserve"> SEQ Figure \* ARABIC </w:instrText>
      </w:r>
      <w:r>
        <w:fldChar w:fldCharType="separate"/>
      </w:r>
      <w:r w:rsidR="004C6C54">
        <w:rPr>
          <w:noProof/>
        </w:rPr>
        <w:t>27</w:t>
      </w:r>
      <w:r>
        <w:fldChar w:fldCharType="end"/>
      </w:r>
      <w:r>
        <w:t>: The volume on the left was calculated with Marching Cubes, approximately 15 times faster than the one on the right.</w:t>
      </w:r>
      <w:bookmarkEnd w:id="135"/>
    </w:p>
    <w:p w14:paraId="41B2092A" w14:textId="76A434C4" w:rsidR="00503D12" w:rsidRDefault="00503D12" w:rsidP="00503D12">
      <w:pPr>
        <w:pStyle w:val="KapitelII"/>
      </w:pPr>
      <w:bookmarkStart w:id="136" w:name="_Toc175219615"/>
      <w:r>
        <w:t>Feasibility of the approach</w:t>
      </w:r>
      <w:bookmarkEnd w:id="136"/>
    </w:p>
    <w:p w14:paraId="6DCCF540" w14:textId="5ACA55A2" w:rsidR="00D64D87" w:rsidRDefault="00CE754F" w:rsidP="00CE754F">
      <w:pPr>
        <w:pStyle w:val="BodyText"/>
      </w:pPr>
      <w:r>
        <w:t>This</w:t>
      </w:r>
      <w:r w:rsidR="00D64D87">
        <w:t xml:space="preserve"> thesis </w:t>
      </w:r>
      <w:r>
        <w:t>has shown that a solution for the described problem can be implemented</w:t>
      </w:r>
      <w:r w:rsidR="00343B04">
        <w:t xml:space="preserve">, and that the proposed requirements are met. </w:t>
      </w:r>
      <w:r w:rsidR="00C24D0D">
        <w:t>The thesis provides potential solutions to the problems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4AAC13F1" w:rsidR="00D96548" w:rsidRDefault="004F013F" w:rsidP="00CE754F">
      <w:pPr>
        <w:pStyle w:val="BodyText"/>
      </w:pPr>
      <w:r>
        <w:lastRenderedPageBreak/>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C96ADE" w:rsidRPr="00C96ADE">
            <w:rPr>
              <w:noProof/>
              <w:lang w:val="de-DE"/>
            </w:rPr>
            <w:t>[2]</w:t>
          </w:r>
          <w:r w:rsidR="00C96ADE">
            <w:fldChar w:fldCharType="end"/>
          </w:r>
        </w:sdtContent>
      </w:sdt>
      <w:r w:rsidR="00C96ADE">
        <w:t>)</w:t>
      </w:r>
      <w:r w:rsidR="00AE4D65">
        <w:t>, or more dynamic components.</w:t>
      </w:r>
    </w:p>
    <w:p w14:paraId="5009A705" w14:textId="39DEBB06" w:rsidR="00147C43" w:rsidRDefault="008F60A9" w:rsidP="00CE754F">
      <w:pPr>
        <w:pStyle w:val="BodyText"/>
      </w:pPr>
      <w:r>
        <w:t xml:space="preserve">Finally, this thesis proposes and implements a generic solution to a problem that many games share, in an attempt to alleviate </w:t>
      </w:r>
      <w:r w:rsidR="00AD5456">
        <w:t xml:space="preserve">the workload this problem </w:t>
      </w:r>
      <w:r w:rsidR="00F10042">
        <w:t xml:space="preserve">often </w:t>
      </w:r>
      <w:r w:rsidR="00544D4B">
        <w:t xml:space="preserve">imposes on the developers. </w:t>
      </w:r>
      <w:r w:rsidR="00EA4B52">
        <w:t xml:space="preserve">The feasibility of such a </w:t>
      </w:r>
      <w:r w:rsidR="003B257C">
        <w:t xml:space="preserve">generic </w:t>
      </w:r>
      <w:r w:rsidR="00EA4B52">
        <w:t xml:space="preserve">solution has been shown </w:t>
      </w:r>
      <w:r w:rsidR="00AD54A0">
        <w:t xml:space="preserve">over the course of this thesis, and specific features (some of which are described in chapter </w:t>
      </w:r>
      <w:r w:rsidR="00285D58">
        <w:fldChar w:fldCharType="begin"/>
      </w:r>
      <w:r w:rsidR="00285D58">
        <w:instrText xml:space="preserve"> REF _Ref174787368 \r \h </w:instrText>
      </w:r>
      <w:r w:rsidR="00285D58">
        <w:fldChar w:fldCharType="separate"/>
      </w:r>
      <w:r w:rsidR="00285D58">
        <w:t>6</w:t>
      </w:r>
      <w:r w:rsidR="00285D58">
        <w:fldChar w:fldCharType="end"/>
      </w:r>
      <w:r w:rsidR="00285D58">
        <w:t xml:space="preserve">) </w:t>
      </w:r>
      <w:r w:rsidR="00AD54A0">
        <w:t>may be added to the implementation</w:t>
      </w:r>
      <w:r w:rsidR="00122AC5">
        <w:t xml:space="preserve"> to tailor the solution to the specific needs of a game.</w:t>
      </w:r>
    </w:p>
    <w:p w14:paraId="433BDA47" w14:textId="567C4EC8" w:rsidR="006E1530" w:rsidRDefault="00D960F1" w:rsidP="00D960F1">
      <w:pPr>
        <w:pStyle w:val="KapitelI"/>
      </w:pPr>
      <w:bookmarkStart w:id="137" w:name="_Ref174787368"/>
      <w:bookmarkStart w:id="138" w:name="_Ref174787372"/>
      <w:bookmarkStart w:id="139" w:name="_Toc175219616"/>
      <w:r>
        <w:lastRenderedPageBreak/>
        <w:t>Future Work</w:t>
      </w:r>
      <w:bookmarkEnd w:id="137"/>
      <w:bookmarkEnd w:id="138"/>
      <w:bookmarkEnd w:id="139"/>
    </w:p>
    <w:p w14:paraId="018BBA81" w14:textId="0BC3B605"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BD5C6D">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40" w:name="_Toc175219617"/>
      <w:r>
        <w:t>Serialization</w:t>
      </w:r>
      <w:bookmarkEnd w:id="140"/>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41" w:name="_Toc175219618"/>
      <w:bookmarkStart w:id="142" w:name="_Ref175304430"/>
      <w:r>
        <w:t>Mesh optimization</w:t>
      </w:r>
      <w:bookmarkEnd w:id="141"/>
      <w:bookmarkEnd w:id="142"/>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762D5CAF" w:rsidR="006212DE" w:rsidRDefault="00045E28" w:rsidP="00C111D4">
      <w:pPr>
        <w:pStyle w:val="BodyText"/>
      </w:pPr>
      <w:r>
        <w:lastRenderedPageBreak/>
        <w:t xml:space="preserve">This optimization may either be implemented from scratch by attempting to combine multiple triangles together, or an existing software solution may be </w:t>
      </w:r>
      <w:r w:rsidR="00AE54C4">
        <w:t>integrated into the solution for this purpose.</w:t>
      </w:r>
    </w:p>
    <w:p w14:paraId="72C6F62D" w14:textId="77777777" w:rsidR="0069248D" w:rsidRDefault="0069248D" w:rsidP="0069248D">
      <w:pPr>
        <w:pStyle w:val="BodyText"/>
        <w:keepNext/>
        <w:jc w:val="center"/>
      </w:pPr>
      <w:r>
        <w:rPr>
          <w:noProof/>
        </w:rPr>
        <w:drawing>
          <wp:inline distT="0" distB="0" distL="0" distR="0" wp14:anchorId="125608BB" wp14:editId="7E24954B">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42B01D87" w14:textId="50413F62" w:rsidR="001E0569" w:rsidRDefault="0069248D" w:rsidP="0069248D">
      <w:pPr>
        <w:pStyle w:val="Caption"/>
        <w:jc w:val="center"/>
      </w:pPr>
      <w:bookmarkStart w:id="143" w:name="_Toc175303408"/>
      <w:r>
        <w:t xml:space="preserve">Figure </w:t>
      </w:r>
      <w:r>
        <w:fldChar w:fldCharType="begin"/>
      </w:r>
      <w:r>
        <w:instrText xml:space="preserve"> SEQ Figure \* ARABIC </w:instrText>
      </w:r>
      <w:r>
        <w:fldChar w:fldCharType="separate"/>
      </w:r>
      <w:r w:rsidR="004C6C54">
        <w:rPr>
          <w:noProof/>
        </w:rPr>
        <w:t>28</w:t>
      </w:r>
      <w:r>
        <w:fldChar w:fldCharType="end"/>
      </w:r>
      <w:r>
        <w:t>: The unoptimized triangle representation of a delimiter plane.</w:t>
      </w:r>
      <w:bookmarkEnd w:id="143"/>
    </w:p>
    <w:p w14:paraId="21DD7987" w14:textId="77777777" w:rsidR="006500C8" w:rsidRDefault="006500C8" w:rsidP="00C111D4">
      <w:pPr>
        <w:pStyle w:val="BodyText"/>
      </w:pPr>
    </w:p>
    <w:p w14:paraId="3D7114A7" w14:textId="547C8055" w:rsidR="0007672A" w:rsidRDefault="00943F60" w:rsidP="004841F4">
      <w:pPr>
        <w:pStyle w:val="KapitelII"/>
      </w:pPr>
      <w:bookmarkStart w:id="144" w:name="_Toc175219619"/>
      <w:r>
        <w:t>Spatial Relations</w:t>
      </w:r>
      <w:bookmarkEnd w:id="144"/>
    </w:p>
    <w:p w14:paraId="38E6137C" w14:textId="04140B88"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79412D" w:rsidRPr="0079412D">
            <w:rPr>
              <w:noProof/>
              <w:lang w:val="de-DE"/>
            </w:rPr>
            <w:t>[1]</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45" w:name="_Toc175219620"/>
      <w:r>
        <w:t>Partial Rebuilds</w:t>
      </w:r>
      <w:bookmarkEnd w:id="145"/>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Pr="00D960F1" w:rsidRDefault="00D960F1" w:rsidP="00D960F1">
      <w:pPr>
        <w:pStyle w:val="KapitelI"/>
      </w:pPr>
      <w:bookmarkStart w:id="146" w:name="_Toc175219621"/>
      <w:r>
        <w:lastRenderedPageBreak/>
        <w:t>Conclusion</w:t>
      </w:r>
      <w:bookmarkEnd w:id="146"/>
    </w:p>
    <w:p w14:paraId="3D7B42B7" w14:textId="3611E354" w:rsidR="008117CA" w:rsidRDefault="00EA025E" w:rsidP="00110D8F">
      <w:pPr>
        <w:pStyle w:val="VerzeichnisberschriftimInhaltsverzeichnisgelistet"/>
      </w:pPr>
      <w:bookmarkStart w:id="147" w:name="_Toc175219622"/>
      <w:r>
        <w:lastRenderedPageBreak/>
        <w:t>List</w:t>
      </w:r>
      <w:r w:rsidR="008117CA">
        <w:t xml:space="preserve"> of figures</w:t>
      </w:r>
      <w:bookmarkEnd w:id="147"/>
    </w:p>
    <w:p w14:paraId="3F1BD1D0" w14:textId="73D53BC0" w:rsidR="001B4318"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5303382" w:history="1">
        <w:r w:rsidR="001B4318" w:rsidRPr="00667EA2">
          <w:rPr>
            <w:rStyle w:val="Hyperlink"/>
            <w:noProof/>
          </w:rPr>
          <w:t>Figure 1: The four proposed representations of volumes, from left to right, with the initial shape on the left.</w:t>
        </w:r>
        <w:r w:rsidR="001B4318">
          <w:rPr>
            <w:noProof/>
            <w:webHidden/>
          </w:rPr>
          <w:tab/>
        </w:r>
        <w:r w:rsidR="001B4318">
          <w:rPr>
            <w:noProof/>
            <w:webHidden/>
          </w:rPr>
          <w:fldChar w:fldCharType="begin"/>
        </w:r>
        <w:r w:rsidR="001B4318">
          <w:rPr>
            <w:noProof/>
            <w:webHidden/>
          </w:rPr>
          <w:instrText xml:space="preserve"> PAGEREF _Toc175303382 \h </w:instrText>
        </w:r>
        <w:r w:rsidR="001B4318">
          <w:rPr>
            <w:noProof/>
            <w:webHidden/>
          </w:rPr>
        </w:r>
        <w:r w:rsidR="001B4318">
          <w:rPr>
            <w:noProof/>
            <w:webHidden/>
          </w:rPr>
          <w:fldChar w:fldCharType="separate"/>
        </w:r>
        <w:r w:rsidR="001B4318">
          <w:rPr>
            <w:noProof/>
            <w:webHidden/>
          </w:rPr>
          <w:t>13</w:t>
        </w:r>
        <w:r w:rsidR="001B4318">
          <w:rPr>
            <w:noProof/>
            <w:webHidden/>
          </w:rPr>
          <w:fldChar w:fldCharType="end"/>
        </w:r>
      </w:hyperlink>
    </w:p>
    <w:p w14:paraId="294CF8F5" w14:textId="3CB228F4"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83" w:history="1">
        <w:r w:rsidR="001B4318" w:rsidRPr="00667EA2">
          <w:rPr>
            <w:rStyle w:val="Hyperlink"/>
            <w:noProof/>
          </w:rPr>
          <w:t>Figure 2: A delimiter object defined by position, rotation and scale, with two virtually extended delimiter planes created on the positive and negative X axis of the cuboid.</w:t>
        </w:r>
        <w:r w:rsidR="001B4318">
          <w:rPr>
            <w:noProof/>
            <w:webHidden/>
          </w:rPr>
          <w:tab/>
        </w:r>
        <w:r w:rsidR="001B4318">
          <w:rPr>
            <w:noProof/>
            <w:webHidden/>
          </w:rPr>
          <w:fldChar w:fldCharType="begin"/>
        </w:r>
        <w:r w:rsidR="001B4318">
          <w:rPr>
            <w:noProof/>
            <w:webHidden/>
          </w:rPr>
          <w:instrText xml:space="preserve"> PAGEREF _Toc175303383 \h </w:instrText>
        </w:r>
        <w:r w:rsidR="001B4318">
          <w:rPr>
            <w:noProof/>
            <w:webHidden/>
          </w:rPr>
        </w:r>
        <w:r w:rsidR="001B4318">
          <w:rPr>
            <w:noProof/>
            <w:webHidden/>
          </w:rPr>
          <w:fldChar w:fldCharType="separate"/>
        </w:r>
        <w:r w:rsidR="001B4318">
          <w:rPr>
            <w:noProof/>
            <w:webHidden/>
          </w:rPr>
          <w:t>15</w:t>
        </w:r>
        <w:r w:rsidR="001B4318">
          <w:rPr>
            <w:noProof/>
            <w:webHidden/>
          </w:rPr>
          <w:fldChar w:fldCharType="end"/>
        </w:r>
      </w:hyperlink>
    </w:p>
    <w:p w14:paraId="08F798D0" w14:textId="572E3088"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84" w:history="1">
        <w:r w:rsidR="001B4318" w:rsidRPr="00667EA2">
          <w:rPr>
            <w:rStyle w:val="Hyperlink"/>
            <w:noProof/>
          </w:rPr>
          <w:t>Figure 3: Visual Example of virtually extending Delimiter Planes. Delimiters are displayed from a top-down view.</w:t>
        </w:r>
        <w:r w:rsidR="001B4318">
          <w:rPr>
            <w:noProof/>
            <w:webHidden/>
          </w:rPr>
          <w:tab/>
        </w:r>
        <w:r w:rsidR="001B4318">
          <w:rPr>
            <w:noProof/>
            <w:webHidden/>
          </w:rPr>
          <w:fldChar w:fldCharType="begin"/>
        </w:r>
        <w:r w:rsidR="001B4318">
          <w:rPr>
            <w:noProof/>
            <w:webHidden/>
          </w:rPr>
          <w:instrText xml:space="preserve"> PAGEREF _Toc175303384 \h </w:instrText>
        </w:r>
        <w:r w:rsidR="001B4318">
          <w:rPr>
            <w:noProof/>
            <w:webHidden/>
          </w:rPr>
        </w:r>
        <w:r w:rsidR="001B4318">
          <w:rPr>
            <w:noProof/>
            <w:webHidden/>
          </w:rPr>
          <w:fldChar w:fldCharType="separate"/>
        </w:r>
        <w:r w:rsidR="001B4318">
          <w:rPr>
            <w:noProof/>
            <w:webHidden/>
          </w:rPr>
          <w:t>16</w:t>
        </w:r>
        <w:r w:rsidR="001B4318">
          <w:rPr>
            <w:noProof/>
            <w:webHidden/>
          </w:rPr>
          <w:fldChar w:fldCharType="end"/>
        </w:r>
      </w:hyperlink>
    </w:p>
    <w:p w14:paraId="1DAE13D2" w14:textId="441CF9C6"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85" w:history="1">
        <w:r w:rsidR="001B4318" w:rsidRPr="00667EA2">
          <w:rPr>
            <w:rStyle w:val="Hyperlink"/>
            <w:noProof/>
          </w:rPr>
          <w:t>Figure 4: Virtual Extension can be specific for each orthogonal axis of a plane.</w:t>
        </w:r>
        <w:r w:rsidR="001B4318">
          <w:rPr>
            <w:noProof/>
            <w:webHidden/>
          </w:rPr>
          <w:tab/>
        </w:r>
        <w:r w:rsidR="001B4318">
          <w:rPr>
            <w:noProof/>
            <w:webHidden/>
          </w:rPr>
          <w:fldChar w:fldCharType="begin"/>
        </w:r>
        <w:r w:rsidR="001B4318">
          <w:rPr>
            <w:noProof/>
            <w:webHidden/>
          </w:rPr>
          <w:instrText xml:space="preserve"> PAGEREF _Toc175303385 \h </w:instrText>
        </w:r>
        <w:r w:rsidR="001B4318">
          <w:rPr>
            <w:noProof/>
            <w:webHidden/>
          </w:rPr>
        </w:r>
        <w:r w:rsidR="001B4318">
          <w:rPr>
            <w:noProof/>
            <w:webHidden/>
          </w:rPr>
          <w:fldChar w:fldCharType="separate"/>
        </w:r>
        <w:r w:rsidR="001B4318">
          <w:rPr>
            <w:noProof/>
            <w:webHidden/>
          </w:rPr>
          <w:t>16</w:t>
        </w:r>
        <w:r w:rsidR="001B4318">
          <w:rPr>
            <w:noProof/>
            <w:webHidden/>
          </w:rPr>
          <w:fldChar w:fldCharType="end"/>
        </w:r>
      </w:hyperlink>
    </w:p>
    <w:p w14:paraId="3A3B11DE" w14:textId="0D29B89F"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86" w:history="1">
        <w:r w:rsidR="001B4318" w:rsidRPr="00667EA2">
          <w:rPr>
            <w:rStyle w:val="Hyperlink"/>
            <w:noProof/>
          </w:rPr>
          <w:t>Figure 5: The black part is clipped away from the delimiters whose level is not lower than the other's. Delimiters are seen from a top-down view.</w:t>
        </w:r>
        <w:r w:rsidR="001B4318">
          <w:rPr>
            <w:noProof/>
            <w:webHidden/>
          </w:rPr>
          <w:tab/>
        </w:r>
        <w:r w:rsidR="001B4318">
          <w:rPr>
            <w:noProof/>
            <w:webHidden/>
          </w:rPr>
          <w:fldChar w:fldCharType="begin"/>
        </w:r>
        <w:r w:rsidR="001B4318">
          <w:rPr>
            <w:noProof/>
            <w:webHidden/>
          </w:rPr>
          <w:instrText xml:space="preserve"> PAGEREF _Toc175303386 \h </w:instrText>
        </w:r>
        <w:r w:rsidR="001B4318">
          <w:rPr>
            <w:noProof/>
            <w:webHidden/>
          </w:rPr>
        </w:r>
        <w:r w:rsidR="001B4318">
          <w:rPr>
            <w:noProof/>
            <w:webHidden/>
          </w:rPr>
          <w:fldChar w:fldCharType="separate"/>
        </w:r>
        <w:r w:rsidR="001B4318">
          <w:rPr>
            <w:noProof/>
            <w:webHidden/>
          </w:rPr>
          <w:t>18</w:t>
        </w:r>
        <w:r w:rsidR="001B4318">
          <w:rPr>
            <w:noProof/>
            <w:webHidden/>
          </w:rPr>
          <w:fldChar w:fldCharType="end"/>
        </w:r>
      </w:hyperlink>
    </w:p>
    <w:p w14:paraId="07293C6E" w14:textId="0CCA0FEF"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87" w:history="1">
        <w:r w:rsidR="001B4318" w:rsidRPr="00667EA2">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sidR="001B4318">
          <w:rPr>
            <w:noProof/>
            <w:webHidden/>
          </w:rPr>
          <w:tab/>
        </w:r>
        <w:r w:rsidR="001B4318">
          <w:rPr>
            <w:noProof/>
            <w:webHidden/>
          </w:rPr>
          <w:fldChar w:fldCharType="begin"/>
        </w:r>
        <w:r w:rsidR="001B4318">
          <w:rPr>
            <w:noProof/>
            <w:webHidden/>
          </w:rPr>
          <w:instrText xml:space="preserve"> PAGEREF _Toc175303387 \h </w:instrText>
        </w:r>
        <w:r w:rsidR="001B4318">
          <w:rPr>
            <w:noProof/>
            <w:webHidden/>
          </w:rPr>
        </w:r>
        <w:r w:rsidR="001B4318">
          <w:rPr>
            <w:noProof/>
            <w:webHidden/>
          </w:rPr>
          <w:fldChar w:fldCharType="separate"/>
        </w:r>
        <w:r w:rsidR="001B4318">
          <w:rPr>
            <w:noProof/>
            <w:webHidden/>
          </w:rPr>
          <w:t>18</w:t>
        </w:r>
        <w:r w:rsidR="001B4318">
          <w:rPr>
            <w:noProof/>
            <w:webHidden/>
          </w:rPr>
          <w:fldChar w:fldCharType="end"/>
        </w:r>
      </w:hyperlink>
    </w:p>
    <w:p w14:paraId="54000613" w14:textId="0E0B2C13"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88" w:history="1">
        <w:r w:rsidR="001B4318" w:rsidRPr="00667EA2">
          <w:rPr>
            <w:rStyle w:val="Hyperlink"/>
            <w:noProof/>
          </w:rPr>
          <w:t>Figure 7: An example of unexpected results if the intersections are not ordered properly. Intersection 1 should be handled after intersection 3. Delimiters are seen from a top-down view.</w:t>
        </w:r>
        <w:r w:rsidR="001B4318">
          <w:rPr>
            <w:noProof/>
            <w:webHidden/>
          </w:rPr>
          <w:tab/>
        </w:r>
        <w:r w:rsidR="001B4318">
          <w:rPr>
            <w:noProof/>
            <w:webHidden/>
          </w:rPr>
          <w:fldChar w:fldCharType="begin"/>
        </w:r>
        <w:r w:rsidR="001B4318">
          <w:rPr>
            <w:noProof/>
            <w:webHidden/>
          </w:rPr>
          <w:instrText xml:space="preserve"> PAGEREF _Toc175303388 \h </w:instrText>
        </w:r>
        <w:r w:rsidR="001B4318">
          <w:rPr>
            <w:noProof/>
            <w:webHidden/>
          </w:rPr>
        </w:r>
        <w:r w:rsidR="001B4318">
          <w:rPr>
            <w:noProof/>
            <w:webHidden/>
          </w:rPr>
          <w:fldChar w:fldCharType="separate"/>
        </w:r>
        <w:r w:rsidR="001B4318">
          <w:rPr>
            <w:noProof/>
            <w:webHidden/>
          </w:rPr>
          <w:t>19</w:t>
        </w:r>
        <w:r w:rsidR="001B4318">
          <w:rPr>
            <w:noProof/>
            <w:webHidden/>
          </w:rPr>
          <w:fldChar w:fldCharType="end"/>
        </w:r>
      </w:hyperlink>
    </w:p>
    <w:p w14:paraId="1FF5F6FF" w14:textId="7BD55EA6"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89" w:history="1">
        <w:r w:rsidR="001B4318" w:rsidRPr="00667EA2">
          <w:rPr>
            <w:rStyle w:val="Hyperlink"/>
            <w:noProof/>
          </w:rPr>
          <w:t>Figure 8: The blue dotted lines represent the heuristic by which intersections are sorted. The lengths of the two lines are summed together to find one distance value.</w:t>
        </w:r>
        <w:r w:rsidR="001B4318">
          <w:rPr>
            <w:noProof/>
            <w:webHidden/>
          </w:rPr>
          <w:tab/>
        </w:r>
        <w:r w:rsidR="001B4318">
          <w:rPr>
            <w:noProof/>
            <w:webHidden/>
          </w:rPr>
          <w:fldChar w:fldCharType="begin"/>
        </w:r>
        <w:r w:rsidR="001B4318">
          <w:rPr>
            <w:noProof/>
            <w:webHidden/>
          </w:rPr>
          <w:instrText xml:space="preserve"> PAGEREF _Toc175303389 \h </w:instrText>
        </w:r>
        <w:r w:rsidR="001B4318">
          <w:rPr>
            <w:noProof/>
            <w:webHidden/>
          </w:rPr>
        </w:r>
        <w:r w:rsidR="001B4318">
          <w:rPr>
            <w:noProof/>
            <w:webHidden/>
          </w:rPr>
          <w:fldChar w:fldCharType="separate"/>
        </w:r>
        <w:r w:rsidR="001B4318">
          <w:rPr>
            <w:noProof/>
            <w:webHidden/>
          </w:rPr>
          <w:t>19</w:t>
        </w:r>
        <w:r w:rsidR="001B4318">
          <w:rPr>
            <w:noProof/>
            <w:webHidden/>
          </w:rPr>
          <w:fldChar w:fldCharType="end"/>
        </w:r>
      </w:hyperlink>
    </w:p>
    <w:p w14:paraId="3A116449" w14:textId="32E5B907"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0" w:history="1">
        <w:r w:rsidR="001B4318" w:rsidRPr="00667EA2">
          <w:rPr>
            <w:rStyle w:val="Hyperlink"/>
            <w:noProof/>
          </w:rPr>
          <w:t>Figure 9: Top-down view of false negatives when calculating anchor volumes. The expected volume is indicated in pink, the anchor in green. Successful rays are indicated by a solid blue line, intersecting rays by a dotted line.</w:t>
        </w:r>
        <w:r w:rsidR="001B4318">
          <w:rPr>
            <w:noProof/>
            <w:webHidden/>
          </w:rPr>
          <w:tab/>
        </w:r>
        <w:r w:rsidR="001B4318">
          <w:rPr>
            <w:noProof/>
            <w:webHidden/>
          </w:rPr>
          <w:fldChar w:fldCharType="begin"/>
        </w:r>
        <w:r w:rsidR="001B4318">
          <w:rPr>
            <w:noProof/>
            <w:webHidden/>
          </w:rPr>
          <w:instrText xml:space="preserve"> PAGEREF _Toc175303390 \h </w:instrText>
        </w:r>
        <w:r w:rsidR="001B4318">
          <w:rPr>
            <w:noProof/>
            <w:webHidden/>
          </w:rPr>
        </w:r>
        <w:r w:rsidR="001B4318">
          <w:rPr>
            <w:noProof/>
            <w:webHidden/>
          </w:rPr>
          <w:fldChar w:fldCharType="separate"/>
        </w:r>
        <w:r w:rsidR="001B4318">
          <w:rPr>
            <w:noProof/>
            <w:webHidden/>
          </w:rPr>
          <w:t>21</w:t>
        </w:r>
        <w:r w:rsidR="001B4318">
          <w:rPr>
            <w:noProof/>
            <w:webHidden/>
          </w:rPr>
          <w:fldChar w:fldCharType="end"/>
        </w:r>
      </w:hyperlink>
    </w:p>
    <w:p w14:paraId="48412195" w14:textId="64F5C3F0"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1" w:history="1">
        <w:r w:rsidR="001B4318" w:rsidRPr="00667EA2">
          <w:rPr>
            <w:rStyle w:val="Hyperlink"/>
            <w:noProof/>
          </w:rPr>
          <w:t>Figure 10: Using more points to check for delimiting triangles. All triangles now cast un-obstructed rays to at least one of the points.</w:t>
        </w:r>
        <w:r w:rsidR="001B4318">
          <w:rPr>
            <w:noProof/>
            <w:webHidden/>
          </w:rPr>
          <w:tab/>
        </w:r>
        <w:r w:rsidR="001B4318">
          <w:rPr>
            <w:noProof/>
            <w:webHidden/>
          </w:rPr>
          <w:fldChar w:fldCharType="begin"/>
        </w:r>
        <w:r w:rsidR="001B4318">
          <w:rPr>
            <w:noProof/>
            <w:webHidden/>
          </w:rPr>
          <w:instrText xml:space="preserve"> PAGEREF _Toc175303391 \h </w:instrText>
        </w:r>
        <w:r w:rsidR="001B4318">
          <w:rPr>
            <w:noProof/>
            <w:webHidden/>
          </w:rPr>
        </w:r>
        <w:r w:rsidR="001B4318">
          <w:rPr>
            <w:noProof/>
            <w:webHidden/>
          </w:rPr>
          <w:fldChar w:fldCharType="separate"/>
        </w:r>
        <w:r w:rsidR="001B4318">
          <w:rPr>
            <w:noProof/>
            <w:webHidden/>
          </w:rPr>
          <w:t>22</w:t>
        </w:r>
        <w:r w:rsidR="001B4318">
          <w:rPr>
            <w:noProof/>
            <w:webHidden/>
          </w:rPr>
          <w:fldChar w:fldCharType="end"/>
        </w:r>
      </w:hyperlink>
    </w:p>
    <w:p w14:paraId="05B21B89" w14:textId="62D5E9F5"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2" w:history="1">
        <w:r w:rsidR="001B4318" w:rsidRPr="00667EA2">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sidR="001B4318">
          <w:rPr>
            <w:noProof/>
            <w:webHidden/>
          </w:rPr>
          <w:tab/>
        </w:r>
        <w:r w:rsidR="001B4318">
          <w:rPr>
            <w:noProof/>
            <w:webHidden/>
          </w:rPr>
          <w:fldChar w:fldCharType="begin"/>
        </w:r>
        <w:r w:rsidR="001B4318">
          <w:rPr>
            <w:noProof/>
            <w:webHidden/>
          </w:rPr>
          <w:instrText xml:space="preserve"> PAGEREF _Toc175303392 \h </w:instrText>
        </w:r>
        <w:r w:rsidR="001B4318">
          <w:rPr>
            <w:noProof/>
            <w:webHidden/>
          </w:rPr>
        </w:r>
        <w:r w:rsidR="001B4318">
          <w:rPr>
            <w:noProof/>
            <w:webHidden/>
          </w:rPr>
          <w:fldChar w:fldCharType="separate"/>
        </w:r>
        <w:r w:rsidR="001B4318">
          <w:rPr>
            <w:noProof/>
            <w:webHidden/>
          </w:rPr>
          <w:t>23</w:t>
        </w:r>
        <w:r w:rsidR="001B4318">
          <w:rPr>
            <w:noProof/>
            <w:webHidden/>
          </w:rPr>
          <w:fldChar w:fldCharType="end"/>
        </w:r>
      </w:hyperlink>
    </w:p>
    <w:p w14:paraId="1CD71869" w14:textId="0641C91A"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3" w:history="1">
        <w:r w:rsidR="001B4318" w:rsidRPr="00667EA2">
          <w:rPr>
            <w:rStyle w:val="Hyperlink"/>
            <w:noProof/>
          </w:rPr>
          <w:t>Figure 12: Issues with large grid sizes in the Floodfilling Algorithm</w:t>
        </w:r>
        <w:r w:rsidR="001B4318">
          <w:rPr>
            <w:noProof/>
            <w:webHidden/>
          </w:rPr>
          <w:tab/>
        </w:r>
        <w:r w:rsidR="001B4318">
          <w:rPr>
            <w:noProof/>
            <w:webHidden/>
          </w:rPr>
          <w:fldChar w:fldCharType="begin"/>
        </w:r>
        <w:r w:rsidR="001B4318">
          <w:rPr>
            <w:noProof/>
            <w:webHidden/>
          </w:rPr>
          <w:instrText xml:space="preserve"> PAGEREF _Toc175303393 \h </w:instrText>
        </w:r>
        <w:r w:rsidR="001B4318">
          <w:rPr>
            <w:noProof/>
            <w:webHidden/>
          </w:rPr>
        </w:r>
        <w:r w:rsidR="001B4318">
          <w:rPr>
            <w:noProof/>
            <w:webHidden/>
          </w:rPr>
          <w:fldChar w:fldCharType="separate"/>
        </w:r>
        <w:r w:rsidR="001B4318">
          <w:rPr>
            <w:noProof/>
            <w:webHidden/>
          </w:rPr>
          <w:t>23</w:t>
        </w:r>
        <w:r w:rsidR="001B4318">
          <w:rPr>
            <w:noProof/>
            <w:webHidden/>
          </w:rPr>
          <w:fldChar w:fldCharType="end"/>
        </w:r>
      </w:hyperlink>
    </w:p>
    <w:p w14:paraId="02D02C1F" w14:textId="3FBD5641"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4" w:history="1">
        <w:r w:rsidR="001B4318" w:rsidRPr="00667EA2">
          <w:rPr>
            <w:rStyle w:val="Hyperlink"/>
            <w:noProof/>
          </w:rPr>
          <w:t>Figure 13: Visualization of the Even-Odd rule. The green ray intersects an odd number of times, so the point is inside the polygon, contrary to the red point.</w:t>
        </w:r>
        <w:r w:rsidR="001B4318">
          <w:rPr>
            <w:noProof/>
            <w:webHidden/>
          </w:rPr>
          <w:tab/>
        </w:r>
        <w:r w:rsidR="001B4318">
          <w:rPr>
            <w:noProof/>
            <w:webHidden/>
          </w:rPr>
          <w:fldChar w:fldCharType="begin"/>
        </w:r>
        <w:r w:rsidR="001B4318">
          <w:rPr>
            <w:noProof/>
            <w:webHidden/>
          </w:rPr>
          <w:instrText xml:space="preserve"> PAGEREF _Toc175303394 \h </w:instrText>
        </w:r>
        <w:r w:rsidR="001B4318">
          <w:rPr>
            <w:noProof/>
            <w:webHidden/>
          </w:rPr>
        </w:r>
        <w:r w:rsidR="001B4318">
          <w:rPr>
            <w:noProof/>
            <w:webHidden/>
          </w:rPr>
          <w:fldChar w:fldCharType="separate"/>
        </w:r>
        <w:r w:rsidR="001B4318">
          <w:rPr>
            <w:noProof/>
            <w:webHidden/>
          </w:rPr>
          <w:t>24</w:t>
        </w:r>
        <w:r w:rsidR="001B4318">
          <w:rPr>
            <w:noProof/>
            <w:webHidden/>
          </w:rPr>
          <w:fldChar w:fldCharType="end"/>
        </w:r>
      </w:hyperlink>
    </w:p>
    <w:p w14:paraId="073948AE" w14:textId="6246AF4D"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5" w:history="1">
        <w:r w:rsidR="001B4318" w:rsidRPr="00667EA2">
          <w:rPr>
            <w:rStyle w:val="Hyperlink"/>
            <w:noProof/>
          </w:rPr>
          <w:t>Figure 14: Visual Examples of the three described issues with the naive Even-Odd rule implementation.</w:t>
        </w:r>
        <w:r w:rsidR="001B4318">
          <w:rPr>
            <w:noProof/>
            <w:webHidden/>
          </w:rPr>
          <w:tab/>
        </w:r>
        <w:r w:rsidR="001B4318">
          <w:rPr>
            <w:noProof/>
            <w:webHidden/>
          </w:rPr>
          <w:fldChar w:fldCharType="begin"/>
        </w:r>
        <w:r w:rsidR="001B4318">
          <w:rPr>
            <w:noProof/>
            <w:webHidden/>
          </w:rPr>
          <w:instrText xml:space="preserve"> PAGEREF _Toc175303395 \h </w:instrText>
        </w:r>
        <w:r w:rsidR="001B4318">
          <w:rPr>
            <w:noProof/>
            <w:webHidden/>
          </w:rPr>
        </w:r>
        <w:r w:rsidR="001B4318">
          <w:rPr>
            <w:noProof/>
            <w:webHidden/>
          </w:rPr>
          <w:fldChar w:fldCharType="separate"/>
        </w:r>
        <w:r w:rsidR="001B4318">
          <w:rPr>
            <w:noProof/>
            <w:webHidden/>
          </w:rPr>
          <w:t>25</w:t>
        </w:r>
        <w:r w:rsidR="001B4318">
          <w:rPr>
            <w:noProof/>
            <w:webHidden/>
          </w:rPr>
          <w:fldChar w:fldCharType="end"/>
        </w:r>
      </w:hyperlink>
    </w:p>
    <w:p w14:paraId="3BA5DD28" w14:textId="29CC80DF"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6" w:history="1">
        <w:r w:rsidR="001B4318" w:rsidRPr="00667EA2">
          <w:rPr>
            <w:rStyle w:val="Hyperlink"/>
            <w:noProof/>
          </w:rPr>
          <w:t xml:space="preserve">Figure 15: Precision of floating-point values at given intervals. </w:t>
        </w:r>
        <w:r w:rsidR="001B4318" w:rsidRPr="00667EA2">
          <w:rPr>
            <w:rStyle w:val="Hyperlink"/>
            <w:noProof/>
            <w:lang w:val="de-DE"/>
          </w:rPr>
          <w:t>[10]</w:t>
        </w:r>
        <w:r w:rsidR="001B4318">
          <w:rPr>
            <w:noProof/>
            <w:webHidden/>
          </w:rPr>
          <w:tab/>
        </w:r>
        <w:r w:rsidR="001B4318">
          <w:rPr>
            <w:noProof/>
            <w:webHidden/>
          </w:rPr>
          <w:fldChar w:fldCharType="begin"/>
        </w:r>
        <w:r w:rsidR="001B4318">
          <w:rPr>
            <w:noProof/>
            <w:webHidden/>
          </w:rPr>
          <w:instrText xml:space="preserve"> PAGEREF _Toc175303396 \h </w:instrText>
        </w:r>
        <w:r w:rsidR="001B4318">
          <w:rPr>
            <w:noProof/>
            <w:webHidden/>
          </w:rPr>
        </w:r>
        <w:r w:rsidR="001B4318">
          <w:rPr>
            <w:noProof/>
            <w:webHidden/>
          </w:rPr>
          <w:fldChar w:fldCharType="separate"/>
        </w:r>
        <w:r w:rsidR="001B4318">
          <w:rPr>
            <w:noProof/>
            <w:webHidden/>
          </w:rPr>
          <w:t>27</w:t>
        </w:r>
        <w:r w:rsidR="001B4318">
          <w:rPr>
            <w:noProof/>
            <w:webHidden/>
          </w:rPr>
          <w:fldChar w:fldCharType="end"/>
        </w:r>
      </w:hyperlink>
    </w:p>
    <w:p w14:paraId="65221CDD" w14:textId="4EBA9E59"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7" w:history="1">
        <w:r w:rsidR="001B4318" w:rsidRPr="00667EA2">
          <w:rPr>
            <w:rStyle w:val="Hyperlink"/>
            <w:noProof/>
          </w:rPr>
          <w:t>Figure 16: Two triangles touching each other, leading to potential Floating-point precision issues.</w:t>
        </w:r>
        <w:r w:rsidR="001B4318">
          <w:rPr>
            <w:noProof/>
            <w:webHidden/>
          </w:rPr>
          <w:tab/>
        </w:r>
        <w:r w:rsidR="001B4318">
          <w:rPr>
            <w:noProof/>
            <w:webHidden/>
          </w:rPr>
          <w:fldChar w:fldCharType="begin"/>
        </w:r>
        <w:r w:rsidR="001B4318">
          <w:rPr>
            <w:noProof/>
            <w:webHidden/>
          </w:rPr>
          <w:instrText xml:space="preserve"> PAGEREF _Toc175303397 \h </w:instrText>
        </w:r>
        <w:r w:rsidR="001B4318">
          <w:rPr>
            <w:noProof/>
            <w:webHidden/>
          </w:rPr>
        </w:r>
        <w:r w:rsidR="001B4318">
          <w:rPr>
            <w:noProof/>
            <w:webHidden/>
          </w:rPr>
          <w:fldChar w:fldCharType="separate"/>
        </w:r>
        <w:r w:rsidR="001B4318">
          <w:rPr>
            <w:noProof/>
            <w:webHidden/>
          </w:rPr>
          <w:t>28</w:t>
        </w:r>
        <w:r w:rsidR="001B4318">
          <w:rPr>
            <w:noProof/>
            <w:webHidden/>
          </w:rPr>
          <w:fldChar w:fldCharType="end"/>
        </w:r>
      </w:hyperlink>
    </w:p>
    <w:p w14:paraId="68BA36EE" w14:textId="668A6DEF"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8" w:history="1">
        <w:r w:rsidR="001B4318" w:rsidRPr="00667EA2">
          <w:rPr>
            <w:rStyle w:val="Hyperlink"/>
            <w:noProof/>
          </w:rPr>
          <w:t>Figure 17: Two triangles on the left intersect along an edge, therefore requiring tessellation. The two triangles on the right only intersect in a single point.</w:t>
        </w:r>
        <w:r w:rsidR="001B4318">
          <w:rPr>
            <w:noProof/>
            <w:webHidden/>
          </w:rPr>
          <w:tab/>
        </w:r>
        <w:r w:rsidR="001B4318">
          <w:rPr>
            <w:noProof/>
            <w:webHidden/>
          </w:rPr>
          <w:fldChar w:fldCharType="begin"/>
        </w:r>
        <w:r w:rsidR="001B4318">
          <w:rPr>
            <w:noProof/>
            <w:webHidden/>
          </w:rPr>
          <w:instrText xml:space="preserve"> PAGEREF _Toc175303398 \h </w:instrText>
        </w:r>
        <w:r w:rsidR="001B4318">
          <w:rPr>
            <w:noProof/>
            <w:webHidden/>
          </w:rPr>
        </w:r>
        <w:r w:rsidR="001B4318">
          <w:rPr>
            <w:noProof/>
            <w:webHidden/>
          </w:rPr>
          <w:fldChar w:fldCharType="separate"/>
        </w:r>
        <w:r w:rsidR="001B4318">
          <w:rPr>
            <w:noProof/>
            <w:webHidden/>
          </w:rPr>
          <w:t>31</w:t>
        </w:r>
        <w:r w:rsidR="001B4318">
          <w:rPr>
            <w:noProof/>
            <w:webHidden/>
          </w:rPr>
          <w:fldChar w:fldCharType="end"/>
        </w:r>
      </w:hyperlink>
    </w:p>
    <w:p w14:paraId="4ADA30D6" w14:textId="7F4C48E3"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9" w:history="1">
        <w:r w:rsidR="001B4318" w:rsidRPr="00667EA2">
          <w:rPr>
            <w:rStyle w:val="Hyperlink"/>
            <w:noProof/>
          </w:rPr>
          <w:t>Figure 18: A triangle might be split up into up to 5 sub triangles. The intersection edge is indicated in green. The sub triangles are indicated by the dotted red lines.</w:t>
        </w:r>
        <w:r w:rsidR="001B4318">
          <w:rPr>
            <w:noProof/>
            <w:webHidden/>
          </w:rPr>
          <w:tab/>
        </w:r>
        <w:r w:rsidR="001B4318">
          <w:rPr>
            <w:noProof/>
            <w:webHidden/>
          </w:rPr>
          <w:fldChar w:fldCharType="begin"/>
        </w:r>
        <w:r w:rsidR="001B4318">
          <w:rPr>
            <w:noProof/>
            <w:webHidden/>
          </w:rPr>
          <w:instrText xml:space="preserve"> PAGEREF _Toc175303399 \h </w:instrText>
        </w:r>
        <w:r w:rsidR="001B4318">
          <w:rPr>
            <w:noProof/>
            <w:webHidden/>
          </w:rPr>
        </w:r>
        <w:r w:rsidR="001B4318">
          <w:rPr>
            <w:noProof/>
            <w:webHidden/>
          </w:rPr>
          <w:fldChar w:fldCharType="separate"/>
        </w:r>
        <w:r w:rsidR="001B4318">
          <w:rPr>
            <w:noProof/>
            <w:webHidden/>
          </w:rPr>
          <w:t>31</w:t>
        </w:r>
        <w:r w:rsidR="001B4318">
          <w:rPr>
            <w:noProof/>
            <w:webHidden/>
          </w:rPr>
          <w:fldChar w:fldCharType="end"/>
        </w:r>
      </w:hyperlink>
    </w:p>
    <w:p w14:paraId="2F905C8E" w14:textId="7E10707C"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0" w:history="1">
        <w:r w:rsidR="001B4318" w:rsidRPr="00667EA2">
          <w:rPr>
            <w:rStyle w:val="Hyperlink"/>
            <w:noProof/>
          </w:rPr>
          <w:t>Figure 19: Showcase of the general tessellation algorithm.</w:t>
        </w:r>
        <w:r w:rsidR="001B4318">
          <w:rPr>
            <w:noProof/>
            <w:webHidden/>
          </w:rPr>
          <w:tab/>
        </w:r>
        <w:r w:rsidR="001B4318">
          <w:rPr>
            <w:noProof/>
            <w:webHidden/>
          </w:rPr>
          <w:fldChar w:fldCharType="begin"/>
        </w:r>
        <w:r w:rsidR="001B4318">
          <w:rPr>
            <w:noProof/>
            <w:webHidden/>
          </w:rPr>
          <w:instrText xml:space="preserve"> PAGEREF _Toc175303400 \h </w:instrText>
        </w:r>
        <w:r w:rsidR="001B4318">
          <w:rPr>
            <w:noProof/>
            <w:webHidden/>
          </w:rPr>
        </w:r>
        <w:r w:rsidR="001B4318">
          <w:rPr>
            <w:noProof/>
            <w:webHidden/>
          </w:rPr>
          <w:fldChar w:fldCharType="separate"/>
        </w:r>
        <w:r w:rsidR="001B4318">
          <w:rPr>
            <w:noProof/>
            <w:webHidden/>
          </w:rPr>
          <w:t>32</w:t>
        </w:r>
        <w:r w:rsidR="001B4318">
          <w:rPr>
            <w:noProof/>
            <w:webHidden/>
          </w:rPr>
          <w:fldChar w:fldCharType="end"/>
        </w:r>
      </w:hyperlink>
    </w:p>
    <w:p w14:paraId="503B931E" w14:textId="25B15FCE"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1" w:history="1">
        <w:r w:rsidR="001B4318" w:rsidRPr="00667EA2">
          <w:rPr>
            <w:rStyle w:val="Hyperlink"/>
            <w:noProof/>
          </w:rPr>
          <w:t>Figure 20: The Delimiter Component exposed in the Inspector.</w:t>
        </w:r>
        <w:r w:rsidR="001B4318">
          <w:rPr>
            <w:noProof/>
            <w:webHidden/>
          </w:rPr>
          <w:tab/>
        </w:r>
        <w:r w:rsidR="001B4318">
          <w:rPr>
            <w:noProof/>
            <w:webHidden/>
          </w:rPr>
          <w:fldChar w:fldCharType="begin"/>
        </w:r>
        <w:r w:rsidR="001B4318">
          <w:rPr>
            <w:noProof/>
            <w:webHidden/>
          </w:rPr>
          <w:instrText xml:space="preserve"> PAGEREF _Toc175303401 \h </w:instrText>
        </w:r>
        <w:r w:rsidR="001B4318">
          <w:rPr>
            <w:noProof/>
            <w:webHidden/>
          </w:rPr>
        </w:r>
        <w:r w:rsidR="001B4318">
          <w:rPr>
            <w:noProof/>
            <w:webHidden/>
          </w:rPr>
          <w:fldChar w:fldCharType="separate"/>
        </w:r>
        <w:r w:rsidR="001B4318">
          <w:rPr>
            <w:noProof/>
            <w:webHidden/>
          </w:rPr>
          <w:t>35</w:t>
        </w:r>
        <w:r w:rsidR="001B4318">
          <w:rPr>
            <w:noProof/>
            <w:webHidden/>
          </w:rPr>
          <w:fldChar w:fldCharType="end"/>
        </w:r>
      </w:hyperlink>
    </w:p>
    <w:p w14:paraId="1887D672" w14:textId="32CBAEBB"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2" w:history="1">
        <w:r w:rsidR="001B4318" w:rsidRPr="00667EA2">
          <w:rPr>
            <w:rStyle w:val="Hyperlink"/>
            <w:noProof/>
          </w:rPr>
          <w:t>Figure 21: The Delimiter planes rendered in the Scene View.</w:t>
        </w:r>
        <w:r w:rsidR="001B4318">
          <w:rPr>
            <w:noProof/>
            <w:webHidden/>
          </w:rPr>
          <w:tab/>
        </w:r>
        <w:r w:rsidR="001B4318">
          <w:rPr>
            <w:noProof/>
            <w:webHidden/>
          </w:rPr>
          <w:fldChar w:fldCharType="begin"/>
        </w:r>
        <w:r w:rsidR="001B4318">
          <w:rPr>
            <w:noProof/>
            <w:webHidden/>
          </w:rPr>
          <w:instrText xml:space="preserve"> PAGEREF _Toc175303402 \h </w:instrText>
        </w:r>
        <w:r w:rsidR="001B4318">
          <w:rPr>
            <w:noProof/>
            <w:webHidden/>
          </w:rPr>
        </w:r>
        <w:r w:rsidR="001B4318">
          <w:rPr>
            <w:noProof/>
            <w:webHidden/>
          </w:rPr>
          <w:fldChar w:fldCharType="separate"/>
        </w:r>
        <w:r w:rsidR="001B4318">
          <w:rPr>
            <w:noProof/>
            <w:webHidden/>
          </w:rPr>
          <w:t>35</w:t>
        </w:r>
        <w:r w:rsidR="001B4318">
          <w:rPr>
            <w:noProof/>
            <w:webHidden/>
          </w:rPr>
          <w:fldChar w:fldCharType="end"/>
        </w:r>
      </w:hyperlink>
    </w:p>
    <w:p w14:paraId="2E3A8026" w14:textId="6A7B0C6E"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3" w:history="1">
        <w:r w:rsidR="001B4318" w:rsidRPr="00667EA2">
          <w:rPr>
            <w:rStyle w:val="Hyperlink"/>
            <w:noProof/>
          </w:rPr>
          <w:t>Figure 22: Predefined test cases to ensure the validity of the algorithm.</w:t>
        </w:r>
        <w:r w:rsidR="001B4318">
          <w:rPr>
            <w:noProof/>
            <w:webHidden/>
          </w:rPr>
          <w:tab/>
        </w:r>
        <w:r w:rsidR="001B4318">
          <w:rPr>
            <w:noProof/>
            <w:webHidden/>
          </w:rPr>
          <w:fldChar w:fldCharType="begin"/>
        </w:r>
        <w:r w:rsidR="001B4318">
          <w:rPr>
            <w:noProof/>
            <w:webHidden/>
          </w:rPr>
          <w:instrText xml:space="preserve"> PAGEREF _Toc175303403 \h </w:instrText>
        </w:r>
        <w:r w:rsidR="001B4318">
          <w:rPr>
            <w:noProof/>
            <w:webHidden/>
          </w:rPr>
        </w:r>
        <w:r w:rsidR="001B4318">
          <w:rPr>
            <w:noProof/>
            <w:webHidden/>
          </w:rPr>
          <w:fldChar w:fldCharType="separate"/>
        </w:r>
        <w:r w:rsidR="001B4318">
          <w:rPr>
            <w:noProof/>
            <w:webHidden/>
          </w:rPr>
          <w:t>36</w:t>
        </w:r>
        <w:r w:rsidR="001B4318">
          <w:rPr>
            <w:noProof/>
            <w:webHidden/>
          </w:rPr>
          <w:fldChar w:fldCharType="end"/>
        </w:r>
      </w:hyperlink>
    </w:p>
    <w:p w14:paraId="1552F624" w14:textId="7626A057"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4" w:history="1">
        <w:r w:rsidR="001B4318" w:rsidRPr="00667EA2">
          <w:rPr>
            <w:rStyle w:val="Hyperlink"/>
            <w:noProof/>
          </w:rPr>
          <w:t>Figure 23: A complex world used for testing. The output is as expected.</w:t>
        </w:r>
        <w:r w:rsidR="001B4318">
          <w:rPr>
            <w:noProof/>
            <w:webHidden/>
          </w:rPr>
          <w:tab/>
        </w:r>
        <w:r w:rsidR="001B4318">
          <w:rPr>
            <w:noProof/>
            <w:webHidden/>
          </w:rPr>
          <w:fldChar w:fldCharType="begin"/>
        </w:r>
        <w:r w:rsidR="001B4318">
          <w:rPr>
            <w:noProof/>
            <w:webHidden/>
          </w:rPr>
          <w:instrText xml:space="preserve"> PAGEREF _Toc175303404 \h </w:instrText>
        </w:r>
        <w:r w:rsidR="001B4318">
          <w:rPr>
            <w:noProof/>
            <w:webHidden/>
          </w:rPr>
        </w:r>
        <w:r w:rsidR="001B4318">
          <w:rPr>
            <w:noProof/>
            <w:webHidden/>
          </w:rPr>
          <w:fldChar w:fldCharType="separate"/>
        </w:r>
        <w:r w:rsidR="001B4318">
          <w:rPr>
            <w:noProof/>
            <w:webHidden/>
          </w:rPr>
          <w:t>36</w:t>
        </w:r>
        <w:r w:rsidR="001B4318">
          <w:rPr>
            <w:noProof/>
            <w:webHidden/>
          </w:rPr>
          <w:fldChar w:fldCharType="end"/>
        </w:r>
      </w:hyperlink>
    </w:p>
    <w:p w14:paraId="2AB98FBB" w14:textId="6FAC60D8"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5" w:history="1">
        <w:r w:rsidR="001B4318" w:rsidRPr="00667EA2">
          <w:rPr>
            <w:rStyle w:val="Hyperlink"/>
            <w:noProof/>
          </w:rPr>
          <w:t>Figure 24: Comparison of the Marching Cubes approach versus the Assembling of triangles.</w:t>
        </w:r>
        <w:r w:rsidR="001B4318">
          <w:rPr>
            <w:noProof/>
            <w:webHidden/>
          </w:rPr>
          <w:tab/>
        </w:r>
        <w:r w:rsidR="001B4318">
          <w:rPr>
            <w:noProof/>
            <w:webHidden/>
          </w:rPr>
          <w:fldChar w:fldCharType="begin"/>
        </w:r>
        <w:r w:rsidR="001B4318">
          <w:rPr>
            <w:noProof/>
            <w:webHidden/>
          </w:rPr>
          <w:instrText xml:space="preserve"> PAGEREF _Toc175303405 \h </w:instrText>
        </w:r>
        <w:r w:rsidR="001B4318">
          <w:rPr>
            <w:noProof/>
            <w:webHidden/>
          </w:rPr>
        </w:r>
        <w:r w:rsidR="001B4318">
          <w:rPr>
            <w:noProof/>
            <w:webHidden/>
          </w:rPr>
          <w:fldChar w:fldCharType="separate"/>
        </w:r>
        <w:r w:rsidR="001B4318">
          <w:rPr>
            <w:noProof/>
            <w:webHidden/>
          </w:rPr>
          <w:t>38</w:t>
        </w:r>
        <w:r w:rsidR="001B4318">
          <w:rPr>
            <w:noProof/>
            <w:webHidden/>
          </w:rPr>
          <w:fldChar w:fldCharType="end"/>
        </w:r>
      </w:hyperlink>
    </w:p>
    <w:p w14:paraId="2BCBCBCE" w14:textId="396EC7C7"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6" w:history="1">
        <w:r w:rsidR="001B4318" w:rsidRPr="00667EA2">
          <w:rPr>
            <w:rStyle w:val="Hyperlink"/>
            <w:noProof/>
          </w:rPr>
          <w:t xml:space="preserve">Figure 25: Volumes as calculated by Pfaffinger's approach. </w:t>
        </w:r>
        <w:r w:rsidR="001B4318" w:rsidRPr="00667EA2">
          <w:rPr>
            <w:rStyle w:val="Hyperlink"/>
            <w:noProof/>
            <w:lang w:val="de-DE"/>
          </w:rPr>
          <w:t>[2]</w:t>
        </w:r>
        <w:r w:rsidR="001B4318">
          <w:rPr>
            <w:noProof/>
            <w:webHidden/>
          </w:rPr>
          <w:tab/>
        </w:r>
        <w:r w:rsidR="001B4318">
          <w:rPr>
            <w:noProof/>
            <w:webHidden/>
          </w:rPr>
          <w:fldChar w:fldCharType="begin"/>
        </w:r>
        <w:r w:rsidR="001B4318">
          <w:rPr>
            <w:noProof/>
            <w:webHidden/>
          </w:rPr>
          <w:instrText xml:space="preserve"> PAGEREF _Toc175303406 \h </w:instrText>
        </w:r>
        <w:r w:rsidR="001B4318">
          <w:rPr>
            <w:noProof/>
            <w:webHidden/>
          </w:rPr>
        </w:r>
        <w:r w:rsidR="001B4318">
          <w:rPr>
            <w:noProof/>
            <w:webHidden/>
          </w:rPr>
          <w:fldChar w:fldCharType="separate"/>
        </w:r>
        <w:r w:rsidR="001B4318">
          <w:rPr>
            <w:noProof/>
            <w:webHidden/>
          </w:rPr>
          <w:t>38</w:t>
        </w:r>
        <w:r w:rsidR="001B4318">
          <w:rPr>
            <w:noProof/>
            <w:webHidden/>
          </w:rPr>
          <w:fldChar w:fldCharType="end"/>
        </w:r>
      </w:hyperlink>
    </w:p>
    <w:p w14:paraId="445673A1" w14:textId="1FDCC589"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7" w:history="1">
        <w:r w:rsidR="001B4318" w:rsidRPr="00667EA2">
          <w:rPr>
            <w:rStyle w:val="Hyperlink"/>
            <w:noProof/>
          </w:rPr>
          <w:t>Figure 26: The volume on the left was calculated with Marching Cubes, approximately 15 times faster than the one on the right.</w:t>
        </w:r>
        <w:r w:rsidR="001B4318">
          <w:rPr>
            <w:noProof/>
            <w:webHidden/>
          </w:rPr>
          <w:tab/>
        </w:r>
        <w:r w:rsidR="001B4318">
          <w:rPr>
            <w:noProof/>
            <w:webHidden/>
          </w:rPr>
          <w:fldChar w:fldCharType="begin"/>
        </w:r>
        <w:r w:rsidR="001B4318">
          <w:rPr>
            <w:noProof/>
            <w:webHidden/>
          </w:rPr>
          <w:instrText xml:space="preserve"> PAGEREF _Toc175303407 \h </w:instrText>
        </w:r>
        <w:r w:rsidR="001B4318">
          <w:rPr>
            <w:noProof/>
            <w:webHidden/>
          </w:rPr>
        </w:r>
        <w:r w:rsidR="001B4318">
          <w:rPr>
            <w:noProof/>
            <w:webHidden/>
          </w:rPr>
          <w:fldChar w:fldCharType="separate"/>
        </w:r>
        <w:r w:rsidR="001B4318">
          <w:rPr>
            <w:noProof/>
            <w:webHidden/>
          </w:rPr>
          <w:t>39</w:t>
        </w:r>
        <w:r w:rsidR="001B4318">
          <w:rPr>
            <w:noProof/>
            <w:webHidden/>
          </w:rPr>
          <w:fldChar w:fldCharType="end"/>
        </w:r>
      </w:hyperlink>
    </w:p>
    <w:p w14:paraId="439EC081" w14:textId="4B22493A"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8" w:history="1">
        <w:r w:rsidR="001B4318" w:rsidRPr="00667EA2">
          <w:rPr>
            <w:rStyle w:val="Hyperlink"/>
            <w:noProof/>
          </w:rPr>
          <w:t>Figure 27: The unoptimized triangle representation of a delimiter plane.</w:t>
        </w:r>
        <w:r w:rsidR="001B4318">
          <w:rPr>
            <w:noProof/>
            <w:webHidden/>
          </w:rPr>
          <w:tab/>
        </w:r>
        <w:r w:rsidR="001B4318">
          <w:rPr>
            <w:noProof/>
            <w:webHidden/>
          </w:rPr>
          <w:fldChar w:fldCharType="begin"/>
        </w:r>
        <w:r w:rsidR="001B4318">
          <w:rPr>
            <w:noProof/>
            <w:webHidden/>
          </w:rPr>
          <w:instrText xml:space="preserve"> PAGEREF _Toc175303408 \h </w:instrText>
        </w:r>
        <w:r w:rsidR="001B4318">
          <w:rPr>
            <w:noProof/>
            <w:webHidden/>
          </w:rPr>
        </w:r>
        <w:r w:rsidR="001B4318">
          <w:rPr>
            <w:noProof/>
            <w:webHidden/>
          </w:rPr>
          <w:fldChar w:fldCharType="separate"/>
        </w:r>
        <w:r w:rsidR="001B4318">
          <w:rPr>
            <w:noProof/>
            <w:webHidden/>
          </w:rPr>
          <w:t>41</w:t>
        </w:r>
        <w:r w:rsidR="001B4318">
          <w:rPr>
            <w:noProof/>
            <w:webHidden/>
          </w:rPr>
          <w:fldChar w:fldCharType="end"/>
        </w:r>
      </w:hyperlink>
    </w:p>
    <w:p w14:paraId="4AFB0F66" w14:textId="3C4BE69C" w:rsidR="006C0DA3" w:rsidRDefault="008117CA" w:rsidP="00350ABB">
      <w:pPr>
        <w:pStyle w:val="BodyText"/>
      </w:pPr>
      <w:r>
        <w:fldChar w:fldCharType="end"/>
      </w:r>
    </w:p>
    <w:bookmarkStart w:id="148" w:name="_Toc175219623"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48"/>
        </w:p>
        <w:sdt>
          <w:sdtPr>
            <w:id w:val="-573587230"/>
            <w:bibliography/>
          </w:sdtPr>
          <w:sdtContent>
            <w:p w14:paraId="71E5A021" w14:textId="77777777" w:rsidR="0007737E"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07737E" w14:paraId="36630079" w14:textId="77777777">
                <w:trPr>
                  <w:divId w:val="559093201"/>
                  <w:tblCellSpacing w:w="15" w:type="dxa"/>
                </w:trPr>
                <w:tc>
                  <w:tcPr>
                    <w:tcW w:w="50" w:type="pct"/>
                    <w:hideMark/>
                  </w:tcPr>
                  <w:p w14:paraId="017ED4AE" w14:textId="00CA748B" w:rsidR="0007737E" w:rsidRDefault="0007737E">
                    <w:pPr>
                      <w:pStyle w:val="Bibliography"/>
                      <w:rPr>
                        <w:noProof/>
                        <w:sz w:val="24"/>
                        <w:szCs w:val="24"/>
                      </w:rPr>
                    </w:pPr>
                    <w:r>
                      <w:rPr>
                        <w:noProof/>
                      </w:rPr>
                      <w:t xml:space="preserve">[1] </w:t>
                    </w:r>
                  </w:p>
                </w:tc>
                <w:tc>
                  <w:tcPr>
                    <w:tcW w:w="0" w:type="auto"/>
                    <w:hideMark/>
                  </w:tcPr>
                  <w:p w14:paraId="79B1D5C6" w14:textId="77777777" w:rsidR="0007737E" w:rsidRDefault="0007737E">
                    <w:pPr>
                      <w:pStyle w:val="Bibliography"/>
                      <w:rPr>
                        <w:noProof/>
                      </w:rPr>
                    </w:pPr>
                    <w:r>
                      <w:rPr>
                        <w:noProof/>
                      </w:rPr>
                      <w:t xml:space="preserve">D. Dyrda and C. Belloni, "Space Foundation System: An Approach to Spatial," 2024. </w:t>
                    </w:r>
                  </w:p>
                </w:tc>
              </w:tr>
              <w:tr w:rsidR="0007737E" w14:paraId="5C5FCE28" w14:textId="77777777">
                <w:trPr>
                  <w:divId w:val="559093201"/>
                  <w:tblCellSpacing w:w="15" w:type="dxa"/>
                </w:trPr>
                <w:tc>
                  <w:tcPr>
                    <w:tcW w:w="50" w:type="pct"/>
                    <w:hideMark/>
                  </w:tcPr>
                  <w:p w14:paraId="0F15E46C" w14:textId="77777777" w:rsidR="0007737E" w:rsidRDefault="0007737E">
                    <w:pPr>
                      <w:pStyle w:val="Bibliography"/>
                      <w:rPr>
                        <w:noProof/>
                      </w:rPr>
                    </w:pPr>
                    <w:r>
                      <w:rPr>
                        <w:noProof/>
                      </w:rPr>
                      <w:t xml:space="preserve">[2] </w:t>
                    </w:r>
                  </w:p>
                </w:tc>
                <w:tc>
                  <w:tcPr>
                    <w:tcW w:w="0" w:type="auto"/>
                    <w:hideMark/>
                  </w:tcPr>
                  <w:p w14:paraId="55E8BB21" w14:textId="77777777" w:rsidR="0007737E" w:rsidRDefault="0007737E">
                    <w:pPr>
                      <w:pStyle w:val="Bibliography"/>
                      <w:rPr>
                        <w:noProof/>
                      </w:rPr>
                    </w:pPr>
                    <w:r>
                      <w:rPr>
                        <w:noProof/>
                      </w:rPr>
                      <w:t xml:space="preserve">K. Pfaffinger, "Anchors and Boundaries: Developing a Game Engine System for Hierarchical Spatial Partitioning of Gamespaces," 2024. </w:t>
                    </w:r>
                  </w:p>
                </w:tc>
              </w:tr>
              <w:tr w:rsidR="0007737E" w14:paraId="2DA6560E" w14:textId="77777777">
                <w:trPr>
                  <w:divId w:val="559093201"/>
                  <w:tblCellSpacing w:w="15" w:type="dxa"/>
                </w:trPr>
                <w:tc>
                  <w:tcPr>
                    <w:tcW w:w="50" w:type="pct"/>
                    <w:hideMark/>
                  </w:tcPr>
                  <w:p w14:paraId="6274C752" w14:textId="77777777" w:rsidR="0007737E" w:rsidRDefault="0007737E">
                    <w:pPr>
                      <w:pStyle w:val="Bibliography"/>
                      <w:rPr>
                        <w:noProof/>
                      </w:rPr>
                    </w:pPr>
                    <w:r>
                      <w:rPr>
                        <w:noProof/>
                      </w:rPr>
                      <w:t xml:space="preserve">[3] </w:t>
                    </w:r>
                  </w:p>
                </w:tc>
                <w:tc>
                  <w:tcPr>
                    <w:tcW w:w="0" w:type="auto"/>
                    <w:hideMark/>
                  </w:tcPr>
                  <w:p w14:paraId="350F791E" w14:textId="77777777" w:rsidR="0007737E" w:rsidRDefault="0007737E">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07737E" w14:paraId="04062ECD" w14:textId="77777777">
                <w:trPr>
                  <w:divId w:val="559093201"/>
                  <w:tblCellSpacing w:w="15" w:type="dxa"/>
                </w:trPr>
                <w:tc>
                  <w:tcPr>
                    <w:tcW w:w="50" w:type="pct"/>
                    <w:hideMark/>
                  </w:tcPr>
                  <w:p w14:paraId="61402EFA" w14:textId="77777777" w:rsidR="0007737E" w:rsidRDefault="0007737E">
                    <w:pPr>
                      <w:pStyle w:val="Bibliography"/>
                      <w:rPr>
                        <w:noProof/>
                      </w:rPr>
                    </w:pPr>
                    <w:r>
                      <w:rPr>
                        <w:noProof/>
                      </w:rPr>
                      <w:t xml:space="preserve">[4] </w:t>
                    </w:r>
                  </w:p>
                </w:tc>
                <w:tc>
                  <w:tcPr>
                    <w:tcW w:w="0" w:type="auto"/>
                    <w:hideMark/>
                  </w:tcPr>
                  <w:p w14:paraId="76570921" w14:textId="77777777" w:rsidR="0007737E" w:rsidRDefault="0007737E">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07737E" w14:paraId="0BB0EAE4" w14:textId="77777777">
                <w:trPr>
                  <w:divId w:val="559093201"/>
                  <w:tblCellSpacing w:w="15" w:type="dxa"/>
                </w:trPr>
                <w:tc>
                  <w:tcPr>
                    <w:tcW w:w="50" w:type="pct"/>
                    <w:hideMark/>
                  </w:tcPr>
                  <w:p w14:paraId="7C3E3307" w14:textId="77777777" w:rsidR="0007737E" w:rsidRDefault="0007737E">
                    <w:pPr>
                      <w:pStyle w:val="Bibliography"/>
                      <w:rPr>
                        <w:noProof/>
                      </w:rPr>
                    </w:pPr>
                    <w:r>
                      <w:rPr>
                        <w:noProof/>
                      </w:rPr>
                      <w:t xml:space="preserve">[5] </w:t>
                    </w:r>
                  </w:p>
                </w:tc>
                <w:tc>
                  <w:tcPr>
                    <w:tcW w:w="0" w:type="auto"/>
                    <w:hideMark/>
                  </w:tcPr>
                  <w:p w14:paraId="79389B76" w14:textId="77777777" w:rsidR="0007737E" w:rsidRDefault="0007737E">
                    <w:pPr>
                      <w:pStyle w:val="Bibliography"/>
                      <w:rPr>
                        <w:noProof/>
                      </w:rPr>
                    </w:pPr>
                    <w:r>
                      <w:rPr>
                        <w:noProof/>
                      </w:rPr>
                      <w:t>Cambridge Dictionary, "Volume | definition in the Cambridge English Dictionary," [Online]. Available: https://dictionary.cambridge.org/us/dictionary/english/volume. [Accessed 8 8 2024].</w:t>
                    </w:r>
                  </w:p>
                </w:tc>
              </w:tr>
              <w:tr w:rsidR="0007737E" w14:paraId="39EC77EF" w14:textId="77777777">
                <w:trPr>
                  <w:divId w:val="559093201"/>
                  <w:tblCellSpacing w:w="15" w:type="dxa"/>
                </w:trPr>
                <w:tc>
                  <w:tcPr>
                    <w:tcW w:w="50" w:type="pct"/>
                    <w:hideMark/>
                  </w:tcPr>
                  <w:p w14:paraId="1D2FEB65" w14:textId="77777777" w:rsidR="0007737E" w:rsidRDefault="0007737E">
                    <w:pPr>
                      <w:pStyle w:val="Bibliography"/>
                      <w:rPr>
                        <w:noProof/>
                      </w:rPr>
                    </w:pPr>
                    <w:r>
                      <w:rPr>
                        <w:noProof/>
                      </w:rPr>
                      <w:t xml:space="preserve">[6] </w:t>
                    </w:r>
                  </w:p>
                </w:tc>
                <w:tc>
                  <w:tcPr>
                    <w:tcW w:w="0" w:type="auto"/>
                    <w:hideMark/>
                  </w:tcPr>
                  <w:p w14:paraId="52664EDE" w14:textId="77777777" w:rsidR="0007737E" w:rsidRDefault="0007737E">
                    <w:pPr>
                      <w:pStyle w:val="Bibliography"/>
                      <w:rPr>
                        <w:noProof/>
                      </w:rPr>
                    </w:pPr>
                    <w:r>
                      <w:rPr>
                        <w:noProof/>
                      </w:rPr>
                      <w:t>Epic Games, "Volumes Reference," [Online]. Available: https://dev.epicgames.com/documentation/en-us/unreal-engine/volumes-reference?application_version=4.27. [Accessed 8 8 2024].</w:t>
                    </w:r>
                  </w:p>
                </w:tc>
              </w:tr>
              <w:tr w:rsidR="0007737E" w14:paraId="298A935F" w14:textId="77777777">
                <w:trPr>
                  <w:divId w:val="559093201"/>
                  <w:tblCellSpacing w:w="15" w:type="dxa"/>
                </w:trPr>
                <w:tc>
                  <w:tcPr>
                    <w:tcW w:w="50" w:type="pct"/>
                    <w:hideMark/>
                  </w:tcPr>
                  <w:p w14:paraId="3FC1EB22" w14:textId="77777777" w:rsidR="0007737E" w:rsidRDefault="0007737E">
                    <w:pPr>
                      <w:pStyle w:val="Bibliography"/>
                      <w:rPr>
                        <w:noProof/>
                      </w:rPr>
                    </w:pPr>
                    <w:r>
                      <w:rPr>
                        <w:noProof/>
                      </w:rPr>
                      <w:t xml:space="preserve">[7] </w:t>
                    </w:r>
                  </w:p>
                </w:tc>
                <w:tc>
                  <w:tcPr>
                    <w:tcW w:w="0" w:type="auto"/>
                    <w:hideMark/>
                  </w:tcPr>
                  <w:p w14:paraId="0D6652FE" w14:textId="77777777" w:rsidR="0007737E" w:rsidRDefault="0007737E">
                    <w:pPr>
                      <w:pStyle w:val="Bibliography"/>
                      <w:rPr>
                        <w:noProof/>
                      </w:rPr>
                    </w:pPr>
                    <w:r>
                      <w:rPr>
                        <w:noProof/>
                      </w:rPr>
                      <w:t>Unity Technology, "Unity - Scripting API: Mesh.bounds," [Online]. Available: https://docs.unity3d.com/ScriptReference/Mesh-bounds.html. [Accessed 8 8 2024].</w:t>
                    </w:r>
                  </w:p>
                </w:tc>
              </w:tr>
              <w:tr w:rsidR="0007737E" w14:paraId="313B7F8F" w14:textId="77777777">
                <w:trPr>
                  <w:divId w:val="559093201"/>
                  <w:tblCellSpacing w:w="15" w:type="dxa"/>
                </w:trPr>
                <w:tc>
                  <w:tcPr>
                    <w:tcW w:w="50" w:type="pct"/>
                    <w:hideMark/>
                  </w:tcPr>
                  <w:p w14:paraId="444466B9" w14:textId="77777777" w:rsidR="0007737E" w:rsidRDefault="0007737E">
                    <w:pPr>
                      <w:pStyle w:val="Bibliography"/>
                      <w:rPr>
                        <w:noProof/>
                      </w:rPr>
                    </w:pPr>
                    <w:r>
                      <w:rPr>
                        <w:noProof/>
                      </w:rPr>
                      <w:t xml:space="preserve">[8] </w:t>
                    </w:r>
                  </w:p>
                </w:tc>
                <w:tc>
                  <w:tcPr>
                    <w:tcW w:w="0" w:type="auto"/>
                    <w:hideMark/>
                  </w:tcPr>
                  <w:p w14:paraId="0F259E6D" w14:textId="77777777" w:rsidR="0007737E" w:rsidRDefault="0007737E">
                    <w:pPr>
                      <w:pStyle w:val="Bibliography"/>
                      <w:rPr>
                        <w:noProof/>
                      </w:rPr>
                    </w:pPr>
                    <w:r>
                      <w:rPr>
                        <w:noProof/>
                      </w:rPr>
                      <w:t>Unity Technologies, "Unity - Scripting API: Transform," Unity Technologies, [Online]. Available: https://docs.unity3d.com/ScriptReference/Transform.html. [Accessed 19 07 2024].</w:t>
                    </w:r>
                  </w:p>
                </w:tc>
              </w:tr>
              <w:tr w:rsidR="0007737E" w14:paraId="015B2B96" w14:textId="77777777">
                <w:trPr>
                  <w:divId w:val="559093201"/>
                  <w:tblCellSpacing w:w="15" w:type="dxa"/>
                </w:trPr>
                <w:tc>
                  <w:tcPr>
                    <w:tcW w:w="50" w:type="pct"/>
                    <w:hideMark/>
                  </w:tcPr>
                  <w:p w14:paraId="5299611F" w14:textId="77777777" w:rsidR="0007737E" w:rsidRDefault="0007737E">
                    <w:pPr>
                      <w:pStyle w:val="Bibliography"/>
                      <w:rPr>
                        <w:noProof/>
                      </w:rPr>
                    </w:pPr>
                    <w:r>
                      <w:rPr>
                        <w:noProof/>
                      </w:rPr>
                      <w:t xml:space="preserve">[9] </w:t>
                    </w:r>
                  </w:p>
                </w:tc>
                <w:tc>
                  <w:tcPr>
                    <w:tcW w:w="0" w:type="auto"/>
                    <w:hideMark/>
                  </w:tcPr>
                  <w:p w14:paraId="612FC9BC" w14:textId="77777777" w:rsidR="0007737E" w:rsidRDefault="0007737E">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07737E" w14:paraId="63947E95" w14:textId="77777777">
                <w:trPr>
                  <w:divId w:val="559093201"/>
                  <w:tblCellSpacing w:w="15" w:type="dxa"/>
                </w:trPr>
                <w:tc>
                  <w:tcPr>
                    <w:tcW w:w="50" w:type="pct"/>
                    <w:hideMark/>
                  </w:tcPr>
                  <w:p w14:paraId="21A3B764" w14:textId="77777777" w:rsidR="0007737E" w:rsidRDefault="0007737E">
                    <w:pPr>
                      <w:pStyle w:val="Bibliography"/>
                      <w:rPr>
                        <w:noProof/>
                      </w:rPr>
                    </w:pPr>
                    <w:r>
                      <w:rPr>
                        <w:noProof/>
                      </w:rPr>
                      <w:t xml:space="preserve">[10] </w:t>
                    </w:r>
                  </w:p>
                </w:tc>
                <w:tc>
                  <w:tcPr>
                    <w:tcW w:w="0" w:type="auto"/>
                    <w:hideMark/>
                  </w:tcPr>
                  <w:p w14:paraId="20BF3D04" w14:textId="77777777" w:rsidR="0007737E" w:rsidRDefault="0007737E">
                    <w:pPr>
                      <w:pStyle w:val="Bibliography"/>
                      <w:rPr>
                        <w:noProof/>
                      </w:rPr>
                    </w:pPr>
                    <w:r>
                      <w:rPr>
                        <w:noProof/>
                      </w:rPr>
                      <w:t>Wikipedia, "Floating-point arithmetic," [Online]. Available: https://upload.wikimedia.org/wikipedia/commons/b/b6/ FloatingPointPrecisionAugmented.png. [Accessed 17 8 2024].</w:t>
                    </w:r>
                  </w:p>
                </w:tc>
              </w:tr>
              <w:tr w:rsidR="0007737E" w14:paraId="5C4C38BB" w14:textId="77777777">
                <w:trPr>
                  <w:divId w:val="559093201"/>
                  <w:tblCellSpacing w:w="15" w:type="dxa"/>
                </w:trPr>
                <w:tc>
                  <w:tcPr>
                    <w:tcW w:w="50" w:type="pct"/>
                    <w:hideMark/>
                  </w:tcPr>
                  <w:p w14:paraId="52C8FE32" w14:textId="77777777" w:rsidR="0007737E" w:rsidRDefault="0007737E">
                    <w:pPr>
                      <w:pStyle w:val="Bibliography"/>
                      <w:rPr>
                        <w:noProof/>
                      </w:rPr>
                    </w:pPr>
                    <w:r>
                      <w:rPr>
                        <w:noProof/>
                      </w:rPr>
                      <w:t xml:space="preserve">[11] </w:t>
                    </w:r>
                  </w:p>
                </w:tc>
                <w:tc>
                  <w:tcPr>
                    <w:tcW w:w="0" w:type="auto"/>
                    <w:hideMark/>
                  </w:tcPr>
                  <w:p w14:paraId="03CCA114" w14:textId="77777777" w:rsidR="0007737E" w:rsidRDefault="0007737E">
                    <w:pPr>
                      <w:pStyle w:val="Bibliography"/>
                      <w:rPr>
                        <w:noProof/>
                      </w:rPr>
                    </w:pPr>
                    <w:r>
                      <w:rPr>
                        <w:noProof/>
                      </w:rPr>
                      <w:t>Unity Technology, "Unity - Scripting API: Debug.DrawLine," [Online]. Available: https://docs.unity3d.com/ScriptReference/Debug.DrawLine.html. [Accessed 23 08 2024].</w:t>
                    </w:r>
                  </w:p>
                </w:tc>
              </w:tr>
              <w:tr w:rsidR="0007737E" w14:paraId="765632B7" w14:textId="77777777">
                <w:trPr>
                  <w:divId w:val="559093201"/>
                  <w:tblCellSpacing w:w="15" w:type="dxa"/>
                </w:trPr>
                <w:tc>
                  <w:tcPr>
                    <w:tcW w:w="50" w:type="pct"/>
                    <w:hideMark/>
                  </w:tcPr>
                  <w:p w14:paraId="73294E2C" w14:textId="77777777" w:rsidR="0007737E" w:rsidRDefault="0007737E">
                    <w:pPr>
                      <w:pStyle w:val="Bibliography"/>
                      <w:rPr>
                        <w:noProof/>
                      </w:rPr>
                    </w:pPr>
                    <w:r>
                      <w:rPr>
                        <w:noProof/>
                      </w:rPr>
                      <w:t xml:space="preserve">[12] </w:t>
                    </w:r>
                  </w:p>
                </w:tc>
                <w:tc>
                  <w:tcPr>
                    <w:tcW w:w="0" w:type="auto"/>
                    <w:hideMark/>
                  </w:tcPr>
                  <w:p w14:paraId="12A8F1F0" w14:textId="77777777" w:rsidR="0007737E" w:rsidRDefault="0007737E">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bl>
            <w:p w14:paraId="63E48EF7" w14:textId="77777777" w:rsidR="0007737E" w:rsidRDefault="0007737E">
              <w:pPr>
                <w:divId w:val="559093201"/>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9"/>
      <w:footerReference w:type="default" r:id="rId40"/>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AE3112" w14:textId="77777777" w:rsidR="003E1761" w:rsidRPr="00740D4E" w:rsidRDefault="003E1761" w:rsidP="00841A96">
      <w:r w:rsidRPr="00740D4E">
        <w:separator/>
      </w:r>
    </w:p>
  </w:endnote>
  <w:endnote w:type="continuationSeparator" w:id="0">
    <w:p w14:paraId="186ED97C" w14:textId="77777777" w:rsidR="003E1761" w:rsidRPr="00740D4E" w:rsidRDefault="003E1761"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2111F087"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592520" w:rsidRPr="00592520">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20A7AF5C"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592520" w:rsidRPr="00592520">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27369D" w14:textId="77777777" w:rsidR="003E1761" w:rsidRPr="00740D4E" w:rsidRDefault="003E1761" w:rsidP="003C6C38">
      <w:pPr>
        <w:spacing w:after="120"/>
      </w:pPr>
      <w:r w:rsidRPr="00740D4E">
        <w:separator/>
      </w:r>
    </w:p>
  </w:footnote>
  <w:footnote w:type="continuationSeparator" w:id="0">
    <w:p w14:paraId="0D418096" w14:textId="77777777" w:rsidR="003E1761" w:rsidRPr="00740D4E" w:rsidRDefault="003E1761"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E0B"/>
    <w:rsid w:val="00002C01"/>
    <w:rsid w:val="000031CF"/>
    <w:rsid w:val="000034B7"/>
    <w:rsid w:val="00003C65"/>
    <w:rsid w:val="00003F7D"/>
    <w:rsid w:val="00004763"/>
    <w:rsid w:val="00005AB3"/>
    <w:rsid w:val="0000628F"/>
    <w:rsid w:val="00006999"/>
    <w:rsid w:val="00006CF7"/>
    <w:rsid w:val="00006E61"/>
    <w:rsid w:val="00007A49"/>
    <w:rsid w:val="00011C86"/>
    <w:rsid w:val="0001229B"/>
    <w:rsid w:val="0001248B"/>
    <w:rsid w:val="00013154"/>
    <w:rsid w:val="000140CF"/>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2F91"/>
    <w:rsid w:val="00022FB4"/>
    <w:rsid w:val="000238EC"/>
    <w:rsid w:val="00024385"/>
    <w:rsid w:val="00025638"/>
    <w:rsid w:val="00026976"/>
    <w:rsid w:val="0002771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D69"/>
    <w:rsid w:val="00045E28"/>
    <w:rsid w:val="00047AE3"/>
    <w:rsid w:val="000503BC"/>
    <w:rsid w:val="00050400"/>
    <w:rsid w:val="000508A8"/>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9E9"/>
    <w:rsid w:val="00067EBE"/>
    <w:rsid w:val="00070187"/>
    <w:rsid w:val="000704EB"/>
    <w:rsid w:val="000704F6"/>
    <w:rsid w:val="0007058C"/>
    <w:rsid w:val="000707E6"/>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F3C"/>
    <w:rsid w:val="0007737E"/>
    <w:rsid w:val="00077B48"/>
    <w:rsid w:val="00080198"/>
    <w:rsid w:val="00080E51"/>
    <w:rsid w:val="000810B0"/>
    <w:rsid w:val="00081536"/>
    <w:rsid w:val="00081B80"/>
    <w:rsid w:val="0008283F"/>
    <w:rsid w:val="000828EC"/>
    <w:rsid w:val="00083661"/>
    <w:rsid w:val="0008382B"/>
    <w:rsid w:val="00083A37"/>
    <w:rsid w:val="00083D39"/>
    <w:rsid w:val="00084306"/>
    <w:rsid w:val="00084CC5"/>
    <w:rsid w:val="00085123"/>
    <w:rsid w:val="0008583E"/>
    <w:rsid w:val="00090A5B"/>
    <w:rsid w:val="00091A2B"/>
    <w:rsid w:val="00091BD4"/>
    <w:rsid w:val="00092C19"/>
    <w:rsid w:val="00092FAD"/>
    <w:rsid w:val="00093311"/>
    <w:rsid w:val="00094664"/>
    <w:rsid w:val="000956C1"/>
    <w:rsid w:val="00095787"/>
    <w:rsid w:val="00095E0C"/>
    <w:rsid w:val="000968FA"/>
    <w:rsid w:val="00096E37"/>
    <w:rsid w:val="00097684"/>
    <w:rsid w:val="00097951"/>
    <w:rsid w:val="000979DE"/>
    <w:rsid w:val="000A1518"/>
    <w:rsid w:val="000A17B0"/>
    <w:rsid w:val="000A19CE"/>
    <w:rsid w:val="000A1EAC"/>
    <w:rsid w:val="000A22A5"/>
    <w:rsid w:val="000A2424"/>
    <w:rsid w:val="000A30E1"/>
    <w:rsid w:val="000A4B35"/>
    <w:rsid w:val="000A55D9"/>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59AC"/>
    <w:rsid w:val="000B5EF3"/>
    <w:rsid w:val="000B72ED"/>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47F"/>
    <w:rsid w:val="000C76CA"/>
    <w:rsid w:val="000C7D3D"/>
    <w:rsid w:val="000C7E9D"/>
    <w:rsid w:val="000D0013"/>
    <w:rsid w:val="000D0A7F"/>
    <w:rsid w:val="000D1289"/>
    <w:rsid w:val="000D2855"/>
    <w:rsid w:val="000D2885"/>
    <w:rsid w:val="000D2B75"/>
    <w:rsid w:val="000D3995"/>
    <w:rsid w:val="000D49F0"/>
    <w:rsid w:val="000D49F7"/>
    <w:rsid w:val="000D4E38"/>
    <w:rsid w:val="000D4E63"/>
    <w:rsid w:val="000D4EB9"/>
    <w:rsid w:val="000D5067"/>
    <w:rsid w:val="000D51D2"/>
    <w:rsid w:val="000D57CE"/>
    <w:rsid w:val="000D5E48"/>
    <w:rsid w:val="000D5EB1"/>
    <w:rsid w:val="000D6367"/>
    <w:rsid w:val="000D693F"/>
    <w:rsid w:val="000D6B1E"/>
    <w:rsid w:val="000D6D67"/>
    <w:rsid w:val="000D73A7"/>
    <w:rsid w:val="000D76F5"/>
    <w:rsid w:val="000D79B3"/>
    <w:rsid w:val="000E0233"/>
    <w:rsid w:val="000E0FDD"/>
    <w:rsid w:val="000E1385"/>
    <w:rsid w:val="000E159A"/>
    <w:rsid w:val="000E1710"/>
    <w:rsid w:val="000E17C0"/>
    <w:rsid w:val="000E1FA1"/>
    <w:rsid w:val="000E2FC3"/>
    <w:rsid w:val="000E3EBF"/>
    <w:rsid w:val="000E45E3"/>
    <w:rsid w:val="000E6068"/>
    <w:rsid w:val="000E686F"/>
    <w:rsid w:val="000E7658"/>
    <w:rsid w:val="000F02E0"/>
    <w:rsid w:val="000F0BD4"/>
    <w:rsid w:val="000F200F"/>
    <w:rsid w:val="000F230B"/>
    <w:rsid w:val="000F2408"/>
    <w:rsid w:val="000F24BB"/>
    <w:rsid w:val="000F2610"/>
    <w:rsid w:val="000F277F"/>
    <w:rsid w:val="000F2CD5"/>
    <w:rsid w:val="000F2DDA"/>
    <w:rsid w:val="000F3118"/>
    <w:rsid w:val="000F386F"/>
    <w:rsid w:val="000F3C92"/>
    <w:rsid w:val="000F4F21"/>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D83"/>
    <w:rsid w:val="0011060C"/>
    <w:rsid w:val="00110D8F"/>
    <w:rsid w:val="00110F5F"/>
    <w:rsid w:val="00111A47"/>
    <w:rsid w:val="00111A6F"/>
    <w:rsid w:val="00111E99"/>
    <w:rsid w:val="00112C47"/>
    <w:rsid w:val="001138EA"/>
    <w:rsid w:val="0011392E"/>
    <w:rsid w:val="00114C97"/>
    <w:rsid w:val="00114FE1"/>
    <w:rsid w:val="00115D25"/>
    <w:rsid w:val="00116C6A"/>
    <w:rsid w:val="00117025"/>
    <w:rsid w:val="00117CA1"/>
    <w:rsid w:val="00117D4B"/>
    <w:rsid w:val="00117EC7"/>
    <w:rsid w:val="001209E0"/>
    <w:rsid w:val="001213A3"/>
    <w:rsid w:val="00121654"/>
    <w:rsid w:val="00121E9F"/>
    <w:rsid w:val="00122AC5"/>
    <w:rsid w:val="001232E5"/>
    <w:rsid w:val="00123748"/>
    <w:rsid w:val="00123CFC"/>
    <w:rsid w:val="00124BFB"/>
    <w:rsid w:val="0012502A"/>
    <w:rsid w:val="00125777"/>
    <w:rsid w:val="00126A21"/>
    <w:rsid w:val="00126D03"/>
    <w:rsid w:val="00126E91"/>
    <w:rsid w:val="001276CA"/>
    <w:rsid w:val="0012773D"/>
    <w:rsid w:val="0012798E"/>
    <w:rsid w:val="00130A66"/>
    <w:rsid w:val="00130AEA"/>
    <w:rsid w:val="00130B83"/>
    <w:rsid w:val="0013127A"/>
    <w:rsid w:val="00132E41"/>
    <w:rsid w:val="00133333"/>
    <w:rsid w:val="00133781"/>
    <w:rsid w:val="00133DB5"/>
    <w:rsid w:val="001345CA"/>
    <w:rsid w:val="0013583F"/>
    <w:rsid w:val="001358B0"/>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4675"/>
    <w:rsid w:val="00144BD3"/>
    <w:rsid w:val="00144F42"/>
    <w:rsid w:val="0014519F"/>
    <w:rsid w:val="001457D7"/>
    <w:rsid w:val="00146B08"/>
    <w:rsid w:val="0014736C"/>
    <w:rsid w:val="001475E5"/>
    <w:rsid w:val="001475F3"/>
    <w:rsid w:val="00147C43"/>
    <w:rsid w:val="00151513"/>
    <w:rsid w:val="00151BE1"/>
    <w:rsid w:val="00151BF8"/>
    <w:rsid w:val="00152D36"/>
    <w:rsid w:val="0015339D"/>
    <w:rsid w:val="00154594"/>
    <w:rsid w:val="00154ECE"/>
    <w:rsid w:val="0015508B"/>
    <w:rsid w:val="001557D7"/>
    <w:rsid w:val="00155905"/>
    <w:rsid w:val="001568D1"/>
    <w:rsid w:val="001576BE"/>
    <w:rsid w:val="00157A03"/>
    <w:rsid w:val="0016151F"/>
    <w:rsid w:val="001616A1"/>
    <w:rsid w:val="00161FB7"/>
    <w:rsid w:val="001625C5"/>
    <w:rsid w:val="00162D66"/>
    <w:rsid w:val="00163264"/>
    <w:rsid w:val="00163C36"/>
    <w:rsid w:val="00163E6F"/>
    <w:rsid w:val="0016467C"/>
    <w:rsid w:val="001665CB"/>
    <w:rsid w:val="001668EA"/>
    <w:rsid w:val="00166C90"/>
    <w:rsid w:val="00166E61"/>
    <w:rsid w:val="001671A5"/>
    <w:rsid w:val="00167E1A"/>
    <w:rsid w:val="00167ED7"/>
    <w:rsid w:val="0017200F"/>
    <w:rsid w:val="0017209E"/>
    <w:rsid w:val="001733F7"/>
    <w:rsid w:val="0017587E"/>
    <w:rsid w:val="00176F4B"/>
    <w:rsid w:val="00177401"/>
    <w:rsid w:val="00177940"/>
    <w:rsid w:val="001801CB"/>
    <w:rsid w:val="001806A1"/>
    <w:rsid w:val="00180D23"/>
    <w:rsid w:val="00181B6D"/>
    <w:rsid w:val="00182E9B"/>
    <w:rsid w:val="00183345"/>
    <w:rsid w:val="00184C57"/>
    <w:rsid w:val="00185012"/>
    <w:rsid w:val="00185A9F"/>
    <w:rsid w:val="00186532"/>
    <w:rsid w:val="00187048"/>
    <w:rsid w:val="001902C4"/>
    <w:rsid w:val="001902FA"/>
    <w:rsid w:val="00190DF4"/>
    <w:rsid w:val="00191792"/>
    <w:rsid w:val="00191B0A"/>
    <w:rsid w:val="00193A08"/>
    <w:rsid w:val="00194A88"/>
    <w:rsid w:val="00194D46"/>
    <w:rsid w:val="00194DEC"/>
    <w:rsid w:val="00195C0C"/>
    <w:rsid w:val="00195F52"/>
    <w:rsid w:val="00196C76"/>
    <w:rsid w:val="00197810"/>
    <w:rsid w:val="00197BB3"/>
    <w:rsid w:val="001A0401"/>
    <w:rsid w:val="001A124E"/>
    <w:rsid w:val="001A163A"/>
    <w:rsid w:val="001A17CD"/>
    <w:rsid w:val="001A1A4D"/>
    <w:rsid w:val="001A1C76"/>
    <w:rsid w:val="001A1F07"/>
    <w:rsid w:val="001A3A5E"/>
    <w:rsid w:val="001A3E77"/>
    <w:rsid w:val="001A4174"/>
    <w:rsid w:val="001A6951"/>
    <w:rsid w:val="001A6DB9"/>
    <w:rsid w:val="001A7185"/>
    <w:rsid w:val="001A76C5"/>
    <w:rsid w:val="001A76D4"/>
    <w:rsid w:val="001B1368"/>
    <w:rsid w:val="001B186E"/>
    <w:rsid w:val="001B1C65"/>
    <w:rsid w:val="001B1E75"/>
    <w:rsid w:val="001B2D3A"/>
    <w:rsid w:val="001B3547"/>
    <w:rsid w:val="001B4173"/>
    <w:rsid w:val="001B4318"/>
    <w:rsid w:val="001B4FCB"/>
    <w:rsid w:val="001B5224"/>
    <w:rsid w:val="001B5718"/>
    <w:rsid w:val="001B5FC4"/>
    <w:rsid w:val="001B6537"/>
    <w:rsid w:val="001B6F6C"/>
    <w:rsid w:val="001B7170"/>
    <w:rsid w:val="001B7D9B"/>
    <w:rsid w:val="001B7E9D"/>
    <w:rsid w:val="001C0096"/>
    <w:rsid w:val="001C00ED"/>
    <w:rsid w:val="001C09DB"/>
    <w:rsid w:val="001C1388"/>
    <w:rsid w:val="001C1401"/>
    <w:rsid w:val="001C18A7"/>
    <w:rsid w:val="001C1D77"/>
    <w:rsid w:val="001C238D"/>
    <w:rsid w:val="001C2F17"/>
    <w:rsid w:val="001C39CD"/>
    <w:rsid w:val="001C40C7"/>
    <w:rsid w:val="001C441A"/>
    <w:rsid w:val="001C47DB"/>
    <w:rsid w:val="001C4C32"/>
    <w:rsid w:val="001C503B"/>
    <w:rsid w:val="001C50EC"/>
    <w:rsid w:val="001C623C"/>
    <w:rsid w:val="001C6296"/>
    <w:rsid w:val="001C6D80"/>
    <w:rsid w:val="001C7083"/>
    <w:rsid w:val="001D0580"/>
    <w:rsid w:val="001D0BA6"/>
    <w:rsid w:val="001D1959"/>
    <w:rsid w:val="001D240D"/>
    <w:rsid w:val="001D25F9"/>
    <w:rsid w:val="001D278F"/>
    <w:rsid w:val="001D3046"/>
    <w:rsid w:val="001D31BF"/>
    <w:rsid w:val="001D42F3"/>
    <w:rsid w:val="001D44CF"/>
    <w:rsid w:val="001D49CA"/>
    <w:rsid w:val="001D49D7"/>
    <w:rsid w:val="001D5CAC"/>
    <w:rsid w:val="001D5CDF"/>
    <w:rsid w:val="001D5F5C"/>
    <w:rsid w:val="001E0450"/>
    <w:rsid w:val="001E0569"/>
    <w:rsid w:val="001E2797"/>
    <w:rsid w:val="001E3D58"/>
    <w:rsid w:val="001E49FA"/>
    <w:rsid w:val="001E553B"/>
    <w:rsid w:val="001E575D"/>
    <w:rsid w:val="001E5927"/>
    <w:rsid w:val="001E5B6C"/>
    <w:rsid w:val="001E71FB"/>
    <w:rsid w:val="001F0675"/>
    <w:rsid w:val="001F0A78"/>
    <w:rsid w:val="001F13BD"/>
    <w:rsid w:val="001F148B"/>
    <w:rsid w:val="001F1938"/>
    <w:rsid w:val="001F2228"/>
    <w:rsid w:val="001F28EC"/>
    <w:rsid w:val="001F3485"/>
    <w:rsid w:val="001F48AA"/>
    <w:rsid w:val="001F4B49"/>
    <w:rsid w:val="001F5502"/>
    <w:rsid w:val="001F5C14"/>
    <w:rsid w:val="001F5C85"/>
    <w:rsid w:val="001F6D8B"/>
    <w:rsid w:val="001F7B88"/>
    <w:rsid w:val="001F7E5A"/>
    <w:rsid w:val="00200F1A"/>
    <w:rsid w:val="00201B79"/>
    <w:rsid w:val="00201BDB"/>
    <w:rsid w:val="002031B4"/>
    <w:rsid w:val="00203358"/>
    <w:rsid w:val="00203642"/>
    <w:rsid w:val="00204819"/>
    <w:rsid w:val="00204868"/>
    <w:rsid w:val="00205D1F"/>
    <w:rsid w:val="002062AD"/>
    <w:rsid w:val="00206896"/>
    <w:rsid w:val="0020795F"/>
    <w:rsid w:val="00210500"/>
    <w:rsid w:val="002108CD"/>
    <w:rsid w:val="00210E64"/>
    <w:rsid w:val="00211153"/>
    <w:rsid w:val="002113A7"/>
    <w:rsid w:val="00211B3A"/>
    <w:rsid w:val="00211FA0"/>
    <w:rsid w:val="00212183"/>
    <w:rsid w:val="00212E2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F1"/>
    <w:rsid w:val="00235F09"/>
    <w:rsid w:val="00236612"/>
    <w:rsid w:val="00236801"/>
    <w:rsid w:val="00236B2A"/>
    <w:rsid w:val="0024013E"/>
    <w:rsid w:val="00240A2D"/>
    <w:rsid w:val="00240CEB"/>
    <w:rsid w:val="00242DAB"/>
    <w:rsid w:val="00242EC9"/>
    <w:rsid w:val="00243303"/>
    <w:rsid w:val="002434F4"/>
    <w:rsid w:val="00243501"/>
    <w:rsid w:val="002435BD"/>
    <w:rsid w:val="0024371C"/>
    <w:rsid w:val="0024445D"/>
    <w:rsid w:val="00244711"/>
    <w:rsid w:val="00244B58"/>
    <w:rsid w:val="00244F68"/>
    <w:rsid w:val="002452F9"/>
    <w:rsid w:val="0024548E"/>
    <w:rsid w:val="00245843"/>
    <w:rsid w:val="0024590F"/>
    <w:rsid w:val="00245C69"/>
    <w:rsid w:val="00246C7A"/>
    <w:rsid w:val="002475DC"/>
    <w:rsid w:val="00247BDC"/>
    <w:rsid w:val="00250F50"/>
    <w:rsid w:val="002511D3"/>
    <w:rsid w:val="002513C3"/>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6D8F"/>
    <w:rsid w:val="00267760"/>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69F0"/>
    <w:rsid w:val="00277442"/>
    <w:rsid w:val="0028034A"/>
    <w:rsid w:val="0028049A"/>
    <w:rsid w:val="00280761"/>
    <w:rsid w:val="00280B6E"/>
    <w:rsid w:val="002811DB"/>
    <w:rsid w:val="00281432"/>
    <w:rsid w:val="00281715"/>
    <w:rsid w:val="00281727"/>
    <w:rsid w:val="002818FA"/>
    <w:rsid w:val="00281935"/>
    <w:rsid w:val="0028461C"/>
    <w:rsid w:val="00285806"/>
    <w:rsid w:val="00285943"/>
    <w:rsid w:val="00285D58"/>
    <w:rsid w:val="00286607"/>
    <w:rsid w:val="002866DD"/>
    <w:rsid w:val="00286FF1"/>
    <w:rsid w:val="002879BD"/>
    <w:rsid w:val="00291196"/>
    <w:rsid w:val="00292408"/>
    <w:rsid w:val="00292BEC"/>
    <w:rsid w:val="00293474"/>
    <w:rsid w:val="0029440E"/>
    <w:rsid w:val="002949E7"/>
    <w:rsid w:val="00296248"/>
    <w:rsid w:val="002965D8"/>
    <w:rsid w:val="00297B82"/>
    <w:rsid w:val="002A1019"/>
    <w:rsid w:val="002A176D"/>
    <w:rsid w:val="002A182F"/>
    <w:rsid w:val="002A1CC8"/>
    <w:rsid w:val="002A2268"/>
    <w:rsid w:val="002A3EEE"/>
    <w:rsid w:val="002A3F6E"/>
    <w:rsid w:val="002A48CD"/>
    <w:rsid w:val="002A4E70"/>
    <w:rsid w:val="002A4F5F"/>
    <w:rsid w:val="002A5A3C"/>
    <w:rsid w:val="002A7742"/>
    <w:rsid w:val="002A7795"/>
    <w:rsid w:val="002A799D"/>
    <w:rsid w:val="002B07B9"/>
    <w:rsid w:val="002B1114"/>
    <w:rsid w:val="002B126A"/>
    <w:rsid w:val="002B18E0"/>
    <w:rsid w:val="002B1F4A"/>
    <w:rsid w:val="002B2C82"/>
    <w:rsid w:val="002B3A29"/>
    <w:rsid w:val="002B3D17"/>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E93"/>
    <w:rsid w:val="002C38EF"/>
    <w:rsid w:val="002C3ADD"/>
    <w:rsid w:val="002C5354"/>
    <w:rsid w:val="002C55FF"/>
    <w:rsid w:val="002C5FD9"/>
    <w:rsid w:val="002C6A66"/>
    <w:rsid w:val="002C6EF0"/>
    <w:rsid w:val="002C73C7"/>
    <w:rsid w:val="002D072F"/>
    <w:rsid w:val="002D0B56"/>
    <w:rsid w:val="002D0FA9"/>
    <w:rsid w:val="002D1B61"/>
    <w:rsid w:val="002D269A"/>
    <w:rsid w:val="002D2704"/>
    <w:rsid w:val="002D3705"/>
    <w:rsid w:val="002D3E08"/>
    <w:rsid w:val="002D3EB2"/>
    <w:rsid w:val="002D3FCF"/>
    <w:rsid w:val="002D42F6"/>
    <w:rsid w:val="002D494C"/>
    <w:rsid w:val="002D4B58"/>
    <w:rsid w:val="002D5061"/>
    <w:rsid w:val="002D559E"/>
    <w:rsid w:val="002D589B"/>
    <w:rsid w:val="002D64BA"/>
    <w:rsid w:val="002D64E4"/>
    <w:rsid w:val="002D6585"/>
    <w:rsid w:val="002D6617"/>
    <w:rsid w:val="002D6CFD"/>
    <w:rsid w:val="002D6F34"/>
    <w:rsid w:val="002D7052"/>
    <w:rsid w:val="002E04F3"/>
    <w:rsid w:val="002E060E"/>
    <w:rsid w:val="002E0992"/>
    <w:rsid w:val="002E0A8C"/>
    <w:rsid w:val="002E0C66"/>
    <w:rsid w:val="002E1318"/>
    <w:rsid w:val="002E20BC"/>
    <w:rsid w:val="002E2451"/>
    <w:rsid w:val="002E24B5"/>
    <w:rsid w:val="002E281B"/>
    <w:rsid w:val="002E2910"/>
    <w:rsid w:val="002E2EB5"/>
    <w:rsid w:val="002E3159"/>
    <w:rsid w:val="002E37D8"/>
    <w:rsid w:val="002E3A01"/>
    <w:rsid w:val="002E47FF"/>
    <w:rsid w:val="002E4A60"/>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6391"/>
    <w:rsid w:val="002F6CDF"/>
    <w:rsid w:val="002F7490"/>
    <w:rsid w:val="002F797D"/>
    <w:rsid w:val="00300420"/>
    <w:rsid w:val="003007DF"/>
    <w:rsid w:val="00300C53"/>
    <w:rsid w:val="00301825"/>
    <w:rsid w:val="00301931"/>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948"/>
    <w:rsid w:val="003269D4"/>
    <w:rsid w:val="00326E8F"/>
    <w:rsid w:val="00327069"/>
    <w:rsid w:val="003274ED"/>
    <w:rsid w:val="00327CF2"/>
    <w:rsid w:val="003301B9"/>
    <w:rsid w:val="0033028E"/>
    <w:rsid w:val="0033048E"/>
    <w:rsid w:val="00330BFB"/>
    <w:rsid w:val="00331C35"/>
    <w:rsid w:val="00331E22"/>
    <w:rsid w:val="00331FB8"/>
    <w:rsid w:val="0033222B"/>
    <w:rsid w:val="003326C5"/>
    <w:rsid w:val="003336ED"/>
    <w:rsid w:val="00333BAB"/>
    <w:rsid w:val="00333C95"/>
    <w:rsid w:val="00333D00"/>
    <w:rsid w:val="00334AB1"/>
    <w:rsid w:val="00334E0D"/>
    <w:rsid w:val="00335D56"/>
    <w:rsid w:val="00335F17"/>
    <w:rsid w:val="00335F88"/>
    <w:rsid w:val="0033615B"/>
    <w:rsid w:val="0033625D"/>
    <w:rsid w:val="00336264"/>
    <w:rsid w:val="003406FB"/>
    <w:rsid w:val="00340969"/>
    <w:rsid w:val="00340FA5"/>
    <w:rsid w:val="00341DCA"/>
    <w:rsid w:val="00342492"/>
    <w:rsid w:val="0034301B"/>
    <w:rsid w:val="003431C0"/>
    <w:rsid w:val="0034349B"/>
    <w:rsid w:val="00343B04"/>
    <w:rsid w:val="00343C2A"/>
    <w:rsid w:val="00344391"/>
    <w:rsid w:val="00344667"/>
    <w:rsid w:val="00344E65"/>
    <w:rsid w:val="00345E76"/>
    <w:rsid w:val="0034621D"/>
    <w:rsid w:val="00346F2F"/>
    <w:rsid w:val="00347860"/>
    <w:rsid w:val="00347BBE"/>
    <w:rsid w:val="003500CD"/>
    <w:rsid w:val="00350529"/>
    <w:rsid w:val="00350ABB"/>
    <w:rsid w:val="003510C0"/>
    <w:rsid w:val="00351108"/>
    <w:rsid w:val="0035126C"/>
    <w:rsid w:val="0035174D"/>
    <w:rsid w:val="00351AD2"/>
    <w:rsid w:val="00352003"/>
    <w:rsid w:val="003520B5"/>
    <w:rsid w:val="003537E1"/>
    <w:rsid w:val="00353DDD"/>
    <w:rsid w:val="00355F01"/>
    <w:rsid w:val="0035644F"/>
    <w:rsid w:val="00356728"/>
    <w:rsid w:val="00356830"/>
    <w:rsid w:val="00356864"/>
    <w:rsid w:val="0035728A"/>
    <w:rsid w:val="00360F0E"/>
    <w:rsid w:val="00360FD4"/>
    <w:rsid w:val="0036115F"/>
    <w:rsid w:val="00361F65"/>
    <w:rsid w:val="00362BAF"/>
    <w:rsid w:val="00362F1A"/>
    <w:rsid w:val="003646DA"/>
    <w:rsid w:val="003649BC"/>
    <w:rsid w:val="00364DA5"/>
    <w:rsid w:val="003662F0"/>
    <w:rsid w:val="00366E40"/>
    <w:rsid w:val="00366E4C"/>
    <w:rsid w:val="0036763F"/>
    <w:rsid w:val="00370E74"/>
    <w:rsid w:val="00370E85"/>
    <w:rsid w:val="0037550C"/>
    <w:rsid w:val="0037720F"/>
    <w:rsid w:val="003803BB"/>
    <w:rsid w:val="00382102"/>
    <w:rsid w:val="00382748"/>
    <w:rsid w:val="003859F3"/>
    <w:rsid w:val="003866E5"/>
    <w:rsid w:val="00387BE6"/>
    <w:rsid w:val="00391012"/>
    <w:rsid w:val="0039193D"/>
    <w:rsid w:val="00391B58"/>
    <w:rsid w:val="00391E14"/>
    <w:rsid w:val="00393522"/>
    <w:rsid w:val="0039433D"/>
    <w:rsid w:val="00394576"/>
    <w:rsid w:val="00394936"/>
    <w:rsid w:val="00394951"/>
    <w:rsid w:val="00394C67"/>
    <w:rsid w:val="0039525E"/>
    <w:rsid w:val="003953CE"/>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9CB"/>
    <w:rsid w:val="003A7D5B"/>
    <w:rsid w:val="003B023C"/>
    <w:rsid w:val="003B0637"/>
    <w:rsid w:val="003B082F"/>
    <w:rsid w:val="003B1F97"/>
    <w:rsid w:val="003B1FCE"/>
    <w:rsid w:val="003B200D"/>
    <w:rsid w:val="003B257C"/>
    <w:rsid w:val="003B2EA9"/>
    <w:rsid w:val="003B2F5F"/>
    <w:rsid w:val="003B3166"/>
    <w:rsid w:val="003B3B0B"/>
    <w:rsid w:val="003B4290"/>
    <w:rsid w:val="003B4C9E"/>
    <w:rsid w:val="003B58CA"/>
    <w:rsid w:val="003B66B7"/>
    <w:rsid w:val="003B6962"/>
    <w:rsid w:val="003B6A5B"/>
    <w:rsid w:val="003B6D7D"/>
    <w:rsid w:val="003B6E1F"/>
    <w:rsid w:val="003B7EB7"/>
    <w:rsid w:val="003B7F47"/>
    <w:rsid w:val="003C01E1"/>
    <w:rsid w:val="003C0520"/>
    <w:rsid w:val="003C1408"/>
    <w:rsid w:val="003C1B83"/>
    <w:rsid w:val="003C3135"/>
    <w:rsid w:val="003C49A9"/>
    <w:rsid w:val="003C5127"/>
    <w:rsid w:val="003C5477"/>
    <w:rsid w:val="003C57C6"/>
    <w:rsid w:val="003C5A3F"/>
    <w:rsid w:val="003C69B1"/>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7211"/>
    <w:rsid w:val="003D794A"/>
    <w:rsid w:val="003E0454"/>
    <w:rsid w:val="003E1270"/>
    <w:rsid w:val="003E1761"/>
    <w:rsid w:val="003E315B"/>
    <w:rsid w:val="003E3698"/>
    <w:rsid w:val="003E3732"/>
    <w:rsid w:val="003E3EB4"/>
    <w:rsid w:val="003E435E"/>
    <w:rsid w:val="003E43B2"/>
    <w:rsid w:val="003E512E"/>
    <w:rsid w:val="003E5510"/>
    <w:rsid w:val="003E55B1"/>
    <w:rsid w:val="003E5E7A"/>
    <w:rsid w:val="003E614C"/>
    <w:rsid w:val="003E683B"/>
    <w:rsid w:val="003E6969"/>
    <w:rsid w:val="003E6FE5"/>
    <w:rsid w:val="003E76BD"/>
    <w:rsid w:val="003E774C"/>
    <w:rsid w:val="003F095B"/>
    <w:rsid w:val="003F0FC8"/>
    <w:rsid w:val="003F2298"/>
    <w:rsid w:val="003F2963"/>
    <w:rsid w:val="003F2A1C"/>
    <w:rsid w:val="003F3BA4"/>
    <w:rsid w:val="003F4266"/>
    <w:rsid w:val="003F4405"/>
    <w:rsid w:val="003F48FF"/>
    <w:rsid w:val="003F4D5C"/>
    <w:rsid w:val="003F58DA"/>
    <w:rsid w:val="0040000E"/>
    <w:rsid w:val="004030D2"/>
    <w:rsid w:val="004033D5"/>
    <w:rsid w:val="004035C1"/>
    <w:rsid w:val="004043F5"/>
    <w:rsid w:val="004059F8"/>
    <w:rsid w:val="00405D38"/>
    <w:rsid w:val="00406156"/>
    <w:rsid w:val="00406EA3"/>
    <w:rsid w:val="00410C99"/>
    <w:rsid w:val="00410FA3"/>
    <w:rsid w:val="004110FB"/>
    <w:rsid w:val="00411578"/>
    <w:rsid w:val="00411822"/>
    <w:rsid w:val="00412999"/>
    <w:rsid w:val="00412A8F"/>
    <w:rsid w:val="0041317F"/>
    <w:rsid w:val="00413340"/>
    <w:rsid w:val="00413400"/>
    <w:rsid w:val="00414747"/>
    <w:rsid w:val="00414F49"/>
    <w:rsid w:val="004162F9"/>
    <w:rsid w:val="00417C5D"/>
    <w:rsid w:val="004204A1"/>
    <w:rsid w:val="004219B7"/>
    <w:rsid w:val="004219C7"/>
    <w:rsid w:val="00421B15"/>
    <w:rsid w:val="00421EED"/>
    <w:rsid w:val="0042259E"/>
    <w:rsid w:val="00422D06"/>
    <w:rsid w:val="00422E46"/>
    <w:rsid w:val="00423322"/>
    <w:rsid w:val="00424295"/>
    <w:rsid w:val="00424404"/>
    <w:rsid w:val="00424795"/>
    <w:rsid w:val="00424AF9"/>
    <w:rsid w:val="00424E33"/>
    <w:rsid w:val="0042566D"/>
    <w:rsid w:val="00425CC1"/>
    <w:rsid w:val="004269F7"/>
    <w:rsid w:val="00426E8C"/>
    <w:rsid w:val="00427151"/>
    <w:rsid w:val="004276C8"/>
    <w:rsid w:val="00430D80"/>
    <w:rsid w:val="0043103A"/>
    <w:rsid w:val="004313E9"/>
    <w:rsid w:val="0043217E"/>
    <w:rsid w:val="004325FB"/>
    <w:rsid w:val="0043338E"/>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483"/>
    <w:rsid w:val="0045475F"/>
    <w:rsid w:val="004547C5"/>
    <w:rsid w:val="0045581E"/>
    <w:rsid w:val="00455B25"/>
    <w:rsid w:val="00456DCF"/>
    <w:rsid w:val="004578AE"/>
    <w:rsid w:val="00457914"/>
    <w:rsid w:val="00457C63"/>
    <w:rsid w:val="00460289"/>
    <w:rsid w:val="0046037C"/>
    <w:rsid w:val="004604C4"/>
    <w:rsid w:val="00460596"/>
    <w:rsid w:val="0046084F"/>
    <w:rsid w:val="00460866"/>
    <w:rsid w:val="0046111D"/>
    <w:rsid w:val="00461C1B"/>
    <w:rsid w:val="00461F40"/>
    <w:rsid w:val="004622D8"/>
    <w:rsid w:val="00463640"/>
    <w:rsid w:val="0046393D"/>
    <w:rsid w:val="00463D82"/>
    <w:rsid w:val="0046541C"/>
    <w:rsid w:val="00465932"/>
    <w:rsid w:val="00465B6E"/>
    <w:rsid w:val="00465B9F"/>
    <w:rsid w:val="00466450"/>
    <w:rsid w:val="00466496"/>
    <w:rsid w:val="00466CCA"/>
    <w:rsid w:val="00466E8E"/>
    <w:rsid w:val="004672D0"/>
    <w:rsid w:val="00467938"/>
    <w:rsid w:val="004679C9"/>
    <w:rsid w:val="004725C7"/>
    <w:rsid w:val="00472631"/>
    <w:rsid w:val="004737BB"/>
    <w:rsid w:val="00473D3D"/>
    <w:rsid w:val="004747BF"/>
    <w:rsid w:val="00474C37"/>
    <w:rsid w:val="0047655C"/>
    <w:rsid w:val="00476905"/>
    <w:rsid w:val="00476E30"/>
    <w:rsid w:val="00477212"/>
    <w:rsid w:val="00477995"/>
    <w:rsid w:val="00480677"/>
    <w:rsid w:val="004808D6"/>
    <w:rsid w:val="004824FC"/>
    <w:rsid w:val="00482696"/>
    <w:rsid w:val="004828EF"/>
    <w:rsid w:val="00482DF5"/>
    <w:rsid w:val="004841F4"/>
    <w:rsid w:val="0048445A"/>
    <w:rsid w:val="004845CD"/>
    <w:rsid w:val="00484E8C"/>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2666"/>
    <w:rsid w:val="004A2A73"/>
    <w:rsid w:val="004A2D32"/>
    <w:rsid w:val="004A3881"/>
    <w:rsid w:val="004A485F"/>
    <w:rsid w:val="004A4982"/>
    <w:rsid w:val="004A4E28"/>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C54"/>
    <w:rsid w:val="004C6D2A"/>
    <w:rsid w:val="004C6DFD"/>
    <w:rsid w:val="004C74F7"/>
    <w:rsid w:val="004C77F0"/>
    <w:rsid w:val="004D0300"/>
    <w:rsid w:val="004D169D"/>
    <w:rsid w:val="004D199B"/>
    <w:rsid w:val="004D2A10"/>
    <w:rsid w:val="004D304E"/>
    <w:rsid w:val="004D3B89"/>
    <w:rsid w:val="004D4316"/>
    <w:rsid w:val="004D4AF1"/>
    <w:rsid w:val="004D4D40"/>
    <w:rsid w:val="004E0236"/>
    <w:rsid w:val="004E05D9"/>
    <w:rsid w:val="004E05DA"/>
    <w:rsid w:val="004E1120"/>
    <w:rsid w:val="004E13D7"/>
    <w:rsid w:val="004E1B1D"/>
    <w:rsid w:val="004E25D3"/>
    <w:rsid w:val="004E260F"/>
    <w:rsid w:val="004E4F54"/>
    <w:rsid w:val="004E55E5"/>
    <w:rsid w:val="004E5EBE"/>
    <w:rsid w:val="004E5FFD"/>
    <w:rsid w:val="004E60A8"/>
    <w:rsid w:val="004E67F9"/>
    <w:rsid w:val="004E796C"/>
    <w:rsid w:val="004E7B93"/>
    <w:rsid w:val="004E7CE3"/>
    <w:rsid w:val="004F013F"/>
    <w:rsid w:val="004F0537"/>
    <w:rsid w:val="004F05C8"/>
    <w:rsid w:val="004F117A"/>
    <w:rsid w:val="004F180D"/>
    <w:rsid w:val="004F2D46"/>
    <w:rsid w:val="004F2D6E"/>
    <w:rsid w:val="004F3968"/>
    <w:rsid w:val="004F58A0"/>
    <w:rsid w:val="004F62E9"/>
    <w:rsid w:val="004F67AB"/>
    <w:rsid w:val="004F6836"/>
    <w:rsid w:val="004F721E"/>
    <w:rsid w:val="004F7255"/>
    <w:rsid w:val="004F7E26"/>
    <w:rsid w:val="00500AE8"/>
    <w:rsid w:val="00501334"/>
    <w:rsid w:val="0050239D"/>
    <w:rsid w:val="00502D0D"/>
    <w:rsid w:val="00503A38"/>
    <w:rsid w:val="00503D12"/>
    <w:rsid w:val="0050692F"/>
    <w:rsid w:val="00506A64"/>
    <w:rsid w:val="005072A8"/>
    <w:rsid w:val="005079D2"/>
    <w:rsid w:val="0051001F"/>
    <w:rsid w:val="00510279"/>
    <w:rsid w:val="00510320"/>
    <w:rsid w:val="00510D1F"/>
    <w:rsid w:val="00510FD8"/>
    <w:rsid w:val="0051156B"/>
    <w:rsid w:val="00511FCB"/>
    <w:rsid w:val="0051284D"/>
    <w:rsid w:val="00512B77"/>
    <w:rsid w:val="0051362B"/>
    <w:rsid w:val="005140EB"/>
    <w:rsid w:val="00514C15"/>
    <w:rsid w:val="00515573"/>
    <w:rsid w:val="00515638"/>
    <w:rsid w:val="00516A9D"/>
    <w:rsid w:val="00516FC5"/>
    <w:rsid w:val="005178B8"/>
    <w:rsid w:val="0051794F"/>
    <w:rsid w:val="00520844"/>
    <w:rsid w:val="00521665"/>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277"/>
    <w:rsid w:val="005329EB"/>
    <w:rsid w:val="0053334F"/>
    <w:rsid w:val="00533DC3"/>
    <w:rsid w:val="00534AAD"/>
    <w:rsid w:val="00534B6B"/>
    <w:rsid w:val="0053607E"/>
    <w:rsid w:val="005369C4"/>
    <w:rsid w:val="005369C6"/>
    <w:rsid w:val="00537384"/>
    <w:rsid w:val="00540EEE"/>
    <w:rsid w:val="00541E12"/>
    <w:rsid w:val="005440DA"/>
    <w:rsid w:val="005448D8"/>
    <w:rsid w:val="00544D4B"/>
    <w:rsid w:val="00544FE2"/>
    <w:rsid w:val="00545FD2"/>
    <w:rsid w:val="00546134"/>
    <w:rsid w:val="00546AB1"/>
    <w:rsid w:val="00550A7B"/>
    <w:rsid w:val="00550B6B"/>
    <w:rsid w:val="00550F2C"/>
    <w:rsid w:val="0055181E"/>
    <w:rsid w:val="00551C02"/>
    <w:rsid w:val="005520B2"/>
    <w:rsid w:val="00553C96"/>
    <w:rsid w:val="00554E66"/>
    <w:rsid w:val="00557BBE"/>
    <w:rsid w:val="005607B6"/>
    <w:rsid w:val="00561D79"/>
    <w:rsid w:val="00561F86"/>
    <w:rsid w:val="0056220D"/>
    <w:rsid w:val="00562737"/>
    <w:rsid w:val="005629F8"/>
    <w:rsid w:val="005647F4"/>
    <w:rsid w:val="00564EAE"/>
    <w:rsid w:val="0056521E"/>
    <w:rsid w:val="0056533C"/>
    <w:rsid w:val="00565908"/>
    <w:rsid w:val="00565C2D"/>
    <w:rsid w:val="00565F15"/>
    <w:rsid w:val="00566CDF"/>
    <w:rsid w:val="00567348"/>
    <w:rsid w:val="00567B3B"/>
    <w:rsid w:val="00570984"/>
    <w:rsid w:val="00570DD7"/>
    <w:rsid w:val="005726DE"/>
    <w:rsid w:val="005732AA"/>
    <w:rsid w:val="00573636"/>
    <w:rsid w:val="00573650"/>
    <w:rsid w:val="00573835"/>
    <w:rsid w:val="005739EF"/>
    <w:rsid w:val="005743E3"/>
    <w:rsid w:val="0057487F"/>
    <w:rsid w:val="005762F1"/>
    <w:rsid w:val="005767D5"/>
    <w:rsid w:val="00576958"/>
    <w:rsid w:val="00577210"/>
    <w:rsid w:val="00577A3A"/>
    <w:rsid w:val="00577B18"/>
    <w:rsid w:val="00580103"/>
    <w:rsid w:val="005828B1"/>
    <w:rsid w:val="00583985"/>
    <w:rsid w:val="00583C46"/>
    <w:rsid w:val="00584032"/>
    <w:rsid w:val="0058405D"/>
    <w:rsid w:val="0058507F"/>
    <w:rsid w:val="00585816"/>
    <w:rsid w:val="00587D91"/>
    <w:rsid w:val="00587E7F"/>
    <w:rsid w:val="00590293"/>
    <w:rsid w:val="00590BA7"/>
    <w:rsid w:val="00591D07"/>
    <w:rsid w:val="00592520"/>
    <w:rsid w:val="0059433B"/>
    <w:rsid w:val="00595CA0"/>
    <w:rsid w:val="00596AF3"/>
    <w:rsid w:val="00596CB1"/>
    <w:rsid w:val="0059723A"/>
    <w:rsid w:val="00597244"/>
    <w:rsid w:val="00597A9E"/>
    <w:rsid w:val="005A16E4"/>
    <w:rsid w:val="005A2223"/>
    <w:rsid w:val="005A2A99"/>
    <w:rsid w:val="005A33CF"/>
    <w:rsid w:val="005A341C"/>
    <w:rsid w:val="005A34C1"/>
    <w:rsid w:val="005A3928"/>
    <w:rsid w:val="005A3E56"/>
    <w:rsid w:val="005A47A5"/>
    <w:rsid w:val="005A52B8"/>
    <w:rsid w:val="005A5B86"/>
    <w:rsid w:val="005A5FDA"/>
    <w:rsid w:val="005A6268"/>
    <w:rsid w:val="005A6DBF"/>
    <w:rsid w:val="005A7DC8"/>
    <w:rsid w:val="005A7E20"/>
    <w:rsid w:val="005A7FC5"/>
    <w:rsid w:val="005B00E7"/>
    <w:rsid w:val="005B040B"/>
    <w:rsid w:val="005B0716"/>
    <w:rsid w:val="005B099A"/>
    <w:rsid w:val="005B10F2"/>
    <w:rsid w:val="005B1ABD"/>
    <w:rsid w:val="005B2C17"/>
    <w:rsid w:val="005B3229"/>
    <w:rsid w:val="005B3F4A"/>
    <w:rsid w:val="005B48E6"/>
    <w:rsid w:val="005B4E61"/>
    <w:rsid w:val="005B4F06"/>
    <w:rsid w:val="005B5000"/>
    <w:rsid w:val="005B5754"/>
    <w:rsid w:val="005B5CAE"/>
    <w:rsid w:val="005B73A6"/>
    <w:rsid w:val="005B7D3B"/>
    <w:rsid w:val="005C05B0"/>
    <w:rsid w:val="005C07AA"/>
    <w:rsid w:val="005C0BB6"/>
    <w:rsid w:val="005C1C7D"/>
    <w:rsid w:val="005C1C91"/>
    <w:rsid w:val="005C1F6B"/>
    <w:rsid w:val="005C35D3"/>
    <w:rsid w:val="005C3738"/>
    <w:rsid w:val="005C3C2F"/>
    <w:rsid w:val="005C509E"/>
    <w:rsid w:val="005C58FA"/>
    <w:rsid w:val="005C7532"/>
    <w:rsid w:val="005C75D9"/>
    <w:rsid w:val="005D00F2"/>
    <w:rsid w:val="005D13CA"/>
    <w:rsid w:val="005D1623"/>
    <w:rsid w:val="005D19F9"/>
    <w:rsid w:val="005D2E84"/>
    <w:rsid w:val="005D3241"/>
    <w:rsid w:val="005D3522"/>
    <w:rsid w:val="005D3AC9"/>
    <w:rsid w:val="005D3B24"/>
    <w:rsid w:val="005D51D9"/>
    <w:rsid w:val="005D64FC"/>
    <w:rsid w:val="005D6792"/>
    <w:rsid w:val="005D68C3"/>
    <w:rsid w:val="005D69ED"/>
    <w:rsid w:val="005D7155"/>
    <w:rsid w:val="005D72F7"/>
    <w:rsid w:val="005D75B2"/>
    <w:rsid w:val="005D7A2E"/>
    <w:rsid w:val="005E12C9"/>
    <w:rsid w:val="005E1669"/>
    <w:rsid w:val="005E20C0"/>
    <w:rsid w:val="005E2B9B"/>
    <w:rsid w:val="005E2FFF"/>
    <w:rsid w:val="005E3EDC"/>
    <w:rsid w:val="005E4262"/>
    <w:rsid w:val="005E467E"/>
    <w:rsid w:val="005E59E7"/>
    <w:rsid w:val="005E62A7"/>
    <w:rsid w:val="005E6866"/>
    <w:rsid w:val="005E6CD6"/>
    <w:rsid w:val="005F0269"/>
    <w:rsid w:val="005F0329"/>
    <w:rsid w:val="005F07D7"/>
    <w:rsid w:val="005F0F9A"/>
    <w:rsid w:val="005F143D"/>
    <w:rsid w:val="005F17E3"/>
    <w:rsid w:val="005F1979"/>
    <w:rsid w:val="005F30D8"/>
    <w:rsid w:val="005F3290"/>
    <w:rsid w:val="005F3384"/>
    <w:rsid w:val="005F3597"/>
    <w:rsid w:val="005F52FC"/>
    <w:rsid w:val="005F5AD6"/>
    <w:rsid w:val="005F5B45"/>
    <w:rsid w:val="005F5DAB"/>
    <w:rsid w:val="005F6F09"/>
    <w:rsid w:val="005F7B4D"/>
    <w:rsid w:val="005F7D69"/>
    <w:rsid w:val="005F7E0F"/>
    <w:rsid w:val="0060020D"/>
    <w:rsid w:val="006004AC"/>
    <w:rsid w:val="006005D7"/>
    <w:rsid w:val="00600C5A"/>
    <w:rsid w:val="00600CBF"/>
    <w:rsid w:val="0060103A"/>
    <w:rsid w:val="00601819"/>
    <w:rsid w:val="006021CA"/>
    <w:rsid w:val="00602BEA"/>
    <w:rsid w:val="00602D32"/>
    <w:rsid w:val="00604918"/>
    <w:rsid w:val="00604C7C"/>
    <w:rsid w:val="00605CB9"/>
    <w:rsid w:val="00606C3D"/>
    <w:rsid w:val="00606F61"/>
    <w:rsid w:val="0060756C"/>
    <w:rsid w:val="00610A2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A6"/>
    <w:rsid w:val="006212DE"/>
    <w:rsid w:val="00621A06"/>
    <w:rsid w:val="006223B2"/>
    <w:rsid w:val="0062296E"/>
    <w:rsid w:val="00622A2F"/>
    <w:rsid w:val="00623979"/>
    <w:rsid w:val="00623CAD"/>
    <w:rsid w:val="00623CB8"/>
    <w:rsid w:val="00624DBE"/>
    <w:rsid w:val="0062539D"/>
    <w:rsid w:val="00625511"/>
    <w:rsid w:val="00625EA1"/>
    <w:rsid w:val="00625EDB"/>
    <w:rsid w:val="00626068"/>
    <w:rsid w:val="00626333"/>
    <w:rsid w:val="00626890"/>
    <w:rsid w:val="00630678"/>
    <w:rsid w:val="00630AC6"/>
    <w:rsid w:val="00631865"/>
    <w:rsid w:val="006319C6"/>
    <w:rsid w:val="0063283B"/>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B74"/>
    <w:rsid w:val="006439D2"/>
    <w:rsid w:val="00643E74"/>
    <w:rsid w:val="00644B24"/>
    <w:rsid w:val="00645397"/>
    <w:rsid w:val="0064552C"/>
    <w:rsid w:val="00646FA3"/>
    <w:rsid w:val="006476EB"/>
    <w:rsid w:val="006500C8"/>
    <w:rsid w:val="0065151C"/>
    <w:rsid w:val="00652056"/>
    <w:rsid w:val="00652658"/>
    <w:rsid w:val="006527FD"/>
    <w:rsid w:val="00654235"/>
    <w:rsid w:val="0065508C"/>
    <w:rsid w:val="00656E02"/>
    <w:rsid w:val="0065785E"/>
    <w:rsid w:val="006609BD"/>
    <w:rsid w:val="006611F8"/>
    <w:rsid w:val="0066167A"/>
    <w:rsid w:val="00661FA4"/>
    <w:rsid w:val="00662212"/>
    <w:rsid w:val="00663090"/>
    <w:rsid w:val="00663A2F"/>
    <w:rsid w:val="00663BC6"/>
    <w:rsid w:val="006646AE"/>
    <w:rsid w:val="006660A8"/>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917"/>
    <w:rsid w:val="006774DF"/>
    <w:rsid w:val="00677563"/>
    <w:rsid w:val="006815C9"/>
    <w:rsid w:val="00681ED6"/>
    <w:rsid w:val="00682179"/>
    <w:rsid w:val="0068240E"/>
    <w:rsid w:val="00683610"/>
    <w:rsid w:val="00683D52"/>
    <w:rsid w:val="00684BDA"/>
    <w:rsid w:val="00685DA4"/>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66AE"/>
    <w:rsid w:val="00696D25"/>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9A"/>
    <w:rsid w:val="006B157E"/>
    <w:rsid w:val="006B251E"/>
    <w:rsid w:val="006B2A52"/>
    <w:rsid w:val="006B307F"/>
    <w:rsid w:val="006B3818"/>
    <w:rsid w:val="006B3E6A"/>
    <w:rsid w:val="006B4011"/>
    <w:rsid w:val="006B444C"/>
    <w:rsid w:val="006B5546"/>
    <w:rsid w:val="006B6910"/>
    <w:rsid w:val="006B6C23"/>
    <w:rsid w:val="006B7408"/>
    <w:rsid w:val="006C0DA3"/>
    <w:rsid w:val="006C17A5"/>
    <w:rsid w:val="006C1D71"/>
    <w:rsid w:val="006C1FD4"/>
    <w:rsid w:val="006C2338"/>
    <w:rsid w:val="006C2FAE"/>
    <w:rsid w:val="006C3525"/>
    <w:rsid w:val="006C3B70"/>
    <w:rsid w:val="006C3CC2"/>
    <w:rsid w:val="006C426E"/>
    <w:rsid w:val="006C4B3C"/>
    <w:rsid w:val="006C5519"/>
    <w:rsid w:val="006C5D6B"/>
    <w:rsid w:val="006C6463"/>
    <w:rsid w:val="006C6503"/>
    <w:rsid w:val="006C7744"/>
    <w:rsid w:val="006D089B"/>
    <w:rsid w:val="006D08BC"/>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1B2"/>
    <w:rsid w:val="006E42BB"/>
    <w:rsid w:val="006E43FF"/>
    <w:rsid w:val="006E5115"/>
    <w:rsid w:val="006E5228"/>
    <w:rsid w:val="006E6078"/>
    <w:rsid w:val="006E618B"/>
    <w:rsid w:val="006E65DE"/>
    <w:rsid w:val="006E758C"/>
    <w:rsid w:val="006E7EE7"/>
    <w:rsid w:val="006E7FC8"/>
    <w:rsid w:val="006F093C"/>
    <w:rsid w:val="006F0F5A"/>
    <w:rsid w:val="006F17FD"/>
    <w:rsid w:val="006F23BC"/>
    <w:rsid w:val="006F2746"/>
    <w:rsid w:val="006F2A91"/>
    <w:rsid w:val="006F30C4"/>
    <w:rsid w:val="006F3BB2"/>
    <w:rsid w:val="006F5504"/>
    <w:rsid w:val="006F5A5E"/>
    <w:rsid w:val="006F5DF0"/>
    <w:rsid w:val="006F6410"/>
    <w:rsid w:val="006F7187"/>
    <w:rsid w:val="007007D0"/>
    <w:rsid w:val="00701930"/>
    <w:rsid w:val="00702084"/>
    <w:rsid w:val="007037E0"/>
    <w:rsid w:val="00704878"/>
    <w:rsid w:val="00704C46"/>
    <w:rsid w:val="00705582"/>
    <w:rsid w:val="00705ECA"/>
    <w:rsid w:val="007061A8"/>
    <w:rsid w:val="00706A92"/>
    <w:rsid w:val="0070784F"/>
    <w:rsid w:val="00707924"/>
    <w:rsid w:val="00707959"/>
    <w:rsid w:val="00710043"/>
    <w:rsid w:val="007103EB"/>
    <w:rsid w:val="0071260B"/>
    <w:rsid w:val="00713BCC"/>
    <w:rsid w:val="0071507D"/>
    <w:rsid w:val="00715A26"/>
    <w:rsid w:val="00715D64"/>
    <w:rsid w:val="007164AA"/>
    <w:rsid w:val="00720516"/>
    <w:rsid w:val="007209EB"/>
    <w:rsid w:val="00720C7A"/>
    <w:rsid w:val="007217EA"/>
    <w:rsid w:val="00721B41"/>
    <w:rsid w:val="00722238"/>
    <w:rsid w:val="00722C26"/>
    <w:rsid w:val="007230B6"/>
    <w:rsid w:val="0072312E"/>
    <w:rsid w:val="007237A6"/>
    <w:rsid w:val="007254B5"/>
    <w:rsid w:val="00726267"/>
    <w:rsid w:val="00726448"/>
    <w:rsid w:val="0073034C"/>
    <w:rsid w:val="0073103B"/>
    <w:rsid w:val="007310AD"/>
    <w:rsid w:val="007317C7"/>
    <w:rsid w:val="00731A9B"/>
    <w:rsid w:val="00731D88"/>
    <w:rsid w:val="0073216B"/>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0E71"/>
    <w:rsid w:val="007410A5"/>
    <w:rsid w:val="0074114F"/>
    <w:rsid w:val="00741CF4"/>
    <w:rsid w:val="00742DFD"/>
    <w:rsid w:val="0074353C"/>
    <w:rsid w:val="00743820"/>
    <w:rsid w:val="00744363"/>
    <w:rsid w:val="00744F2E"/>
    <w:rsid w:val="00745864"/>
    <w:rsid w:val="00745F12"/>
    <w:rsid w:val="00745FA8"/>
    <w:rsid w:val="0074685B"/>
    <w:rsid w:val="00746FF9"/>
    <w:rsid w:val="00747D9F"/>
    <w:rsid w:val="00750BD0"/>
    <w:rsid w:val="00751487"/>
    <w:rsid w:val="0075187D"/>
    <w:rsid w:val="007523C3"/>
    <w:rsid w:val="007526F5"/>
    <w:rsid w:val="00752AA4"/>
    <w:rsid w:val="00752C79"/>
    <w:rsid w:val="00753A44"/>
    <w:rsid w:val="00753FC6"/>
    <w:rsid w:val="00754420"/>
    <w:rsid w:val="007544C8"/>
    <w:rsid w:val="00754BD3"/>
    <w:rsid w:val="00754C1A"/>
    <w:rsid w:val="00754CDB"/>
    <w:rsid w:val="00755057"/>
    <w:rsid w:val="00755801"/>
    <w:rsid w:val="00756512"/>
    <w:rsid w:val="00756936"/>
    <w:rsid w:val="00756AED"/>
    <w:rsid w:val="0075724A"/>
    <w:rsid w:val="0075730A"/>
    <w:rsid w:val="00757823"/>
    <w:rsid w:val="007606A3"/>
    <w:rsid w:val="00760D71"/>
    <w:rsid w:val="007617AC"/>
    <w:rsid w:val="00762FA5"/>
    <w:rsid w:val="007636DA"/>
    <w:rsid w:val="00763C39"/>
    <w:rsid w:val="0076544D"/>
    <w:rsid w:val="00765F47"/>
    <w:rsid w:val="0076687E"/>
    <w:rsid w:val="00766ACD"/>
    <w:rsid w:val="00767131"/>
    <w:rsid w:val="0076735C"/>
    <w:rsid w:val="00770122"/>
    <w:rsid w:val="0077043E"/>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594D"/>
    <w:rsid w:val="007759A3"/>
    <w:rsid w:val="00776457"/>
    <w:rsid w:val="007778FD"/>
    <w:rsid w:val="00777DAB"/>
    <w:rsid w:val="00777FF5"/>
    <w:rsid w:val="0078087A"/>
    <w:rsid w:val="00780E2C"/>
    <w:rsid w:val="00781211"/>
    <w:rsid w:val="0078174A"/>
    <w:rsid w:val="007819AE"/>
    <w:rsid w:val="00782571"/>
    <w:rsid w:val="00782FFF"/>
    <w:rsid w:val="007836AC"/>
    <w:rsid w:val="00783846"/>
    <w:rsid w:val="00784506"/>
    <w:rsid w:val="00784D95"/>
    <w:rsid w:val="0078527C"/>
    <w:rsid w:val="00785CE0"/>
    <w:rsid w:val="00785DCC"/>
    <w:rsid w:val="00786304"/>
    <w:rsid w:val="0078655C"/>
    <w:rsid w:val="007875B1"/>
    <w:rsid w:val="00787C59"/>
    <w:rsid w:val="007904AE"/>
    <w:rsid w:val="00790CA8"/>
    <w:rsid w:val="00791A52"/>
    <w:rsid w:val="00791C59"/>
    <w:rsid w:val="007920AC"/>
    <w:rsid w:val="007926BC"/>
    <w:rsid w:val="0079412D"/>
    <w:rsid w:val="007949AC"/>
    <w:rsid w:val="0079509E"/>
    <w:rsid w:val="00795EC9"/>
    <w:rsid w:val="00795FD4"/>
    <w:rsid w:val="007961B3"/>
    <w:rsid w:val="007A09A4"/>
    <w:rsid w:val="007A0AB8"/>
    <w:rsid w:val="007A0E0F"/>
    <w:rsid w:val="007A1024"/>
    <w:rsid w:val="007A1850"/>
    <w:rsid w:val="007A1CD2"/>
    <w:rsid w:val="007A2136"/>
    <w:rsid w:val="007A2461"/>
    <w:rsid w:val="007A2606"/>
    <w:rsid w:val="007A271A"/>
    <w:rsid w:val="007A3083"/>
    <w:rsid w:val="007A34F7"/>
    <w:rsid w:val="007A3514"/>
    <w:rsid w:val="007A374B"/>
    <w:rsid w:val="007A4567"/>
    <w:rsid w:val="007A533E"/>
    <w:rsid w:val="007A5428"/>
    <w:rsid w:val="007A5AF1"/>
    <w:rsid w:val="007A5C0B"/>
    <w:rsid w:val="007A614C"/>
    <w:rsid w:val="007A6ED7"/>
    <w:rsid w:val="007B00C8"/>
    <w:rsid w:val="007B0522"/>
    <w:rsid w:val="007B0C48"/>
    <w:rsid w:val="007B1686"/>
    <w:rsid w:val="007B17CE"/>
    <w:rsid w:val="007B1FA0"/>
    <w:rsid w:val="007B314E"/>
    <w:rsid w:val="007B3434"/>
    <w:rsid w:val="007B35AA"/>
    <w:rsid w:val="007B3714"/>
    <w:rsid w:val="007B42A1"/>
    <w:rsid w:val="007B4BCC"/>
    <w:rsid w:val="007B6CB6"/>
    <w:rsid w:val="007B6D96"/>
    <w:rsid w:val="007B7541"/>
    <w:rsid w:val="007B7689"/>
    <w:rsid w:val="007C07A8"/>
    <w:rsid w:val="007C3831"/>
    <w:rsid w:val="007C3D00"/>
    <w:rsid w:val="007C4036"/>
    <w:rsid w:val="007C4BB5"/>
    <w:rsid w:val="007C501A"/>
    <w:rsid w:val="007C5865"/>
    <w:rsid w:val="007C61E0"/>
    <w:rsid w:val="007C6B69"/>
    <w:rsid w:val="007D0C11"/>
    <w:rsid w:val="007D1109"/>
    <w:rsid w:val="007D14A7"/>
    <w:rsid w:val="007D1A6A"/>
    <w:rsid w:val="007D1D55"/>
    <w:rsid w:val="007D24C5"/>
    <w:rsid w:val="007D3157"/>
    <w:rsid w:val="007D3F67"/>
    <w:rsid w:val="007D404C"/>
    <w:rsid w:val="007D5675"/>
    <w:rsid w:val="007D57E9"/>
    <w:rsid w:val="007D6169"/>
    <w:rsid w:val="007D67A6"/>
    <w:rsid w:val="007D690B"/>
    <w:rsid w:val="007D722B"/>
    <w:rsid w:val="007E0705"/>
    <w:rsid w:val="007E1599"/>
    <w:rsid w:val="007E17B1"/>
    <w:rsid w:val="007E2A95"/>
    <w:rsid w:val="007E3446"/>
    <w:rsid w:val="007E3606"/>
    <w:rsid w:val="007E3E81"/>
    <w:rsid w:val="007E4015"/>
    <w:rsid w:val="007E5907"/>
    <w:rsid w:val="007E6B52"/>
    <w:rsid w:val="007F0BFE"/>
    <w:rsid w:val="007F123D"/>
    <w:rsid w:val="007F1630"/>
    <w:rsid w:val="007F1E62"/>
    <w:rsid w:val="007F2B1A"/>
    <w:rsid w:val="007F33B6"/>
    <w:rsid w:val="007F4AF5"/>
    <w:rsid w:val="007F5ECB"/>
    <w:rsid w:val="007F7049"/>
    <w:rsid w:val="0080025B"/>
    <w:rsid w:val="008008CE"/>
    <w:rsid w:val="00800D52"/>
    <w:rsid w:val="00801A9C"/>
    <w:rsid w:val="00802D72"/>
    <w:rsid w:val="0080408D"/>
    <w:rsid w:val="00804F25"/>
    <w:rsid w:val="00806C5C"/>
    <w:rsid w:val="00806EA2"/>
    <w:rsid w:val="00807537"/>
    <w:rsid w:val="00807C0B"/>
    <w:rsid w:val="00810478"/>
    <w:rsid w:val="008108D6"/>
    <w:rsid w:val="00810F5F"/>
    <w:rsid w:val="008114B3"/>
    <w:rsid w:val="008117CA"/>
    <w:rsid w:val="00811F12"/>
    <w:rsid w:val="00812F3A"/>
    <w:rsid w:val="00813362"/>
    <w:rsid w:val="00813C50"/>
    <w:rsid w:val="008141F3"/>
    <w:rsid w:val="008150A4"/>
    <w:rsid w:val="0081576B"/>
    <w:rsid w:val="00816945"/>
    <w:rsid w:val="00816C04"/>
    <w:rsid w:val="00816DCE"/>
    <w:rsid w:val="008175C5"/>
    <w:rsid w:val="008207CB"/>
    <w:rsid w:val="00820AC4"/>
    <w:rsid w:val="00821150"/>
    <w:rsid w:val="00822487"/>
    <w:rsid w:val="00822670"/>
    <w:rsid w:val="00822E1D"/>
    <w:rsid w:val="00823593"/>
    <w:rsid w:val="008239F8"/>
    <w:rsid w:val="00823EFA"/>
    <w:rsid w:val="008243BF"/>
    <w:rsid w:val="00824520"/>
    <w:rsid w:val="008249C9"/>
    <w:rsid w:val="00824BCC"/>
    <w:rsid w:val="00824C24"/>
    <w:rsid w:val="0082500B"/>
    <w:rsid w:val="00825ACB"/>
    <w:rsid w:val="008262C1"/>
    <w:rsid w:val="008268CD"/>
    <w:rsid w:val="008271BA"/>
    <w:rsid w:val="00827574"/>
    <w:rsid w:val="008275B8"/>
    <w:rsid w:val="008278AE"/>
    <w:rsid w:val="0083042C"/>
    <w:rsid w:val="00830606"/>
    <w:rsid w:val="00831358"/>
    <w:rsid w:val="00831CD6"/>
    <w:rsid w:val="008322A4"/>
    <w:rsid w:val="008338B8"/>
    <w:rsid w:val="00833B7E"/>
    <w:rsid w:val="00833C65"/>
    <w:rsid w:val="00833D33"/>
    <w:rsid w:val="00834FAA"/>
    <w:rsid w:val="00835053"/>
    <w:rsid w:val="00835408"/>
    <w:rsid w:val="00835CB0"/>
    <w:rsid w:val="0083613E"/>
    <w:rsid w:val="00836E48"/>
    <w:rsid w:val="008377D0"/>
    <w:rsid w:val="00837922"/>
    <w:rsid w:val="00840987"/>
    <w:rsid w:val="00840C4F"/>
    <w:rsid w:val="00840D2A"/>
    <w:rsid w:val="0084162B"/>
    <w:rsid w:val="00841A96"/>
    <w:rsid w:val="00841C4D"/>
    <w:rsid w:val="00842074"/>
    <w:rsid w:val="0084232D"/>
    <w:rsid w:val="00842A23"/>
    <w:rsid w:val="00842E34"/>
    <w:rsid w:val="008435FA"/>
    <w:rsid w:val="008441B8"/>
    <w:rsid w:val="0084430E"/>
    <w:rsid w:val="0084502A"/>
    <w:rsid w:val="00845379"/>
    <w:rsid w:val="00845DE3"/>
    <w:rsid w:val="008504AB"/>
    <w:rsid w:val="00850D0E"/>
    <w:rsid w:val="00850F69"/>
    <w:rsid w:val="00850FF0"/>
    <w:rsid w:val="0085143C"/>
    <w:rsid w:val="008522F7"/>
    <w:rsid w:val="00852C09"/>
    <w:rsid w:val="00852C0E"/>
    <w:rsid w:val="008539C3"/>
    <w:rsid w:val="00853F69"/>
    <w:rsid w:val="00854CB9"/>
    <w:rsid w:val="008556C7"/>
    <w:rsid w:val="00855BF7"/>
    <w:rsid w:val="008563C1"/>
    <w:rsid w:val="0085646D"/>
    <w:rsid w:val="00856A47"/>
    <w:rsid w:val="008571D8"/>
    <w:rsid w:val="00857547"/>
    <w:rsid w:val="00857AF2"/>
    <w:rsid w:val="00857D29"/>
    <w:rsid w:val="00860EAB"/>
    <w:rsid w:val="008615C2"/>
    <w:rsid w:val="00861A79"/>
    <w:rsid w:val="008628BB"/>
    <w:rsid w:val="008633EF"/>
    <w:rsid w:val="00863A14"/>
    <w:rsid w:val="00864E0B"/>
    <w:rsid w:val="00865FAE"/>
    <w:rsid w:val="008661FF"/>
    <w:rsid w:val="0086624B"/>
    <w:rsid w:val="008663F3"/>
    <w:rsid w:val="0086691C"/>
    <w:rsid w:val="00866AC3"/>
    <w:rsid w:val="008676B8"/>
    <w:rsid w:val="00867741"/>
    <w:rsid w:val="00867865"/>
    <w:rsid w:val="00867A66"/>
    <w:rsid w:val="0087088B"/>
    <w:rsid w:val="0087103B"/>
    <w:rsid w:val="0087163C"/>
    <w:rsid w:val="00871EF3"/>
    <w:rsid w:val="00872B93"/>
    <w:rsid w:val="00872EBD"/>
    <w:rsid w:val="008747FC"/>
    <w:rsid w:val="0087540F"/>
    <w:rsid w:val="008758D1"/>
    <w:rsid w:val="00876105"/>
    <w:rsid w:val="0087622F"/>
    <w:rsid w:val="008762BE"/>
    <w:rsid w:val="00876F25"/>
    <w:rsid w:val="008774BE"/>
    <w:rsid w:val="00877D54"/>
    <w:rsid w:val="008803B3"/>
    <w:rsid w:val="0088080E"/>
    <w:rsid w:val="00881619"/>
    <w:rsid w:val="00881633"/>
    <w:rsid w:val="00882273"/>
    <w:rsid w:val="0088358F"/>
    <w:rsid w:val="008848D3"/>
    <w:rsid w:val="008859C9"/>
    <w:rsid w:val="00885E31"/>
    <w:rsid w:val="00886737"/>
    <w:rsid w:val="00886744"/>
    <w:rsid w:val="008869B1"/>
    <w:rsid w:val="00886C51"/>
    <w:rsid w:val="008872F5"/>
    <w:rsid w:val="00887326"/>
    <w:rsid w:val="008878B2"/>
    <w:rsid w:val="00887B71"/>
    <w:rsid w:val="00887F1B"/>
    <w:rsid w:val="00890812"/>
    <w:rsid w:val="00890DE1"/>
    <w:rsid w:val="008911F3"/>
    <w:rsid w:val="0089149E"/>
    <w:rsid w:val="0089258C"/>
    <w:rsid w:val="0089381A"/>
    <w:rsid w:val="008938C9"/>
    <w:rsid w:val="00893C9F"/>
    <w:rsid w:val="00894205"/>
    <w:rsid w:val="00895805"/>
    <w:rsid w:val="00895DB5"/>
    <w:rsid w:val="00897428"/>
    <w:rsid w:val="008A0243"/>
    <w:rsid w:val="008A0B0B"/>
    <w:rsid w:val="008A0D78"/>
    <w:rsid w:val="008A16AE"/>
    <w:rsid w:val="008A17E1"/>
    <w:rsid w:val="008A17FE"/>
    <w:rsid w:val="008A1EE9"/>
    <w:rsid w:val="008A2835"/>
    <w:rsid w:val="008A3457"/>
    <w:rsid w:val="008A44E8"/>
    <w:rsid w:val="008A69FE"/>
    <w:rsid w:val="008A6AA1"/>
    <w:rsid w:val="008A74D2"/>
    <w:rsid w:val="008A7B5C"/>
    <w:rsid w:val="008A7C4F"/>
    <w:rsid w:val="008A7C98"/>
    <w:rsid w:val="008A7F56"/>
    <w:rsid w:val="008B0BD2"/>
    <w:rsid w:val="008B1085"/>
    <w:rsid w:val="008B1176"/>
    <w:rsid w:val="008B1DA6"/>
    <w:rsid w:val="008B203E"/>
    <w:rsid w:val="008B2655"/>
    <w:rsid w:val="008B2763"/>
    <w:rsid w:val="008B2A1E"/>
    <w:rsid w:val="008B3F03"/>
    <w:rsid w:val="008B427B"/>
    <w:rsid w:val="008B4EC4"/>
    <w:rsid w:val="008B5207"/>
    <w:rsid w:val="008B5C1C"/>
    <w:rsid w:val="008B5C6A"/>
    <w:rsid w:val="008B6615"/>
    <w:rsid w:val="008B760E"/>
    <w:rsid w:val="008C00F9"/>
    <w:rsid w:val="008C12C8"/>
    <w:rsid w:val="008C1340"/>
    <w:rsid w:val="008C2530"/>
    <w:rsid w:val="008C28D3"/>
    <w:rsid w:val="008C2FA4"/>
    <w:rsid w:val="008C3106"/>
    <w:rsid w:val="008C3165"/>
    <w:rsid w:val="008C331A"/>
    <w:rsid w:val="008C39D4"/>
    <w:rsid w:val="008C42AC"/>
    <w:rsid w:val="008C42DD"/>
    <w:rsid w:val="008C5001"/>
    <w:rsid w:val="008C6609"/>
    <w:rsid w:val="008C673D"/>
    <w:rsid w:val="008C6913"/>
    <w:rsid w:val="008C757A"/>
    <w:rsid w:val="008D10C8"/>
    <w:rsid w:val="008D2A27"/>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43C8"/>
    <w:rsid w:val="008E5613"/>
    <w:rsid w:val="008E591B"/>
    <w:rsid w:val="008E5CEE"/>
    <w:rsid w:val="008E6412"/>
    <w:rsid w:val="008E7D07"/>
    <w:rsid w:val="008F0A86"/>
    <w:rsid w:val="008F1027"/>
    <w:rsid w:val="008F19D2"/>
    <w:rsid w:val="008F34F9"/>
    <w:rsid w:val="008F3705"/>
    <w:rsid w:val="008F3920"/>
    <w:rsid w:val="008F399A"/>
    <w:rsid w:val="008F39BA"/>
    <w:rsid w:val="008F3E2F"/>
    <w:rsid w:val="008F53CD"/>
    <w:rsid w:val="008F5A26"/>
    <w:rsid w:val="008F60A9"/>
    <w:rsid w:val="008F6207"/>
    <w:rsid w:val="008F6456"/>
    <w:rsid w:val="008F65B3"/>
    <w:rsid w:val="008F6742"/>
    <w:rsid w:val="008F704D"/>
    <w:rsid w:val="008F73B3"/>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4427"/>
    <w:rsid w:val="00904500"/>
    <w:rsid w:val="00904D83"/>
    <w:rsid w:val="00905CC7"/>
    <w:rsid w:val="00905DB2"/>
    <w:rsid w:val="00906AD6"/>
    <w:rsid w:val="0090741A"/>
    <w:rsid w:val="00907745"/>
    <w:rsid w:val="00907EC9"/>
    <w:rsid w:val="00910AFE"/>
    <w:rsid w:val="00911DD7"/>
    <w:rsid w:val="00911E0B"/>
    <w:rsid w:val="00912C00"/>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7A79"/>
    <w:rsid w:val="00930B6D"/>
    <w:rsid w:val="00930C50"/>
    <w:rsid w:val="009312C2"/>
    <w:rsid w:val="00931AA0"/>
    <w:rsid w:val="00932FC9"/>
    <w:rsid w:val="00933A76"/>
    <w:rsid w:val="00933E96"/>
    <w:rsid w:val="009347A9"/>
    <w:rsid w:val="00934CF4"/>
    <w:rsid w:val="009359C0"/>
    <w:rsid w:val="00936199"/>
    <w:rsid w:val="00936541"/>
    <w:rsid w:val="00936613"/>
    <w:rsid w:val="00936713"/>
    <w:rsid w:val="00936DB0"/>
    <w:rsid w:val="00937390"/>
    <w:rsid w:val="0093793A"/>
    <w:rsid w:val="00937C6F"/>
    <w:rsid w:val="009407BF"/>
    <w:rsid w:val="00941574"/>
    <w:rsid w:val="0094225D"/>
    <w:rsid w:val="00942B7A"/>
    <w:rsid w:val="00942CC8"/>
    <w:rsid w:val="009430BD"/>
    <w:rsid w:val="00943217"/>
    <w:rsid w:val="00943ACA"/>
    <w:rsid w:val="00943F60"/>
    <w:rsid w:val="00944844"/>
    <w:rsid w:val="00944CB7"/>
    <w:rsid w:val="009460B8"/>
    <w:rsid w:val="009460E6"/>
    <w:rsid w:val="009464E4"/>
    <w:rsid w:val="00946757"/>
    <w:rsid w:val="00947558"/>
    <w:rsid w:val="00947685"/>
    <w:rsid w:val="00947D52"/>
    <w:rsid w:val="00947F28"/>
    <w:rsid w:val="009504F1"/>
    <w:rsid w:val="00950B60"/>
    <w:rsid w:val="00952E3F"/>
    <w:rsid w:val="009538C7"/>
    <w:rsid w:val="00953C3C"/>
    <w:rsid w:val="0095453D"/>
    <w:rsid w:val="00954807"/>
    <w:rsid w:val="00955E82"/>
    <w:rsid w:val="00956385"/>
    <w:rsid w:val="00956651"/>
    <w:rsid w:val="00956DFC"/>
    <w:rsid w:val="00956ED1"/>
    <w:rsid w:val="00957EE5"/>
    <w:rsid w:val="00960F64"/>
    <w:rsid w:val="00962ACE"/>
    <w:rsid w:val="009652BC"/>
    <w:rsid w:val="009658C4"/>
    <w:rsid w:val="00967C48"/>
    <w:rsid w:val="00967EF6"/>
    <w:rsid w:val="00967FB7"/>
    <w:rsid w:val="00970009"/>
    <w:rsid w:val="0097031E"/>
    <w:rsid w:val="00970FB0"/>
    <w:rsid w:val="0097175D"/>
    <w:rsid w:val="00971B89"/>
    <w:rsid w:val="00971E12"/>
    <w:rsid w:val="009720A2"/>
    <w:rsid w:val="00972246"/>
    <w:rsid w:val="00972C33"/>
    <w:rsid w:val="00973350"/>
    <w:rsid w:val="009739C2"/>
    <w:rsid w:val="00975F43"/>
    <w:rsid w:val="0097691C"/>
    <w:rsid w:val="0097723C"/>
    <w:rsid w:val="00977296"/>
    <w:rsid w:val="0098060D"/>
    <w:rsid w:val="009807C2"/>
    <w:rsid w:val="00981ECC"/>
    <w:rsid w:val="00981FEA"/>
    <w:rsid w:val="0098232E"/>
    <w:rsid w:val="00983CAE"/>
    <w:rsid w:val="0098420F"/>
    <w:rsid w:val="009849B2"/>
    <w:rsid w:val="009857EB"/>
    <w:rsid w:val="00985E0A"/>
    <w:rsid w:val="00985F04"/>
    <w:rsid w:val="00986B02"/>
    <w:rsid w:val="00986D2B"/>
    <w:rsid w:val="00986E14"/>
    <w:rsid w:val="00987407"/>
    <w:rsid w:val="00987F7E"/>
    <w:rsid w:val="0099021B"/>
    <w:rsid w:val="009906C9"/>
    <w:rsid w:val="00990FC8"/>
    <w:rsid w:val="009914D4"/>
    <w:rsid w:val="00991BD5"/>
    <w:rsid w:val="0099244D"/>
    <w:rsid w:val="00993604"/>
    <w:rsid w:val="00995379"/>
    <w:rsid w:val="009967BE"/>
    <w:rsid w:val="00996DA4"/>
    <w:rsid w:val="00997CCF"/>
    <w:rsid w:val="009A14DC"/>
    <w:rsid w:val="009A16E8"/>
    <w:rsid w:val="009A17D6"/>
    <w:rsid w:val="009A2360"/>
    <w:rsid w:val="009A2F5F"/>
    <w:rsid w:val="009A3AD6"/>
    <w:rsid w:val="009A437C"/>
    <w:rsid w:val="009A657F"/>
    <w:rsid w:val="009A6584"/>
    <w:rsid w:val="009A6A0D"/>
    <w:rsid w:val="009A6F52"/>
    <w:rsid w:val="009A78D2"/>
    <w:rsid w:val="009B03CB"/>
    <w:rsid w:val="009B0C1C"/>
    <w:rsid w:val="009B293F"/>
    <w:rsid w:val="009B2ADD"/>
    <w:rsid w:val="009B3104"/>
    <w:rsid w:val="009B5D9B"/>
    <w:rsid w:val="009B6152"/>
    <w:rsid w:val="009B7514"/>
    <w:rsid w:val="009C054A"/>
    <w:rsid w:val="009C0C1D"/>
    <w:rsid w:val="009C1091"/>
    <w:rsid w:val="009C3216"/>
    <w:rsid w:val="009C3D73"/>
    <w:rsid w:val="009C48D6"/>
    <w:rsid w:val="009C4A9D"/>
    <w:rsid w:val="009C519B"/>
    <w:rsid w:val="009C6230"/>
    <w:rsid w:val="009C6764"/>
    <w:rsid w:val="009C69CC"/>
    <w:rsid w:val="009C7651"/>
    <w:rsid w:val="009D04BA"/>
    <w:rsid w:val="009D06B5"/>
    <w:rsid w:val="009D093E"/>
    <w:rsid w:val="009D10DF"/>
    <w:rsid w:val="009D1452"/>
    <w:rsid w:val="009D1BD2"/>
    <w:rsid w:val="009D2054"/>
    <w:rsid w:val="009D2C15"/>
    <w:rsid w:val="009D3DE3"/>
    <w:rsid w:val="009D3FC4"/>
    <w:rsid w:val="009D496F"/>
    <w:rsid w:val="009D4C51"/>
    <w:rsid w:val="009D5A4E"/>
    <w:rsid w:val="009D62C5"/>
    <w:rsid w:val="009D67EC"/>
    <w:rsid w:val="009D74CF"/>
    <w:rsid w:val="009D779C"/>
    <w:rsid w:val="009D7F32"/>
    <w:rsid w:val="009E06F3"/>
    <w:rsid w:val="009E1C2E"/>
    <w:rsid w:val="009E1D0C"/>
    <w:rsid w:val="009E1D64"/>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1501"/>
    <w:rsid w:val="009F1759"/>
    <w:rsid w:val="009F22BD"/>
    <w:rsid w:val="009F2358"/>
    <w:rsid w:val="009F2515"/>
    <w:rsid w:val="009F32D1"/>
    <w:rsid w:val="009F36F3"/>
    <w:rsid w:val="009F3C98"/>
    <w:rsid w:val="009F3CCE"/>
    <w:rsid w:val="009F3D38"/>
    <w:rsid w:val="009F4803"/>
    <w:rsid w:val="009F6744"/>
    <w:rsid w:val="009F6754"/>
    <w:rsid w:val="009F6763"/>
    <w:rsid w:val="009F6D21"/>
    <w:rsid w:val="00A0078A"/>
    <w:rsid w:val="00A00FF8"/>
    <w:rsid w:val="00A02701"/>
    <w:rsid w:val="00A0304B"/>
    <w:rsid w:val="00A03890"/>
    <w:rsid w:val="00A03CF0"/>
    <w:rsid w:val="00A04315"/>
    <w:rsid w:val="00A05BD8"/>
    <w:rsid w:val="00A05FEE"/>
    <w:rsid w:val="00A0648D"/>
    <w:rsid w:val="00A06955"/>
    <w:rsid w:val="00A06F21"/>
    <w:rsid w:val="00A075AF"/>
    <w:rsid w:val="00A106F0"/>
    <w:rsid w:val="00A10ACB"/>
    <w:rsid w:val="00A10EB5"/>
    <w:rsid w:val="00A11696"/>
    <w:rsid w:val="00A12360"/>
    <w:rsid w:val="00A12593"/>
    <w:rsid w:val="00A133CC"/>
    <w:rsid w:val="00A13A8A"/>
    <w:rsid w:val="00A1406F"/>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616"/>
    <w:rsid w:val="00A30DAA"/>
    <w:rsid w:val="00A31007"/>
    <w:rsid w:val="00A31694"/>
    <w:rsid w:val="00A32815"/>
    <w:rsid w:val="00A32DA3"/>
    <w:rsid w:val="00A3358E"/>
    <w:rsid w:val="00A34BA1"/>
    <w:rsid w:val="00A34CA0"/>
    <w:rsid w:val="00A34F82"/>
    <w:rsid w:val="00A35025"/>
    <w:rsid w:val="00A35176"/>
    <w:rsid w:val="00A35FE5"/>
    <w:rsid w:val="00A37631"/>
    <w:rsid w:val="00A3793E"/>
    <w:rsid w:val="00A37A39"/>
    <w:rsid w:val="00A4067B"/>
    <w:rsid w:val="00A40DC0"/>
    <w:rsid w:val="00A43FD4"/>
    <w:rsid w:val="00A44813"/>
    <w:rsid w:val="00A467F3"/>
    <w:rsid w:val="00A46D18"/>
    <w:rsid w:val="00A47F2E"/>
    <w:rsid w:val="00A50955"/>
    <w:rsid w:val="00A5136E"/>
    <w:rsid w:val="00A51539"/>
    <w:rsid w:val="00A52873"/>
    <w:rsid w:val="00A53A89"/>
    <w:rsid w:val="00A53EFC"/>
    <w:rsid w:val="00A54030"/>
    <w:rsid w:val="00A54828"/>
    <w:rsid w:val="00A552B7"/>
    <w:rsid w:val="00A5566A"/>
    <w:rsid w:val="00A557ED"/>
    <w:rsid w:val="00A55A34"/>
    <w:rsid w:val="00A567CB"/>
    <w:rsid w:val="00A57576"/>
    <w:rsid w:val="00A57654"/>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6F96"/>
    <w:rsid w:val="00A670F2"/>
    <w:rsid w:val="00A70C91"/>
    <w:rsid w:val="00A71834"/>
    <w:rsid w:val="00A7206F"/>
    <w:rsid w:val="00A73335"/>
    <w:rsid w:val="00A7406B"/>
    <w:rsid w:val="00A74A5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1172"/>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4345"/>
    <w:rsid w:val="00A95357"/>
    <w:rsid w:val="00A955B9"/>
    <w:rsid w:val="00A960E9"/>
    <w:rsid w:val="00A96102"/>
    <w:rsid w:val="00A9611B"/>
    <w:rsid w:val="00A97D38"/>
    <w:rsid w:val="00A97F79"/>
    <w:rsid w:val="00AA159C"/>
    <w:rsid w:val="00AA2206"/>
    <w:rsid w:val="00AA2438"/>
    <w:rsid w:val="00AA32F5"/>
    <w:rsid w:val="00AA4063"/>
    <w:rsid w:val="00AA4CBF"/>
    <w:rsid w:val="00AA5393"/>
    <w:rsid w:val="00AA5554"/>
    <w:rsid w:val="00AA5694"/>
    <w:rsid w:val="00AA58C0"/>
    <w:rsid w:val="00AA605D"/>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A11"/>
    <w:rsid w:val="00AC3F7E"/>
    <w:rsid w:val="00AC41CA"/>
    <w:rsid w:val="00AC4282"/>
    <w:rsid w:val="00AC449E"/>
    <w:rsid w:val="00AC49D6"/>
    <w:rsid w:val="00AC5DAF"/>
    <w:rsid w:val="00AC672D"/>
    <w:rsid w:val="00AC67BB"/>
    <w:rsid w:val="00AC745A"/>
    <w:rsid w:val="00AC7EDB"/>
    <w:rsid w:val="00AD0729"/>
    <w:rsid w:val="00AD0B02"/>
    <w:rsid w:val="00AD0BBA"/>
    <w:rsid w:val="00AD10D2"/>
    <w:rsid w:val="00AD128C"/>
    <w:rsid w:val="00AD20B9"/>
    <w:rsid w:val="00AD2E89"/>
    <w:rsid w:val="00AD2E8B"/>
    <w:rsid w:val="00AD42BE"/>
    <w:rsid w:val="00AD46CB"/>
    <w:rsid w:val="00AD5456"/>
    <w:rsid w:val="00AD54A0"/>
    <w:rsid w:val="00AD59C9"/>
    <w:rsid w:val="00AD6796"/>
    <w:rsid w:val="00AD740C"/>
    <w:rsid w:val="00AD74D8"/>
    <w:rsid w:val="00AD7900"/>
    <w:rsid w:val="00AD79C3"/>
    <w:rsid w:val="00AD7B78"/>
    <w:rsid w:val="00AD7C4C"/>
    <w:rsid w:val="00AE0C8D"/>
    <w:rsid w:val="00AE0F6A"/>
    <w:rsid w:val="00AE13FC"/>
    <w:rsid w:val="00AE24EE"/>
    <w:rsid w:val="00AE274C"/>
    <w:rsid w:val="00AE27B8"/>
    <w:rsid w:val="00AE3086"/>
    <w:rsid w:val="00AE4D65"/>
    <w:rsid w:val="00AE4F3F"/>
    <w:rsid w:val="00AE54C4"/>
    <w:rsid w:val="00AE6F49"/>
    <w:rsid w:val="00AE70C3"/>
    <w:rsid w:val="00AE7B70"/>
    <w:rsid w:val="00AE7E4C"/>
    <w:rsid w:val="00AF02BB"/>
    <w:rsid w:val="00AF05F6"/>
    <w:rsid w:val="00AF06D7"/>
    <w:rsid w:val="00AF0FA8"/>
    <w:rsid w:val="00AF1593"/>
    <w:rsid w:val="00AF1751"/>
    <w:rsid w:val="00AF20D7"/>
    <w:rsid w:val="00AF2441"/>
    <w:rsid w:val="00AF290F"/>
    <w:rsid w:val="00AF29DE"/>
    <w:rsid w:val="00AF2A24"/>
    <w:rsid w:val="00AF2BD1"/>
    <w:rsid w:val="00AF2F39"/>
    <w:rsid w:val="00AF3B81"/>
    <w:rsid w:val="00AF3F8B"/>
    <w:rsid w:val="00AF4BE2"/>
    <w:rsid w:val="00AF6642"/>
    <w:rsid w:val="00AF7D60"/>
    <w:rsid w:val="00B008D9"/>
    <w:rsid w:val="00B01476"/>
    <w:rsid w:val="00B014CC"/>
    <w:rsid w:val="00B024E2"/>
    <w:rsid w:val="00B026F7"/>
    <w:rsid w:val="00B03980"/>
    <w:rsid w:val="00B0418D"/>
    <w:rsid w:val="00B0433E"/>
    <w:rsid w:val="00B0438A"/>
    <w:rsid w:val="00B04A3E"/>
    <w:rsid w:val="00B04F42"/>
    <w:rsid w:val="00B058AE"/>
    <w:rsid w:val="00B05DB0"/>
    <w:rsid w:val="00B061CB"/>
    <w:rsid w:val="00B06709"/>
    <w:rsid w:val="00B067EC"/>
    <w:rsid w:val="00B06C3C"/>
    <w:rsid w:val="00B06E2C"/>
    <w:rsid w:val="00B1022E"/>
    <w:rsid w:val="00B10DB3"/>
    <w:rsid w:val="00B12541"/>
    <w:rsid w:val="00B12F40"/>
    <w:rsid w:val="00B132B4"/>
    <w:rsid w:val="00B136C6"/>
    <w:rsid w:val="00B13FA9"/>
    <w:rsid w:val="00B144F6"/>
    <w:rsid w:val="00B1478E"/>
    <w:rsid w:val="00B1482A"/>
    <w:rsid w:val="00B148AF"/>
    <w:rsid w:val="00B15379"/>
    <w:rsid w:val="00B15397"/>
    <w:rsid w:val="00B157B0"/>
    <w:rsid w:val="00B157D0"/>
    <w:rsid w:val="00B16AF2"/>
    <w:rsid w:val="00B16C6D"/>
    <w:rsid w:val="00B16E4A"/>
    <w:rsid w:val="00B16FF4"/>
    <w:rsid w:val="00B1716D"/>
    <w:rsid w:val="00B172F1"/>
    <w:rsid w:val="00B17817"/>
    <w:rsid w:val="00B20C84"/>
    <w:rsid w:val="00B21722"/>
    <w:rsid w:val="00B21FC7"/>
    <w:rsid w:val="00B221F1"/>
    <w:rsid w:val="00B23D44"/>
    <w:rsid w:val="00B24A64"/>
    <w:rsid w:val="00B251D3"/>
    <w:rsid w:val="00B2524E"/>
    <w:rsid w:val="00B25C8A"/>
    <w:rsid w:val="00B25FF1"/>
    <w:rsid w:val="00B2717E"/>
    <w:rsid w:val="00B27510"/>
    <w:rsid w:val="00B3029A"/>
    <w:rsid w:val="00B318E5"/>
    <w:rsid w:val="00B33402"/>
    <w:rsid w:val="00B33780"/>
    <w:rsid w:val="00B33AC4"/>
    <w:rsid w:val="00B3432D"/>
    <w:rsid w:val="00B34725"/>
    <w:rsid w:val="00B3495C"/>
    <w:rsid w:val="00B351C5"/>
    <w:rsid w:val="00B35DB1"/>
    <w:rsid w:val="00B36057"/>
    <w:rsid w:val="00B3642A"/>
    <w:rsid w:val="00B367DD"/>
    <w:rsid w:val="00B37033"/>
    <w:rsid w:val="00B373D9"/>
    <w:rsid w:val="00B37BBE"/>
    <w:rsid w:val="00B40B80"/>
    <w:rsid w:val="00B40EF5"/>
    <w:rsid w:val="00B40FD1"/>
    <w:rsid w:val="00B41148"/>
    <w:rsid w:val="00B417A5"/>
    <w:rsid w:val="00B41B8D"/>
    <w:rsid w:val="00B41D23"/>
    <w:rsid w:val="00B42041"/>
    <w:rsid w:val="00B42D8F"/>
    <w:rsid w:val="00B42E04"/>
    <w:rsid w:val="00B44142"/>
    <w:rsid w:val="00B44C8C"/>
    <w:rsid w:val="00B452C3"/>
    <w:rsid w:val="00B45D4B"/>
    <w:rsid w:val="00B467A2"/>
    <w:rsid w:val="00B46B70"/>
    <w:rsid w:val="00B4770D"/>
    <w:rsid w:val="00B50817"/>
    <w:rsid w:val="00B51A93"/>
    <w:rsid w:val="00B51BDC"/>
    <w:rsid w:val="00B51DB2"/>
    <w:rsid w:val="00B527CE"/>
    <w:rsid w:val="00B54ED8"/>
    <w:rsid w:val="00B551C4"/>
    <w:rsid w:val="00B55749"/>
    <w:rsid w:val="00B55F3E"/>
    <w:rsid w:val="00B567ED"/>
    <w:rsid w:val="00B574D4"/>
    <w:rsid w:val="00B574DF"/>
    <w:rsid w:val="00B575B7"/>
    <w:rsid w:val="00B575D4"/>
    <w:rsid w:val="00B575F9"/>
    <w:rsid w:val="00B57674"/>
    <w:rsid w:val="00B60670"/>
    <w:rsid w:val="00B61F9E"/>
    <w:rsid w:val="00B62A3C"/>
    <w:rsid w:val="00B634D2"/>
    <w:rsid w:val="00B63EB2"/>
    <w:rsid w:val="00B63EC9"/>
    <w:rsid w:val="00B64528"/>
    <w:rsid w:val="00B64716"/>
    <w:rsid w:val="00B656BD"/>
    <w:rsid w:val="00B659DB"/>
    <w:rsid w:val="00B65E9D"/>
    <w:rsid w:val="00B67756"/>
    <w:rsid w:val="00B70C1A"/>
    <w:rsid w:val="00B71503"/>
    <w:rsid w:val="00B72356"/>
    <w:rsid w:val="00B73630"/>
    <w:rsid w:val="00B741A5"/>
    <w:rsid w:val="00B741EB"/>
    <w:rsid w:val="00B74306"/>
    <w:rsid w:val="00B74E6E"/>
    <w:rsid w:val="00B75163"/>
    <w:rsid w:val="00B75891"/>
    <w:rsid w:val="00B759AA"/>
    <w:rsid w:val="00B76512"/>
    <w:rsid w:val="00B76A6D"/>
    <w:rsid w:val="00B76DEB"/>
    <w:rsid w:val="00B801FF"/>
    <w:rsid w:val="00B808B3"/>
    <w:rsid w:val="00B80CA6"/>
    <w:rsid w:val="00B80DAA"/>
    <w:rsid w:val="00B826B8"/>
    <w:rsid w:val="00B8279E"/>
    <w:rsid w:val="00B83521"/>
    <w:rsid w:val="00B8356F"/>
    <w:rsid w:val="00B8379F"/>
    <w:rsid w:val="00B83AD0"/>
    <w:rsid w:val="00B83D1F"/>
    <w:rsid w:val="00B84F34"/>
    <w:rsid w:val="00B850F5"/>
    <w:rsid w:val="00B857D2"/>
    <w:rsid w:val="00B875BD"/>
    <w:rsid w:val="00B9037C"/>
    <w:rsid w:val="00B9070E"/>
    <w:rsid w:val="00B907C0"/>
    <w:rsid w:val="00B90871"/>
    <w:rsid w:val="00B91812"/>
    <w:rsid w:val="00B918FD"/>
    <w:rsid w:val="00B91B5E"/>
    <w:rsid w:val="00B92590"/>
    <w:rsid w:val="00B927A1"/>
    <w:rsid w:val="00B935FA"/>
    <w:rsid w:val="00B93A76"/>
    <w:rsid w:val="00B93B12"/>
    <w:rsid w:val="00B94568"/>
    <w:rsid w:val="00B94F8C"/>
    <w:rsid w:val="00B95696"/>
    <w:rsid w:val="00B96298"/>
    <w:rsid w:val="00B96438"/>
    <w:rsid w:val="00B9689D"/>
    <w:rsid w:val="00B96D98"/>
    <w:rsid w:val="00BA037F"/>
    <w:rsid w:val="00BA0C2C"/>
    <w:rsid w:val="00BA1307"/>
    <w:rsid w:val="00BA17D7"/>
    <w:rsid w:val="00BA1BEB"/>
    <w:rsid w:val="00BA1C3C"/>
    <w:rsid w:val="00BA2A61"/>
    <w:rsid w:val="00BA2B9A"/>
    <w:rsid w:val="00BA358B"/>
    <w:rsid w:val="00BA3D0D"/>
    <w:rsid w:val="00BA3FCE"/>
    <w:rsid w:val="00BA4F90"/>
    <w:rsid w:val="00BA5C58"/>
    <w:rsid w:val="00BA5CC7"/>
    <w:rsid w:val="00BA6A5B"/>
    <w:rsid w:val="00BA7F48"/>
    <w:rsid w:val="00BB06A8"/>
    <w:rsid w:val="00BB08DB"/>
    <w:rsid w:val="00BB0C2A"/>
    <w:rsid w:val="00BB235C"/>
    <w:rsid w:val="00BB288D"/>
    <w:rsid w:val="00BB29C6"/>
    <w:rsid w:val="00BB2A99"/>
    <w:rsid w:val="00BB3391"/>
    <w:rsid w:val="00BB3901"/>
    <w:rsid w:val="00BB3B98"/>
    <w:rsid w:val="00BB3E9D"/>
    <w:rsid w:val="00BB3F40"/>
    <w:rsid w:val="00BB4B12"/>
    <w:rsid w:val="00BB4C49"/>
    <w:rsid w:val="00BB53F5"/>
    <w:rsid w:val="00BB5C5E"/>
    <w:rsid w:val="00BB6745"/>
    <w:rsid w:val="00BB6C2E"/>
    <w:rsid w:val="00BB6E7B"/>
    <w:rsid w:val="00BB724D"/>
    <w:rsid w:val="00BB743E"/>
    <w:rsid w:val="00BC0586"/>
    <w:rsid w:val="00BC05D9"/>
    <w:rsid w:val="00BC0E03"/>
    <w:rsid w:val="00BC115D"/>
    <w:rsid w:val="00BC133A"/>
    <w:rsid w:val="00BC1D14"/>
    <w:rsid w:val="00BC1F3D"/>
    <w:rsid w:val="00BC288B"/>
    <w:rsid w:val="00BC2F22"/>
    <w:rsid w:val="00BC38C6"/>
    <w:rsid w:val="00BC3C71"/>
    <w:rsid w:val="00BC4AB9"/>
    <w:rsid w:val="00BC5A45"/>
    <w:rsid w:val="00BC5EA0"/>
    <w:rsid w:val="00BC6EC1"/>
    <w:rsid w:val="00BC7111"/>
    <w:rsid w:val="00BD0B4C"/>
    <w:rsid w:val="00BD0C6F"/>
    <w:rsid w:val="00BD0C8D"/>
    <w:rsid w:val="00BD0F99"/>
    <w:rsid w:val="00BD1421"/>
    <w:rsid w:val="00BD14B9"/>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C6D"/>
    <w:rsid w:val="00BD6954"/>
    <w:rsid w:val="00BD6AA3"/>
    <w:rsid w:val="00BD72C1"/>
    <w:rsid w:val="00BD7DB4"/>
    <w:rsid w:val="00BE0768"/>
    <w:rsid w:val="00BE09D3"/>
    <w:rsid w:val="00BE127A"/>
    <w:rsid w:val="00BE12E0"/>
    <w:rsid w:val="00BE14E9"/>
    <w:rsid w:val="00BE1789"/>
    <w:rsid w:val="00BE1D34"/>
    <w:rsid w:val="00BE3621"/>
    <w:rsid w:val="00BE385B"/>
    <w:rsid w:val="00BE3AEB"/>
    <w:rsid w:val="00BE3E7F"/>
    <w:rsid w:val="00BE4411"/>
    <w:rsid w:val="00BE4E28"/>
    <w:rsid w:val="00BE5FB6"/>
    <w:rsid w:val="00BE75FF"/>
    <w:rsid w:val="00BF16CA"/>
    <w:rsid w:val="00BF1BB2"/>
    <w:rsid w:val="00BF1DD1"/>
    <w:rsid w:val="00BF222F"/>
    <w:rsid w:val="00BF351B"/>
    <w:rsid w:val="00BF3804"/>
    <w:rsid w:val="00BF4494"/>
    <w:rsid w:val="00BF57AB"/>
    <w:rsid w:val="00BF6398"/>
    <w:rsid w:val="00BF6407"/>
    <w:rsid w:val="00BF66B6"/>
    <w:rsid w:val="00BF672A"/>
    <w:rsid w:val="00BF6979"/>
    <w:rsid w:val="00BF6E39"/>
    <w:rsid w:val="00BF7BD1"/>
    <w:rsid w:val="00BF7E16"/>
    <w:rsid w:val="00C00E63"/>
    <w:rsid w:val="00C015E2"/>
    <w:rsid w:val="00C0162F"/>
    <w:rsid w:val="00C01B22"/>
    <w:rsid w:val="00C02365"/>
    <w:rsid w:val="00C023D9"/>
    <w:rsid w:val="00C02751"/>
    <w:rsid w:val="00C041AD"/>
    <w:rsid w:val="00C0440F"/>
    <w:rsid w:val="00C05A8A"/>
    <w:rsid w:val="00C05E2C"/>
    <w:rsid w:val="00C067FD"/>
    <w:rsid w:val="00C07566"/>
    <w:rsid w:val="00C11137"/>
    <w:rsid w:val="00C111D4"/>
    <w:rsid w:val="00C11837"/>
    <w:rsid w:val="00C125A4"/>
    <w:rsid w:val="00C12B3D"/>
    <w:rsid w:val="00C12B88"/>
    <w:rsid w:val="00C1352D"/>
    <w:rsid w:val="00C137E6"/>
    <w:rsid w:val="00C13AB6"/>
    <w:rsid w:val="00C13E1F"/>
    <w:rsid w:val="00C14CE3"/>
    <w:rsid w:val="00C14E2D"/>
    <w:rsid w:val="00C15821"/>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F0"/>
    <w:rsid w:val="00C2494A"/>
    <w:rsid w:val="00C24D0D"/>
    <w:rsid w:val="00C24D7A"/>
    <w:rsid w:val="00C253D9"/>
    <w:rsid w:val="00C25BAD"/>
    <w:rsid w:val="00C25CA4"/>
    <w:rsid w:val="00C25CC1"/>
    <w:rsid w:val="00C25DC3"/>
    <w:rsid w:val="00C2684F"/>
    <w:rsid w:val="00C26856"/>
    <w:rsid w:val="00C27841"/>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496"/>
    <w:rsid w:val="00C365D9"/>
    <w:rsid w:val="00C36631"/>
    <w:rsid w:val="00C369CF"/>
    <w:rsid w:val="00C37ABB"/>
    <w:rsid w:val="00C40334"/>
    <w:rsid w:val="00C411BF"/>
    <w:rsid w:val="00C42CD4"/>
    <w:rsid w:val="00C42CFF"/>
    <w:rsid w:val="00C437E0"/>
    <w:rsid w:val="00C43E34"/>
    <w:rsid w:val="00C4435F"/>
    <w:rsid w:val="00C449C0"/>
    <w:rsid w:val="00C44BAE"/>
    <w:rsid w:val="00C44DC2"/>
    <w:rsid w:val="00C47452"/>
    <w:rsid w:val="00C504D3"/>
    <w:rsid w:val="00C50880"/>
    <w:rsid w:val="00C509B9"/>
    <w:rsid w:val="00C50E80"/>
    <w:rsid w:val="00C520D7"/>
    <w:rsid w:val="00C52141"/>
    <w:rsid w:val="00C5252A"/>
    <w:rsid w:val="00C52825"/>
    <w:rsid w:val="00C52FD4"/>
    <w:rsid w:val="00C5374D"/>
    <w:rsid w:val="00C5471D"/>
    <w:rsid w:val="00C55BC5"/>
    <w:rsid w:val="00C55EDF"/>
    <w:rsid w:val="00C5697F"/>
    <w:rsid w:val="00C57EA1"/>
    <w:rsid w:val="00C60422"/>
    <w:rsid w:val="00C61677"/>
    <w:rsid w:val="00C61B26"/>
    <w:rsid w:val="00C6281F"/>
    <w:rsid w:val="00C630A4"/>
    <w:rsid w:val="00C63B50"/>
    <w:rsid w:val="00C6476E"/>
    <w:rsid w:val="00C64973"/>
    <w:rsid w:val="00C64A78"/>
    <w:rsid w:val="00C64CB5"/>
    <w:rsid w:val="00C64F33"/>
    <w:rsid w:val="00C65465"/>
    <w:rsid w:val="00C65AC9"/>
    <w:rsid w:val="00C660F5"/>
    <w:rsid w:val="00C66659"/>
    <w:rsid w:val="00C66AEE"/>
    <w:rsid w:val="00C67788"/>
    <w:rsid w:val="00C678D1"/>
    <w:rsid w:val="00C72BDA"/>
    <w:rsid w:val="00C72E21"/>
    <w:rsid w:val="00C730E8"/>
    <w:rsid w:val="00C731A7"/>
    <w:rsid w:val="00C7545D"/>
    <w:rsid w:val="00C76067"/>
    <w:rsid w:val="00C7650F"/>
    <w:rsid w:val="00C76584"/>
    <w:rsid w:val="00C76EF7"/>
    <w:rsid w:val="00C7739A"/>
    <w:rsid w:val="00C77538"/>
    <w:rsid w:val="00C77F49"/>
    <w:rsid w:val="00C804B2"/>
    <w:rsid w:val="00C805E2"/>
    <w:rsid w:val="00C8078E"/>
    <w:rsid w:val="00C80AA5"/>
    <w:rsid w:val="00C80AD9"/>
    <w:rsid w:val="00C812E8"/>
    <w:rsid w:val="00C82A84"/>
    <w:rsid w:val="00C82C9D"/>
    <w:rsid w:val="00C83BB8"/>
    <w:rsid w:val="00C83C75"/>
    <w:rsid w:val="00C84946"/>
    <w:rsid w:val="00C84D78"/>
    <w:rsid w:val="00C85523"/>
    <w:rsid w:val="00C85E62"/>
    <w:rsid w:val="00C86550"/>
    <w:rsid w:val="00C86BFA"/>
    <w:rsid w:val="00C86CA7"/>
    <w:rsid w:val="00C87823"/>
    <w:rsid w:val="00C87C31"/>
    <w:rsid w:val="00C9005C"/>
    <w:rsid w:val="00C9080B"/>
    <w:rsid w:val="00C91526"/>
    <w:rsid w:val="00C91EF7"/>
    <w:rsid w:val="00C92701"/>
    <w:rsid w:val="00C92A36"/>
    <w:rsid w:val="00C93DFE"/>
    <w:rsid w:val="00C940FF"/>
    <w:rsid w:val="00C944BC"/>
    <w:rsid w:val="00C94F8D"/>
    <w:rsid w:val="00C95508"/>
    <w:rsid w:val="00C95D97"/>
    <w:rsid w:val="00C960D2"/>
    <w:rsid w:val="00C96ADE"/>
    <w:rsid w:val="00C97F7E"/>
    <w:rsid w:val="00CA0138"/>
    <w:rsid w:val="00CA0EA1"/>
    <w:rsid w:val="00CA1217"/>
    <w:rsid w:val="00CA152A"/>
    <w:rsid w:val="00CA1581"/>
    <w:rsid w:val="00CA18C1"/>
    <w:rsid w:val="00CA2511"/>
    <w:rsid w:val="00CA31AC"/>
    <w:rsid w:val="00CA39C1"/>
    <w:rsid w:val="00CA3BFC"/>
    <w:rsid w:val="00CA3CDB"/>
    <w:rsid w:val="00CA4448"/>
    <w:rsid w:val="00CA5D59"/>
    <w:rsid w:val="00CA6E23"/>
    <w:rsid w:val="00CA70A6"/>
    <w:rsid w:val="00CA763E"/>
    <w:rsid w:val="00CB024A"/>
    <w:rsid w:val="00CB05DB"/>
    <w:rsid w:val="00CB062A"/>
    <w:rsid w:val="00CB0698"/>
    <w:rsid w:val="00CB0E3E"/>
    <w:rsid w:val="00CB0F6E"/>
    <w:rsid w:val="00CB17D6"/>
    <w:rsid w:val="00CB3B4A"/>
    <w:rsid w:val="00CB405B"/>
    <w:rsid w:val="00CB4519"/>
    <w:rsid w:val="00CB499A"/>
    <w:rsid w:val="00CB5092"/>
    <w:rsid w:val="00CB51C8"/>
    <w:rsid w:val="00CB5CE1"/>
    <w:rsid w:val="00CB5D80"/>
    <w:rsid w:val="00CB6157"/>
    <w:rsid w:val="00CB64F6"/>
    <w:rsid w:val="00CB6503"/>
    <w:rsid w:val="00CB6C0E"/>
    <w:rsid w:val="00CB73E2"/>
    <w:rsid w:val="00CB745D"/>
    <w:rsid w:val="00CB7664"/>
    <w:rsid w:val="00CB7D6B"/>
    <w:rsid w:val="00CB7E44"/>
    <w:rsid w:val="00CC0233"/>
    <w:rsid w:val="00CC083B"/>
    <w:rsid w:val="00CC0E2A"/>
    <w:rsid w:val="00CC0E9C"/>
    <w:rsid w:val="00CC1808"/>
    <w:rsid w:val="00CC1970"/>
    <w:rsid w:val="00CC1AEE"/>
    <w:rsid w:val="00CC266C"/>
    <w:rsid w:val="00CC2790"/>
    <w:rsid w:val="00CC2BF4"/>
    <w:rsid w:val="00CC2FFE"/>
    <w:rsid w:val="00CC4396"/>
    <w:rsid w:val="00CC47EF"/>
    <w:rsid w:val="00CC5143"/>
    <w:rsid w:val="00CC53F2"/>
    <w:rsid w:val="00CC6ADA"/>
    <w:rsid w:val="00CC77D0"/>
    <w:rsid w:val="00CC7905"/>
    <w:rsid w:val="00CD0748"/>
    <w:rsid w:val="00CD0DC1"/>
    <w:rsid w:val="00CD1C99"/>
    <w:rsid w:val="00CD1D70"/>
    <w:rsid w:val="00CD1E94"/>
    <w:rsid w:val="00CD2134"/>
    <w:rsid w:val="00CD304F"/>
    <w:rsid w:val="00CD35F4"/>
    <w:rsid w:val="00CD4164"/>
    <w:rsid w:val="00CD6C87"/>
    <w:rsid w:val="00CD6FB4"/>
    <w:rsid w:val="00CE006E"/>
    <w:rsid w:val="00CE12FE"/>
    <w:rsid w:val="00CE1413"/>
    <w:rsid w:val="00CE27D0"/>
    <w:rsid w:val="00CE2D85"/>
    <w:rsid w:val="00CE395C"/>
    <w:rsid w:val="00CE483D"/>
    <w:rsid w:val="00CE4E6E"/>
    <w:rsid w:val="00CE53FA"/>
    <w:rsid w:val="00CE5840"/>
    <w:rsid w:val="00CE5927"/>
    <w:rsid w:val="00CE754F"/>
    <w:rsid w:val="00CF0B97"/>
    <w:rsid w:val="00CF0BE9"/>
    <w:rsid w:val="00CF19AD"/>
    <w:rsid w:val="00CF277E"/>
    <w:rsid w:val="00CF4576"/>
    <w:rsid w:val="00CF4640"/>
    <w:rsid w:val="00CF56B9"/>
    <w:rsid w:val="00CF7990"/>
    <w:rsid w:val="00CF7C34"/>
    <w:rsid w:val="00CF7E1D"/>
    <w:rsid w:val="00D01101"/>
    <w:rsid w:val="00D01F7C"/>
    <w:rsid w:val="00D026AA"/>
    <w:rsid w:val="00D027B8"/>
    <w:rsid w:val="00D02F5C"/>
    <w:rsid w:val="00D030C8"/>
    <w:rsid w:val="00D03367"/>
    <w:rsid w:val="00D041B0"/>
    <w:rsid w:val="00D05AD5"/>
    <w:rsid w:val="00D116CB"/>
    <w:rsid w:val="00D122C2"/>
    <w:rsid w:val="00D12CA5"/>
    <w:rsid w:val="00D137AE"/>
    <w:rsid w:val="00D13DD5"/>
    <w:rsid w:val="00D14536"/>
    <w:rsid w:val="00D15BD7"/>
    <w:rsid w:val="00D1639E"/>
    <w:rsid w:val="00D16F62"/>
    <w:rsid w:val="00D174CE"/>
    <w:rsid w:val="00D17730"/>
    <w:rsid w:val="00D17F87"/>
    <w:rsid w:val="00D205FE"/>
    <w:rsid w:val="00D208E1"/>
    <w:rsid w:val="00D21072"/>
    <w:rsid w:val="00D21075"/>
    <w:rsid w:val="00D22727"/>
    <w:rsid w:val="00D228F3"/>
    <w:rsid w:val="00D22AA6"/>
    <w:rsid w:val="00D233A8"/>
    <w:rsid w:val="00D2341A"/>
    <w:rsid w:val="00D24373"/>
    <w:rsid w:val="00D243D4"/>
    <w:rsid w:val="00D2519D"/>
    <w:rsid w:val="00D258D5"/>
    <w:rsid w:val="00D26736"/>
    <w:rsid w:val="00D27FB0"/>
    <w:rsid w:val="00D32214"/>
    <w:rsid w:val="00D33817"/>
    <w:rsid w:val="00D33B6E"/>
    <w:rsid w:val="00D33C73"/>
    <w:rsid w:val="00D34145"/>
    <w:rsid w:val="00D34B69"/>
    <w:rsid w:val="00D34D4C"/>
    <w:rsid w:val="00D359B8"/>
    <w:rsid w:val="00D35EB6"/>
    <w:rsid w:val="00D37CBE"/>
    <w:rsid w:val="00D40015"/>
    <w:rsid w:val="00D40365"/>
    <w:rsid w:val="00D41B7A"/>
    <w:rsid w:val="00D422BB"/>
    <w:rsid w:val="00D427AD"/>
    <w:rsid w:val="00D428A2"/>
    <w:rsid w:val="00D42FBD"/>
    <w:rsid w:val="00D434CA"/>
    <w:rsid w:val="00D43B86"/>
    <w:rsid w:val="00D4448A"/>
    <w:rsid w:val="00D44BCA"/>
    <w:rsid w:val="00D460BE"/>
    <w:rsid w:val="00D46153"/>
    <w:rsid w:val="00D46219"/>
    <w:rsid w:val="00D46FF7"/>
    <w:rsid w:val="00D47B90"/>
    <w:rsid w:val="00D47C3B"/>
    <w:rsid w:val="00D5038B"/>
    <w:rsid w:val="00D50695"/>
    <w:rsid w:val="00D50791"/>
    <w:rsid w:val="00D507C8"/>
    <w:rsid w:val="00D51FC2"/>
    <w:rsid w:val="00D52597"/>
    <w:rsid w:val="00D5291A"/>
    <w:rsid w:val="00D5320C"/>
    <w:rsid w:val="00D537FF"/>
    <w:rsid w:val="00D538B7"/>
    <w:rsid w:val="00D54607"/>
    <w:rsid w:val="00D5647E"/>
    <w:rsid w:val="00D565F3"/>
    <w:rsid w:val="00D56A83"/>
    <w:rsid w:val="00D56D57"/>
    <w:rsid w:val="00D600C3"/>
    <w:rsid w:val="00D611A0"/>
    <w:rsid w:val="00D620DD"/>
    <w:rsid w:val="00D625E8"/>
    <w:rsid w:val="00D62762"/>
    <w:rsid w:val="00D6468D"/>
    <w:rsid w:val="00D64D87"/>
    <w:rsid w:val="00D64DEE"/>
    <w:rsid w:val="00D64E53"/>
    <w:rsid w:val="00D64E98"/>
    <w:rsid w:val="00D65A5C"/>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4BE0"/>
    <w:rsid w:val="00D7640C"/>
    <w:rsid w:val="00D76E8D"/>
    <w:rsid w:val="00D771D7"/>
    <w:rsid w:val="00D811B9"/>
    <w:rsid w:val="00D815E8"/>
    <w:rsid w:val="00D8233A"/>
    <w:rsid w:val="00D82A7F"/>
    <w:rsid w:val="00D82BE7"/>
    <w:rsid w:val="00D82F48"/>
    <w:rsid w:val="00D83B01"/>
    <w:rsid w:val="00D84147"/>
    <w:rsid w:val="00D842C9"/>
    <w:rsid w:val="00D84B7D"/>
    <w:rsid w:val="00D855CA"/>
    <w:rsid w:val="00D85B26"/>
    <w:rsid w:val="00D85E18"/>
    <w:rsid w:val="00D86981"/>
    <w:rsid w:val="00D8722D"/>
    <w:rsid w:val="00D9021E"/>
    <w:rsid w:val="00D90881"/>
    <w:rsid w:val="00D91313"/>
    <w:rsid w:val="00D91BAD"/>
    <w:rsid w:val="00D934AF"/>
    <w:rsid w:val="00D93673"/>
    <w:rsid w:val="00D941B2"/>
    <w:rsid w:val="00D941F4"/>
    <w:rsid w:val="00D9456D"/>
    <w:rsid w:val="00D94975"/>
    <w:rsid w:val="00D9596E"/>
    <w:rsid w:val="00D960F1"/>
    <w:rsid w:val="00D96548"/>
    <w:rsid w:val="00D96702"/>
    <w:rsid w:val="00D96F48"/>
    <w:rsid w:val="00D97EF9"/>
    <w:rsid w:val="00DA04DA"/>
    <w:rsid w:val="00DA0732"/>
    <w:rsid w:val="00DA26BD"/>
    <w:rsid w:val="00DA2EF8"/>
    <w:rsid w:val="00DA3C26"/>
    <w:rsid w:val="00DA4667"/>
    <w:rsid w:val="00DA4FC4"/>
    <w:rsid w:val="00DA5AEC"/>
    <w:rsid w:val="00DA6B35"/>
    <w:rsid w:val="00DA74BE"/>
    <w:rsid w:val="00DA76A3"/>
    <w:rsid w:val="00DA7B17"/>
    <w:rsid w:val="00DA7C4A"/>
    <w:rsid w:val="00DA7DC2"/>
    <w:rsid w:val="00DB0943"/>
    <w:rsid w:val="00DB108D"/>
    <w:rsid w:val="00DB160E"/>
    <w:rsid w:val="00DB1EB2"/>
    <w:rsid w:val="00DB1F69"/>
    <w:rsid w:val="00DB2204"/>
    <w:rsid w:val="00DB23FC"/>
    <w:rsid w:val="00DB2619"/>
    <w:rsid w:val="00DB2A35"/>
    <w:rsid w:val="00DB2A3F"/>
    <w:rsid w:val="00DB2EB8"/>
    <w:rsid w:val="00DB354F"/>
    <w:rsid w:val="00DB363E"/>
    <w:rsid w:val="00DB3700"/>
    <w:rsid w:val="00DB387B"/>
    <w:rsid w:val="00DB3FA6"/>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24FE"/>
    <w:rsid w:val="00DD2FB0"/>
    <w:rsid w:val="00DD32A6"/>
    <w:rsid w:val="00DD42B2"/>
    <w:rsid w:val="00DD466F"/>
    <w:rsid w:val="00DD474C"/>
    <w:rsid w:val="00DD47A4"/>
    <w:rsid w:val="00DD4B8B"/>
    <w:rsid w:val="00DD5944"/>
    <w:rsid w:val="00DD5E21"/>
    <w:rsid w:val="00DD7BBA"/>
    <w:rsid w:val="00DE0069"/>
    <w:rsid w:val="00DE0474"/>
    <w:rsid w:val="00DE0B97"/>
    <w:rsid w:val="00DE106A"/>
    <w:rsid w:val="00DE258E"/>
    <w:rsid w:val="00DE2692"/>
    <w:rsid w:val="00DE2F82"/>
    <w:rsid w:val="00DE373B"/>
    <w:rsid w:val="00DE3F39"/>
    <w:rsid w:val="00DE45DB"/>
    <w:rsid w:val="00DE5BD0"/>
    <w:rsid w:val="00DE6098"/>
    <w:rsid w:val="00DE7A4F"/>
    <w:rsid w:val="00DE7D3F"/>
    <w:rsid w:val="00DF0864"/>
    <w:rsid w:val="00DF0B18"/>
    <w:rsid w:val="00DF126A"/>
    <w:rsid w:val="00DF231D"/>
    <w:rsid w:val="00DF23B9"/>
    <w:rsid w:val="00DF278C"/>
    <w:rsid w:val="00DF27C0"/>
    <w:rsid w:val="00DF321D"/>
    <w:rsid w:val="00DF390A"/>
    <w:rsid w:val="00DF3B25"/>
    <w:rsid w:val="00DF43D8"/>
    <w:rsid w:val="00DF4A49"/>
    <w:rsid w:val="00DF4BCE"/>
    <w:rsid w:val="00DF4BDB"/>
    <w:rsid w:val="00DF69B2"/>
    <w:rsid w:val="00DF6F4D"/>
    <w:rsid w:val="00DF73CB"/>
    <w:rsid w:val="00DF754F"/>
    <w:rsid w:val="00E00170"/>
    <w:rsid w:val="00E011E5"/>
    <w:rsid w:val="00E01B58"/>
    <w:rsid w:val="00E029E9"/>
    <w:rsid w:val="00E03078"/>
    <w:rsid w:val="00E03DDA"/>
    <w:rsid w:val="00E045EF"/>
    <w:rsid w:val="00E04B1C"/>
    <w:rsid w:val="00E04B2C"/>
    <w:rsid w:val="00E04B50"/>
    <w:rsid w:val="00E05BD6"/>
    <w:rsid w:val="00E062EB"/>
    <w:rsid w:val="00E10ACF"/>
    <w:rsid w:val="00E10CA1"/>
    <w:rsid w:val="00E110AD"/>
    <w:rsid w:val="00E111FD"/>
    <w:rsid w:val="00E115FA"/>
    <w:rsid w:val="00E117FD"/>
    <w:rsid w:val="00E1204C"/>
    <w:rsid w:val="00E120DF"/>
    <w:rsid w:val="00E1275F"/>
    <w:rsid w:val="00E13785"/>
    <w:rsid w:val="00E144B8"/>
    <w:rsid w:val="00E14A72"/>
    <w:rsid w:val="00E154D6"/>
    <w:rsid w:val="00E15DCF"/>
    <w:rsid w:val="00E15FA8"/>
    <w:rsid w:val="00E173FA"/>
    <w:rsid w:val="00E1788E"/>
    <w:rsid w:val="00E17E07"/>
    <w:rsid w:val="00E2020D"/>
    <w:rsid w:val="00E207C2"/>
    <w:rsid w:val="00E21A8E"/>
    <w:rsid w:val="00E21AA8"/>
    <w:rsid w:val="00E222CD"/>
    <w:rsid w:val="00E225BE"/>
    <w:rsid w:val="00E2294C"/>
    <w:rsid w:val="00E22C28"/>
    <w:rsid w:val="00E22CD2"/>
    <w:rsid w:val="00E23704"/>
    <w:rsid w:val="00E23B1C"/>
    <w:rsid w:val="00E23CAB"/>
    <w:rsid w:val="00E24CD1"/>
    <w:rsid w:val="00E2540A"/>
    <w:rsid w:val="00E27D1C"/>
    <w:rsid w:val="00E27E5F"/>
    <w:rsid w:val="00E3099A"/>
    <w:rsid w:val="00E30C87"/>
    <w:rsid w:val="00E3100A"/>
    <w:rsid w:val="00E32D43"/>
    <w:rsid w:val="00E33482"/>
    <w:rsid w:val="00E3363C"/>
    <w:rsid w:val="00E349B6"/>
    <w:rsid w:val="00E35BC1"/>
    <w:rsid w:val="00E35ECB"/>
    <w:rsid w:val="00E372A5"/>
    <w:rsid w:val="00E37FBA"/>
    <w:rsid w:val="00E41B90"/>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50B8"/>
    <w:rsid w:val="00E65365"/>
    <w:rsid w:val="00E6722F"/>
    <w:rsid w:val="00E70218"/>
    <w:rsid w:val="00E70662"/>
    <w:rsid w:val="00E706BB"/>
    <w:rsid w:val="00E70918"/>
    <w:rsid w:val="00E70C0A"/>
    <w:rsid w:val="00E712EF"/>
    <w:rsid w:val="00E72914"/>
    <w:rsid w:val="00E729BE"/>
    <w:rsid w:val="00E732D2"/>
    <w:rsid w:val="00E73C4C"/>
    <w:rsid w:val="00E742DC"/>
    <w:rsid w:val="00E747F2"/>
    <w:rsid w:val="00E7529F"/>
    <w:rsid w:val="00E752DF"/>
    <w:rsid w:val="00E759E8"/>
    <w:rsid w:val="00E760C3"/>
    <w:rsid w:val="00E76C49"/>
    <w:rsid w:val="00E77DAE"/>
    <w:rsid w:val="00E81121"/>
    <w:rsid w:val="00E83905"/>
    <w:rsid w:val="00E839B1"/>
    <w:rsid w:val="00E83DA9"/>
    <w:rsid w:val="00E83FDC"/>
    <w:rsid w:val="00E858CA"/>
    <w:rsid w:val="00E859F0"/>
    <w:rsid w:val="00E85B04"/>
    <w:rsid w:val="00E85F78"/>
    <w:rsid w:val="00E86A45"/>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73F7"/>
    <w:rsid w:val="00EB0145"/>
    <w:rsid w:val="00EB0D33"/>
    <w:rsid w:val="00EB0EF3"/>
    <w:rsid w:val="00EB1023"/>
    <w:rsid w:val="00EB12C6"/>
    <w:rsid w:val="00EB1BE0"/>
    <w:rsid w:val="00EB1F9A"/>
    <w:rsid w:val="00EB2D4D"/>
    <w:rsid w:val="00EB46E3"/>
    <w:rsid w:val="00EB46EF"/>
    <w:rsid w:val="00EB4C31"/>
    <w:rsid w:val="00EB5077"/>
    <w:rsid w:val="00EB53AA"/>
    <w:rsid w:val="00EB54BF"/>
    <w:rsid w:val="00EB58A1"/>
    <w:rsid w:val="00EB616B"/>
    <w:rsid w:val="00EB64D0"/>
    <w:rsid w:val="00EB6657"/>
    <w:rsid w:val="00EB6E25"/>
    <w:rsid w:val="00EB7437"/>
    <w:rsid w:val="00EB7583"/>
    <w:rsid w:val="00EB7CDA"/>
    <w:rsid w:val="00EB7DF6"/>
    <w:rsid w:val="00EC005B"/>
    <w:rsid w:val="00EC04B9"/>
    <w:rsid w:val="00EC0E34"/>
    <w:rsid w:val="00EC11AF"/>
    <w:rsid w:val="00EC2B46"/>
    <w:rsid w:val="00EC2CCE"/>
    <w:rsid w:val="00EC30B6"/>
    <w:rsid w:val="00EC3AFF"/>
    <w:rsid w:val="00EC3B65"/>
    <w:rsid w:val="00EC4A8A"/>
    <w:rsid w:val="00EC54C3"/>
    <w:rsid w:val="00EC5A09"/>
    <w:rsid w:val="00EC5F44"/>
    <w:rsid w:val="00EC61F1"/>
    <w:rsid w:val="00EC70B8"/>
    <w:rsid w:val="00EC756F"/>
    <w:rsid w:val="00EC75AA"/>
    <w:rsid w:val="00ED03B2"/>
    <w:rsid w:val="00ED0FF3"/>
    <w:rsid w:val="00ED203C"/>
    <w:rsid w:val="00ED2C47"/>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924"/>
    <w:rsid w:val="00EE4DAB"/>
    <w:rsid w:val="00EE5101"/>
    <w:rsid w:val="00EE53E3"/>
    <w:rsid w:val="00EE585C"/>
    <w:rsid w:val="00EE61AF"/>
    <w:rsid w:val="00EE634A"/>
    <w:rsid w:val="00EE7ED0"/>
    <w:rsid w:val="00EF0206"/>
    <w:rsid w:val="00EF114B"/>
    <w:rsid w:val="00EF209C"/>
    <w:rsid w:val="00EF216F"/>
    <w:rsid w:val="00EF285E"/>
    <w:rsid w:val="00EF3180"/>
    <w:rsid w:val="00EF3329"/>
    <w:rsid w:val="00EF34CB"/>
    <w:rsid w:val="00EF359E"/>
    <w:rsid w:val="00EF3AA8"/>
    <w:rsid w:val="00EF4205"/>
    <w:rsid w:val="00EF4369"/>
    <w:rsid w:val="00EF4725"/>
    <w:rsid w:val="00EF481A"/>
    <w:rsid w:val="00EF5A95"/>
    <w:rsid w:val="00EF5B86"/>
    <w:rsid w:val="00EF5FAC"/>
    <w:rsid w:val="00EF6986"/>
    <w:rsid w:val="00EF6A2D"/>
    <w:rsid w:val="00EF719A"/>
    <w:rsid w:val="00EF7432"/>
    <w:rsid w:val="00EF75BA"/>
    <w:rsid w:val="00EF7741"/>
    <w:rsid w:val="00F007F3"/>
    <w:rsid w:val="00F029AC"/>
    <w:rsid w:val="00F03518"/>
    <w:rsid w:val="00F0398E"/>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E73"/>
    <w:rsid w:val="00F13305"/>
    <w:rsid w:val="00F13424"/>
    <w:rsid w:val="00F13AA6"/>
    <w:rsid w:val="00F13C88"/>
    <w:rsid w:val="00F1451E"/>
    <w:rsid w:val="00F148B8"/>
    <w:rsid w:val="00F14AFD"/>
    <w:rsid w:val="00F14F32"/>
    <w:rsid w:val="00F152FF"/>
    <w:rsid w:val="00F15DCE"/>
    <w:rsid w:val="00F15FB6"/>
    <w:rsid w:val="00F21827"/>
    <w:rsid w:val="00F2193F"/>
    <w:rsid w:val="00F21A42"/>
    <w:rsid w:val="00F21BC9"/>
    <w:rsid w:val="00F21E8A"/>
    <w:rsid w:val="00F21EEC"/>
    <w:rsid w:val="00F228DC"/>
    <w:rsid w:val="00F23DF1"/>
    <w:rsid w:val="00F240E9"/>
    <w:rsid w:val="00F24871"/>
    <w:rsid w:val="00F24BAC"/>
    <w:rsid w:val="00F24D1F"/>
    <w:rsid w:val="00F25A78"/>
    <w:rsid w:val="00F25C51"/>
    <w:rsid w:val="00F2604B"/>
    <w:rsid w:val="00F26401"/>
    <w:rsid w:val="00F265AA"/>
    <w:rsid w:val="00F26950"/>
    <w:rsid w:val="00F26A47"/>
    <w:rsid w:val="00F26E6D"/>
    <w:rsid w:val="00F273BF"/>
    <w:rsid w:val="00F27423"/>
    <w:rsid w:val="00F2753D"/>
    <w:rsid w:val="00F30458"/>
    <w:rsid w:val="00F30619"/>
    <w:rsid w:val="00F30B2B"/>
    <w:rsid w:val="00F31F27"/>
    <w:rsid w:val="00F320A3"/>
    <w:rsid w:val="00F329A3"/>
    <w:rsid w:val="00F32A3E"/>
    <w:rsid w:val="00F33504"/>
    <w:rsid w:val="00F33B34"/>
    <w:rsid w:val="00F33B8A"/>
    <w:rsid w:val="00F3527F"/>
    <w:rsid w:val="00F35C34"/>
    <w:rsid w:val="00F363AE"/>
    <w:rsid w:val="00F36548"/>
    <w:rsid w:val="00F376BF"/>
    <w:rsid w:val="00F376D0"/>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40FE"/>
    <w:rsid w:val="00F54389"/>
    <w:rsid w:val="00F54858"/>
    <w:rsid w:val="00F55849"/>
    <w:rsid w:val="00F55B8C"/>
    <w:rsid w:val="00F56D2B"/>
    <w:rsid w:val="00F57326"/>
    <w:rsid w:val="00F60B54"/>
    <w:rsid w:val="00F60D25"/>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124D"/>
    <w:rsid w:val="00F71718"/>
    <w:rsid w:val="00F71736"/>
    <w:rsid w:val="00F7271D"/>
    <w:rsid w:val="00F7359B"/>
    <w:rsid w:val="00F738B4"/>
    <w:rsid w:val="00F73930"/>
    <w:rsid w:val="00F73AE3"/>
    <w:rsid w:val="00F73AE9"/>
    <w:rsid w:val="00F73B13"/>
    <w:rsid w:val="00F73B9B"/>
    <w:rsid w:val="00F744CB"/>
    <w:rsid w:val="00F760AC"/>
    <w:rsid w:val="00F76C9B"/>
    <w:rsid w:val="00F76D3F"/>
    <w:rsid w:val="00F76FD6"/>
    <w:rsid w:val="00F816EB"/>
    <w:rsid w:val="00F81AEA"/>
    <w:rsid w:val="00F82C80"/>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3BC"/>
    <w:rsid w:val="00F939DB"/>
    <w:rsid w:val="00F93A5E"/>
    <w:rsid w:val="00F942FA"/>
    <w:rsid w:val="00F944C6"/>
    <w:rsid w:val="00F94C9C"/>
    <w:rsid w:val="00F95046"/>
    <w:rsid w:val="00F956D7"/>
    <w:rsid w:val="00F9584C"/>
    <w:rsid w:val="00F96487"/>
    <w:rsid w:val="00F97243"/>
    <w:rsid w:val="00F9725A"/>
    <w:rsid w:val="00F976F4"/>
    <w:rsid w:val="00FA034F"/>
    <w:rsid w:val="00FA24FF"/>
    <w:rsid w:val="00FA2531"/>
    <w:rsid w:val="00FA2C45"/>
    <w:rsid w:val="00FA2CF7"/>
    <w:rsid w:val="00FA3517"/>
    <w:rsid w:val="00FA3CBB"/>
    <w:rsid w:val="00FA5549"/>
    <w:rsid w:val="00FA5999"/>
    <w:rsid w:val="00FA63C9"/>
    <w:rsid w:val="00FA7212"/>
    <w:rsid w:val="00FA7429"/>
    <w:rsid w:val="00FB033F"/>
    <w:rsid w:val="00FB0482"/>
    <w:rsid w:val="00FB0F9C"/>
    <w:rsid w:val="00FB186A"/>
    <w:rsid w:val="00FB1DC3"/>
    <w:rsid w:val="00FB2617"/>
    <w:rsid w:val="00FB3E6B"/>
    <w:rsid w:val="00FB4BA1"/>
    <w:rsid w:val="00FB54C6"/>
    <w:rsid w:val="00FB5B5C"/>
    <w:rsid w:val="00FB60FD"/>
    <w:rsid w:val="00FB7D54"/>
    <w:rsid w:val="00FB7DDC"/>
    <w:rsid w:val="00FC0081"/>
    <w:rsid w:val="00FC0930"/>
    <w:rsid w:val="00FC0CB0"/>
    <w:rsid w:val="00FC0F5D"/>
    <w:rsid w:val="00FC1322"/>
    <w:rsid w:val="00FC1600"/>
    <w:rsid w:val="00FC3056"/>
    <w:rsid w:val="00FC3FE4"/>
    <w:rsid w:val="00FC493B"/>
    <w:rsid w:val="00FC5051"/>
    <w:rsid w:val="00FC5D05"/>
    <w:rsid w:val="00FC667E"/>
    <w:rsid w:val="00FC6680"/>
    <w:rsid w:val="00FC69E3"/>
    <w:rsid w:val="00FC6B70"/>
    <w:rsid w:val="00FC6E73"/>
    <w:rsid w:val="00FC6EE7"/>
    <w:rsid w:val="00FC7372"/>
    <w:rsid w:val="00FC77C5"/>
    <w:rsid w:val="00FD0AF8"/>
    <w:rsid w:val="00FD226F"/>
    <w:rsid w:val="00FD31FE"/>
    <w:rsid w:val="00FD3313"/>
    <w:rsid w:val="00FD35BF"/>
    <w:rsid w:val="00FD43DE"/>
    <w:rsid w:val="00FD4D5E"/>
    <w:rsid w:val="00FD65F5"/>
    <w:rsid w:val="00FD6876"/>
    <w:rsid w:val="00FD7559"/>
    <w:rsid w:val="00FE0A41"/>
    <w:rsid w:val="00FE0CB7"/>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D5C"/>
    <w:rsid w:val="00FF263E"/>
    <w:rsid w:val="00FF2DA5"/>
    <w:rsid w:val="00FF3BB2"/>
    <w:rsid w:val="00FF3C93"/>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DB78EE"/>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704F6"/>
    <w:rsid w:val="00120B8D"/>
    <w:rsid w:val="00175A78"/>
    <w:rsid w:val="001931ED"/>
    <w:rsid w:val="001C13FE"/>
    <w:rsid w:val="001E5B6C"/>
    <w:rsid w:val="002031B4"/>
    <w:rsid w:val="00244F62"/>
    <w:rsid w:val="00246C7A"/>
    <w:rsid w:val="002811D7"/>
    <w:rsid w:val="002A1CC8"/>
    <w:rsid w:val="002D3FCF"/>
    <w:rsid w:val="002D6CFD"/>
    <w:rsid w:val="002D705C"/>
    <w:rsid w:val="00311DBB"/>
    <w:rsid w:val="0033048E"/>
    <w:rsid w:val="003510C0"/>
    <w:rsid w:val="00356830"/>
    <w:rsid w:val="003A29C9"/>
    <w:rsid w:val="003D7211"/>
    <w:rsid w:val="0046520F"/>
    <w:rsid w:val="0053334F"/>
    <w:rsid w:val="00542C72"/>
    <w:rsid w:val="00557E34"/>
    <w:rsid w:val="0059723A"/>
    <w:rsid w:val="005A33CF"/>
    <w:rsid w:val="005E2FFF"/>
    <w:rsid w:val="0064185E"/>
    <w:rsid w:val="00683026"/>
    <w:rsid w:val="006878CE"/>
    <w:rsid w:val="006B3CD2"/>
    <w:rsid w:val="006E6760"/>
    <w:rsid w:val="00766ACD"/>
    <w:rsid w:val="007A3514"/>
    <w:rsid w:val="007B588D"/>
    <w:rsid w:val="00805664"/>
    <w:rsid w:val="008259C5"/>
    <w:rsid w:val="00833B7E"/>
    <w:rsid w:val="00852B0F"/>
    <w:rsid w:val="008A746D"/>
    <w:rsid w:val="00905CC7"/>
    <w:rsid w:val="00916C98"/>
    <w:rsid w:val="00956DFC"/>
    <w:rsid w:val="00966249"/>
    <w:rsid w:val="0098098F"/>
    <w:rsid w:val="009B5EBE"/>
    <w:rsid w:val="009E78E2"/>
    <w:rsid w:val="00A10ACB"/>
    <w:rsid w:val="00A567CB"/>
    <w:rsid w:val="00A72226"/>
    <w:rsid w:val="00AC3F7E"/>
    <w:rsid w:val="00B14DFA"/>
    <w:rsid w:val="00B157D0"/>
    <w:rsid w:val="00B34725"/>
    <w:rsid w:val="00B371F5"/>
    <w:rsid w:val="00B37BBE"/>
    <w:rsid w:val="00B43816"/>
    <w:rsid w:val="00B50D63"/>
    <w:rsid w:val="00B83AF5"/>
    <w:rsid w:val="00B9104C"/>
    <w:rsid w:val="00C52141"/>
    <w:rsid w:val="00C66753"/>
    <w:rsid w:val="00C73DCF"/>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835FB"/>
    <w:rsid w:val="00E84388"/>
    <w:rsid w:val="00EA0889"/>
    <w:rsid w:val="00EB718F"/>
    <w:rsid w:val="00F10EEE"/>
    <w:rsid w:val="00F44B08"/>
    <w:rsid w:val="00F62206"/>
    <w:rsid w:val="00F760AC"/>
    <w:rsid w:val="00FC46B0"/>
    <w:rsid w:val="00FD56E1"/>
    <w:rsid w:val="00FE30BD"/>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8</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3</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1</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2</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4</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9</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5</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6</b:RefOrder>
  </b:Source>
  <b:Source>
    <b:Tag>Uni241</b:Tag>
    <b:SourceType>InternetSite</b:SourceType>
    <b:Guid>{4EF1854A-0D62-4E22-91E0-627844896B91}</b:Guid>
    <b:Author>
      <b:Author>
        <b:Corporate>Unity Technology</b:Corporate>
      </b:Author>
    </b:Author>
    <b:Title>Unity - Scripting API: Mesh.bounds</b:Title>
    <b:YearAccessed>2024</b:YearAccessed>
    <b:MonthAccessed>8</b:MonthAccessed>
    <b:DayAccessed>8</b:DayAccessed>
    <b:URL>https://docs.unity3d.com/ScriptReference/Mesh-bounds.html</b:URL>
    <b:RefOrder>7</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12</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10</b:RefOrder>
  </b:Source>
  <b:Source>
    <b:Tag>Uni242</b:Tag>
    <b:SourceType>InternetSite</b:SourceType>
    <b:Guid>{DFBABEC3-421C-461A-BB23-62C84601BF3C}</b:Guid>
    <b:Author>
      <b:Author>
        <b:Corporate>Unity Technology</b:Corporate>
      </b:Author>
    </b:Author>
    <b:Title>Unity - Scripting API: Debug.DrawLine</b:Title>
    <b:YearAccessed>2024</b:YearAccessed>
    <b:MonthAccessed>08</b:MonthAccessed>
    <b:DayAccessed>23</b:DayAccessed>
    <b:URL>https://docs.unity3d.com/ScriptReference/Debug.DrawLine.html</b:URL>
    <b:RefOrder>11</b:RefOrder>
  </b:Source>
</b:Sources>
</file>

<file path=customXml/itemProps1.xml><?xml version="1.0" encoding="utf-8"?>
<ds:datastoreItem xmlns:ds="http://schemas.openxmlformats.org/officeDocument/2006/customXml" ds:itemID="{D19E0814-1C83-431F-BE9E-83945925E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2251</TotalTime>
  <Pages>51</Pages>
  <Words>13663</Words>
  <Characters>77881</Characters>
  <Application>Microsoft Office Word</Application>
  <DocSecurity>0</DocSecurity>
  <Lines>649</Lines>
  <Paragraphs>182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91362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3498</cp:revision>
  <cp:lastPrinted>2024-07-22T14:17:00Z</cp:lastPrinted>
  <dcterms:created xsi:type="dcterms:W3CDTF">2024-06-17T14:23:00Z</dcterms:created>
  <dcterms:modified xsi:type="dcterms:W3CDTF">2024-08-27T09:34:00Z</dcterms:modified>
</cp:coreProperties>
</file>