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w:t>
                </w:r>
                <w:proofErr w:type="spellStart"/>
                <w:r w:rsidR="00EB7583" w:rsidRPr="005140EB">
                  <w:rPr>
                    <w:color w:val="A6A6A6" w:themeColor="background1" w:themeShade="A6"/>
                    <w:lang w:val="de-DE"/>
                  </w:rPr>
                  <w:t>of</w:t>
                </w:r>
                <w:proofErr w:type="spellEnd"/>
                <w:r w:rsidR="00EB7583" w:rsidRPr="005140EB">
                  <w:rPr>
                    <w:color w:val="A6A6A6" w:themeColor="background1" w:themeShade="A6"/>
                    <w:lang w:val="de-DE"/>
                  </w:rPr>
                  <w:t xml:space="preserve"> </w:t>
                </w:r>
                <w:proofErr w:type="spellStart"/>
                <w:r w:rsidR="0061307F" w:rsidRPr="005140EB">
                  <w:rPr>
                    <w:color w:val="A6A6A6" w:themeColor="background1" w:themeShade="A6"/>
                    <w:lang w:val="de-DE"/>
                  </w:rPr>
                  <w:t>Computation</w:t>
                </w:r>
                <w:proofErr w:type="spellEnd"/>
                <w:r w:rsidR="0061307F" w:rsidRPr="005140EB">
                  <w:rPr>
                    <w:color w:val="A6A6A6" w:themeColor="background1" w:themeShade="A6"/>
                    <w:lang w:val="de-DE"/>
                  </w:rPr>
                  <w:t>,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5909520"/>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FD3313">
      <w:pPr>
        <w:pStyle w:val="VerzeichnisberschriftimInhaltsverzeichnisgelistet"/>
      </w:pPr>
      <w:bookmarkStart w:id="1" w:name="_Toc175909521"/>
      <w:r w:rsidRPr="00740D4E">
        <w:lastRenderedPageBreak/>
        <w:t>Acknowledgements</w:t>
      </w:r>
      <w:bookmarkEnd w:id="1"/>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6DFE7151" w14:textId="67C71BA8" w:rsidR="008F7409"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909520" w:history="1">
        <w:r w:rsidR="008F7409" w:rsidRPr="0056544D">
          <w:rPr>
            <w:rStyle w:val="Hyperlink"/>
          </w:rPr>
          <w:t>Abstract</w:t>
        </w:r>
        <w:r w:rsidR="008F7409">
          <w:rPr>
            <w:webHidden/>
          </w:rPr>
          <w:tab/>
        </w:r>
        <w:r w:rsidR="008F7409">
          <w:rPr>
            <w:webHidden/>
          </w:rPr>
          <w:fldChar w:fldCharType="begin"/>
        </w:r>
        <w:r w:rsidR="008F7409">
          <w:rPr>
            <w:webHidden/>
          </w:rPr>
          <w:instrText xml:space="preserve"> PAGEREF _Toc175909520 \h </w:instrText>
        </w:r>
        <w:r w:rsidR="008F7409">
          <w:rPr>
            <w:webHidden/>
          </w:rPr>
        </w:r>
        <w:r w:rsidR="008F7409">
          <w:rPr>
            <w:webHidden/>
          </w:rPr>
          <w:fldChar w:fldCharType="separate"/>
        </w:r>
        <w:r w:rsidR="008F7409">
          <w:rPr>
            <w:webHidden/>
          </w:rPr>
          <w:t>4</w:t>
        </w:r>
        <w:r w:rsidR="008F7409">
          <w:rPr>
            <w:webHidden/>
          </w:rPr>
          <w:fldChar w:fldCharType="end"/>
        </w:r>
      </w:hyperlink>
    </w:p>
    <w:p w14:paraId="554E161A" w14:textId="03EDFB59" w:rsidR="008F7409" w:rsidRDefault="00000000">
      <w:pPr>
        <w:pStyle w:val="TOC1"/>
        <w:rPr>
          <w:rFonts w:eastAsiaTheme="minorEastAsia"/>
          <w:b w:val="0"/>
          <w:kern w:val="2"/>
          <w:sz w:val="24"/>
          <w:szCs w:val="24"/>
          <w14:ligatures w14:val="standardContextual"/>
        </w:rPr>
      </w:pPr>
      <w:hyperlink w:anchor="_Toc175909521" w:history="1">
        <w:r w:rsidR="008F7409" w:rsidRPr="0056544D">
          <w:rPr>
            <w:rStyle w:val="Hyperlink"/>
          </w:rPr>
          <w:t>Acknowledgements</w:t>
        </w:r>
        <w:r w:rsidR="008F7409">
          <w:rPr>
            <w:webHidden/>
          </w:rPr>
          <w:tab/>
        </w:r>
        <w:r w:rsidR="008F7409">
          <w:rPr>
            <w:webHidden/>
          </w:rPr>
          <w:fldChar w:fldCharType="begin"/>
        </w:r>
        <w:r w:rsidR="008F7409">
          <w:rPr>
            <w:webHidden/>
          </w:rPr>
          <w:instrText xml:space="preserve"> PAGEREF _Toc175909521 \h </w:instrText>
        </w:r>
        <w:r w:rsidR="008F7409">
          <w:rPr>
            <w:webHidden/>
          </w:rPr>
        </w:r>
        <w:r w:rsidR="008F7409">
          <w:rPr>
            <w:webHidden/>
          </w:rPr>
          <w:fldChar w:fldCharType="separate"/>
        </w:r>
        <w:r w:rsidR="008F7409">
          <w:rPr>
            <w:webHidden/>
          </w:rPr>
          <w:t>6</w:t>
        </w:r>
        <w:r w:rsidR="008F7409">
          <w:rPr>
            <w:webHidden/>
          </w:rPr>
          <w:fldChar w:fldCharType="end"/>
        </w:r>
      </w:hyperlink>
    </w:p>
    <w:p w14:paraId="2FB2D005" w14:textId="2347723C" w:rsidR="008F7409" w:rsidRDefault="00000000">
      <w:pPr>
        <w:pStyle w:val="TOC1"/>
        <w:rPr>
          <w:rFonts w:eastAsiaTheme="minorEastAsia"/>
          <w:b w:val="0"/>
          <w:kern w:val="2"/>
          <w:sz w:val="24"/>
          <w:szCs w:val="24"/>
          <w14:ligatures w14:val="standardContextual"/>
        </w:rPr>
      </w:pPr>
      <w:hyperlink w:anchor="_Toc175909522" w:history="1">
        <w:r w:rsidR="008F7409" w:rsidRPr="0056544D">
          <w:rPr>
            <w:rStyle w:val="Hyperlink"/>
          </w:rPr>
          <w:t>1.</w:t>
        </w:r>
        <w:r w:rsidR="008F7409">
          <w:rPr>
            <w:rFonts w:eastAsiaTheme="minorEastAsia"/>
            <w:b w:val="0"/>
            <w:kern w:val="2"/>
            <w:sz w:val="24"/>
            <w:szCs w:val="24"/>
            <w14:ligatures w14:val="standardContextual"/>
          </w:rPr>
          <w:tab/>
        </w:r>
        <w:r w:rsidR="008F7409" w:rsidRPr="0056544D">
          <w:rPr>
            <w:rStyle w:val="Hyperlink"/>
          </w:rPr>
          <w:t>Introduction</w:t>
        </w:r>
        <w:r w:rsidR="008F7409">
          <w:rPr>
            <w:webHidden/>
          </w:rPr>
          <w:tab/>
        </w:r>
        <w:r w:rsidR="008F7409">
          <w:rPr>
            <w:webHidden/>
          </w:rPr>
          <w:fldChar w:fldCharType="begin"/>
        </w:r>
        <w:r w:rsidR="008F7409">
          <w:rPr>
            <w:webHidden/>
          </w:rPr>
          <w:instrText xml:space="preserve"> PAGEREF _Toc175909522 \h </w:instrText>
        </w:r>
        <w:r w:rsidR="008F7409">
          <w:rPr>
            <w:webHidden/>
          </w:rPr>
        </w:r>
        <w:r w:rsidR="008F7409">
          <w:rPr>
            <w:webHidden/>
          </w:rPr>
          <w:fldChar w:fldCharType="separate"/>
        </w:r>
        <w:r w:rsidR="008F7409">
          <w:rPr>
            <w:webHidden/>
          </w:rPr>
          <w:t>10</w:t>
        </w:r>
        <w:r w:rsidR="008F7409">
          <w:rPr>
            <w:webHidden/>
          </w:rPr>
          <w:fldChar w:fldCharType="end"/>
        </w:r>
      </w:hyperlink>
    </w:p>
    <w:p w14:paraId="79E30ADB" w14:textId="3FB0DEF1" w:rsidR="008F7409" w:rsidRDefault="00000000">
      <w:pPr>
        <w:pStyle w:val="TOC2"/>
        <w:rPr>
          <w:rFonts w:eastAsiaTheme="minorEastAsia"/>
          <w:kern w:val="2"/>
          <w:sz w:val="24"/>
          <w:szCs w:val="24"/>
          <w14:ligatures w14:val="standardContextual"/>
        </w:rPr>
      </w:pPr>
      <w:hyperlink w:anchor="_Toc175909523" w:history="1">
        <w:r w:rsidR="008F7409" w:rsidRPr="0056544D">
          <w:rPr>
            <w:rStyle w:val="Hyperlink"/>
          </w:rPr>
          <w:t>1.1.</w:t>
        </w:r>
        <w:r w:rsidR="008F7409">
          <w:rPr>
            <w:rFonts w:eastAsiaTheme="minorEastAsia"/>
            <w:kern w:val="2"/>
            <w:sz w:val="24"/>
            <w:szCs w:val="24"/>
            <w14:ligatures w14:val="standardContextual"/>
          </w:rPr>
          <w:tab/>
        </w:r>
        <w:r w:rsidR="008F7409" w:rsidRPr="0056544D">
          <w:rPr>
            <w:rStyle w:val="Hyperlink"/>
          </w:rPr>
          <w:t>Problem Statement</w:t>
        </w:r>
        <w:r w:rsidR="008F7409">
          <w:rPr>
            <w:webHidden/>
          </w:rPr>
          <w:tab/>
        </w:r>
        <w:r w:rsidR="008F7409">
          <w:rPr>
            <w:webHidden/>
          </w:rPr>
          <w:fldChar w:fldCharType="begin"/>
        </w:r>
        <w:r w:rsidR="008F7409">
          <w:rPr>
            <w:webHidden/>
          </w:rPr>
          <w:instrText xml:space="preserve"> PAGEREF _Toc175909523 \h </w:instrText>
        </w:r>
        <w:r w:rsidR="008F7409">
          <w:rPr>
            <w:webHidden/>
          </w:rPr>
        </w:r>
        <w:r w:rsidR="008F7409">
          <w:rPr>
            <w:webHidden/>
          </w:rPr>
          <w:fldChar w:fldCharType="separate"/>
        </w:r>
        <w:r w:rsidR="008F7409">
          <w:rPr>
            <w:webHidden/>
          </w:rPr>
          <w:t>10</w:t>
        </w:r>
        <w:r w:rsidR="008F7409">
          <w:rPr>
            <w:webHidden/>
          </w:rPr>
          <w:fldChar w:fldCharType="end"/>
        </w:r>
      </w:hyperlink>
    </w:p>
    <w:p w14:paraId="162478DC" w14:textId="06A3A1E2" w:rsidR="008F7409" w:rsidRDefault="00000000">
      <w:pPr>
        <w:pStyle w:val="TOC2"/>
        <w:rPr>
          <w:rFonts w:eastAsiaTheme="minorEastAsia"/>
          <w:kern w:val="2"/>
          <w:sz w:val="24"/>
          <w:szCs w:val="24"/>
          <w14:ligatures w14:val="standardContextual"/>
        </w:rPr>
      </w:pPr>
      <w:hyperlink w:anchor="_Toc175909524" w:history="1">
        <w:r w:rsidR="008F7409" w:rsidRPr="0056544D">
          <w:rPr>
            <w:rStyle w:val="Hyperlink"/>
          </w:rPr>
          <w:t>1.2.</w:t>
        </w:r>
        <w:r w:rsidR="008F7409">
          <w:rPr>
            <w:rFonts w:eastAsiaTheme="minorEastAsia"/>
            <w:kern w:val="2"/>
            <w:sz w:val="24"/>
            <w:szCs w:val="24"/>
            <w14:ligatures w14:val="standardContextual"/>
          </w:rPr>
          <w:tab/>
        </w:r>
        <w:r w:rsidR="008F7409" w:rsidRPr="0056544D">
          <w:rPr>
            <w:rStyle w:val="Hyperlink"/>
          </w:rPr>
          <w:t>Functional Requirements</w:t>
        </w:r>
        <w:r w:rsidR="008F7409">
          <w:rPr>
            <w:webHidden/>
          </w:rPr>
          <w:tab/>
        </w:r>
        <w:r w:rsidR="008F7409">
          <w:rPr>
            <w:webHidden/>
          </w:rPr>
          <w:fldChar w:fldCharType="begin"/>
        </w:r>
        <w:r w:rsidR="008F7409">
          <w:rPr>
            <w:webHidden/>
          </w:rPr>
          <w:instrText xml:space="preserve"> PAGEREF _Toc175909524 \h </w:instrText>
        </w:r>
        <w:r w:rsidR="008F7409">
          <w:rPr>
            <w:webHidden/>
          </w:rPr>
        </w:r>
        <w:r w:rsidR="008F7409">
          <w:rPr>
            <w:webHidden/>
          </w:rPr>
          <w:fldChar w:fldCharType="separate"/>
        </w:r>
        <w:r w:rsidR="008F7409">
          <w:rPr>
            <w:webHidden/>
          </w:rPr>
          <w:t>11</w:t>
        </w:r>
        <w:r w:rsidR="008F7409">
          <w:rPr>
            <w:webHidden/>
          </w:rPr>
          <w:fldChar w:fldCharType="end"/>
        </w:r>
      </w:hyperlink>
    </w:p>
    <w:p w14:paraId="103D48CC" w14:textId="5D3BFADE" w:rsidR="008F7409" w:rsidRDefault="00000000">
      <w:pPr>
        <w:pStyle w:val="TOC2"/>
        <w:rPr>
          <w:rFonts w:eastAsiaTheme="minorEastAsia"/>
          <w:kern w:val="2"/>
          <w:sz w:val="24"/>
          <w:szCs w:val="24"/>
          <w14:ligatures w14:val="standardContextual"/>
        </w:rPr>
      </w:pPr>
      <w:hyperlink w:anchor="_Toc175909525" w:history="1">
        <w:r w:rsidR="008F7409" w:rsidRPr="0056544D">
          <w:rPr>
            <w:rStyle w:val="Hyperlink"/>
          </w:rPr>
          <w:t>1.3.</w:t>
        </w:r>
        <w:r w:rsidR="008F7409">
          <w:rPr>
            <w:rFonts w:eastAsiaTheme="minorEastAsia"/>
            <w:kern w:val="2"/>
            <w:sz w:val="24"/>
            <w:szCs w:val="24"/>
            <w14:ligatures w14:val="standardContextual"/>
          </w:rPr>
          <w:tab/>
        </w:r>
        <w:r w:rsidR="008F7409" w:rsidRPr="0056544D">
          <w:rPr>
            <w:rStyle w:val="Hyperlink"/>
          </w:rPr>
          <w:t>Non-functional requirements</w:t>
        </w:r>
        <w:r w:rsidR="008F7409">
          <w:rPr>
            <w:webHidden/>
          </w:rPr>
          <w:tab/>
        </w:r>
        <w:r w:rsidR="008F7409">
          <w:rPr>
            <w:webHidden/>
          </w:rPr>
          <w:fldChar w:fldCharType="begin"/>
        </w:r>
        <w:r w:rsidR="008F7409">
          <w:rPr>
            <w:webHidden/>
          </w:rPr>
          <w:instrText xml:space="preserve"> PAGEREF _Toc175909525 \h </w:instrText>
        </w:r>
        <w:r w:rsidR="008F7409">
          <w:rPr>
            <w:webHidden/>
          </w:rPr>
        </w:r>
        <w:r w:rsidR="008F7409">
          <w:rPr>
            <w:webHidden/>
          </w:rPr>
          <w:fldChar w:fldCharType="separate"/>
        </w:r>
        <w:r w:rsidR="008F7409">
          <w:rPr>
            <w:webHidden/>
          </w:rPr>
          <w:t>12</w:t>
        </w:r>
        <w:r w:rsidR="008F7409">
          <w:rPr>
            <w:webHidden/>
          </w:rPr>
          <w:fldChar w:fldCharType="end"/>
        </w:r>
      </w:hyperlink>
    </w:p>
    <w:p w14:paraId="1A1E686B" w14:textId="75D391E1" w:rsidR="008F7409" w:rsidRDefault="00000000">
      <w:pPr>
        <w:pStyle w:val="TOC1"/>
        <w:rPr>
          <w:rFonts w:eastAsiaTheme="minorEastAsia"/>
          <w:b w:val="0"/>
          <w:kern w:val="2"/>
          <w:sz w:val="24"/>
          <w:szCs w:val="24"/>
          <w14:ligatures w14:val="standardContextual"/>
        </w:rPr>
      </w:pPr>
      <w:hyperlink w:anchor="_Toc175909526" w:history="1">
        <w:r w:rsidR="008F7409" w:rsidRPr="0056544D">
          <w:rPr>
            <w:rStyle w:val="Hyperlink"/>
          </w:rPr>
          <w:t>2.</w:t>
        </w:r>
        <w:r w:rsidR="008F7409">
          <w:rPr>
            <w:rFonts w:eastAsiaTheme="minorEastAsia"/>
            <w:b w:val="0"/>
            <w:kern w:val="2"/>
            <w:sz w:val="24"/>
            <w:szCs w:val="24"/>
            <w14:ligatures w14:val="standardContextual"/>
          </w:rPr>
          <w:tab/>
        </w:r>
        <w:r w:rsidR="008F7409" w:rsidRPr="0056544D">
          <w:rPr>
            <w:rStyle w:val="Hyperlink"/>
          </w:rPr>
          <w:t>Related work</w:t>
        </w:r>
        <w:r w:rsidR="008F7409">
          <w:rPr>
            <w:webHidden/>
          </w:rPr>
          <w:tab/>
        </w:r>
        <w:r w:rsidR="008F7409">
          <w:rPr>
            <w:webHidden/>
          </w:rPr>
          <w:fldChar w:fldCharType="begin"/>
        </w:r>
        <w:r w:rsidR="008F7409">
          <w:rPr>
            <w:webHidden/>
          </w:rPr>
          <w:instrText xml:space="preserve"> PAGEREF _Toc175909526 \h </w:instrText>
        </w:r>
        <w:r w:rsidR="008F7409">
          <w:rPr>
            <w:webHidden/>
          </w:rPr>
        </w:r>
        <w:r w:rsidR="008F7409">
          <w:rPr>
            <w:webHidden/>
          </w:rPr>
          <w:fldChar w:fldCharType="separate"/>
        </w:r>
        <w:r w:rsidR="008F7409">
          <w:rPr>
            <w:webHidden/>
          </w:rPr>
          <w:t>13</w:t>
        </w:r>
        <w:r w:rsidR="008F7409">
          <w:rPr>
            <w:webHidden/>
          </w:rPr>
          <w:fldChar w:fldCharType="end"/>
        </w:r>
      </w:hyperlink>
    </w:p>
    <w:p w14:paraId="1B988E17" w14:textId="77BD4736" w:rsidR="008F7409" w:rsidRDefault="00000000">
      <w:pPr>
        <w:pStyle w:val="TOC2"/>
        <w:rPr>
          <w:rFonts w:eastAsiaTheme="minorEastAsia"/>
          <w:kern w:val="2"/>
          <w:sz w:val="24"/>
          <w:szCs w:val="24"/>
          <w14:ligatures w14:val="standardContextual"/>
        </w:rPr>
      </w:pPr>
      <w:hyperlink w:anchor="_Toc175909527" w:history="1">
        <w:r w:rsidR="008F7409" w:rsidRPr="0056544D">
          <w:rPr>
            <w:rStyle w:val="Hyperlink"/>
          </w:rPr>
          <w:t>2.1.</w:t>
        </w:r>
        <w:r w:rsidR="008F7409">
          <w:rPr>
            <w:rFonts w:eastAsiaTheme="minorEastAsia"/>
            <w:kern w:val="2"/>
            <w:sz w:val="24"/>
            <w:szCs w:val="24"/>
            <w14:ligatures w14:val="standardContextual"/>
          </w:rPr>
          <w:tab/>
        </w:r>
        <w:r w:rsidR="008F7409" w:rsidRPr="0056544D">
          <w:rPr>
            <w:rStyle w:val="Hyperlink"/>
          </w:rPr>
          <w:t>Space Foundation System</w:t>
        </w:r>
        <w:r w:rsidR="008F7409">
          <w:rPr>
            <w:webHidden/>
          </w:rPr>
          <w:tab/>
        </w:r>
        <w:r w:rsidR="008F7409">
          <w:rPr>
            <w:webHidden/>
          </w:rPr>
          <w:fldChar w:fldCharType="begin"/>
        </w:r>
        <w:r w:rsidR="008F7409">
          <w:rPr>
            <w:webHidden/>
          </w:rPr>
          <w:instrText xml:space="preserve"> PAGEREF _Toc175909527 \h </w:instrText>
        </w:r>
        <w:r w:rsidR="008F7409">
          <w:rPr>
            <w:webHidden/>
          </w:rPr>
        </w:r>
        <w:r w:rsidR="008F7409">
          <w:rPr>
            <w:webHidden/>
          </w:rPr>
          <w:fldChar w:fldCharType="separate"/>
        </w:r>
        <w:r w:rsidR="008F7409">
          <w:rPr>
            <w:webHidden/>
          </w:rPr>
          <w:t>13</w:t>
        </w:r>
        <w:r w:rsidR="008F7409">
          <w:rPr>
            <w:webHidden/>
          </w:rPr>
          <w:fldChar w:fldCharType="end"/>
        </w:r>
      </w:hyperlink>
    </w:p>
    <w:p w14:paraId="468FCB31" w14:textId="23DED5D7" w:rsidR="008F7409" w:rsidRDefault="00000000">
      <w:pPr>
        <w:pStyle w:val="TOC2"/>
        <w:rPr>
          <w:rFonts w:eastAsiaTheme="minorEastAsia"/>
          <w:kern w:val="2"/>
          <w:sz w:val="24"/>
          <w:szCs w:val="24"/>
          <w14:ligatures w14:val="standardContextual"/>
        </w:rPr>
      </w:pPr>
      <w:hyperlink w:anchor="_Toc175909528" w:history="1">
        <w:r w:rsidR="008F7409" w:rsidRPr="0056544D">
          <w:rPr>
            <w:rStyle w:val="Hyperlink"/>
          </w:rPr>
          <w:t>2.2.</w:t>
        </w:r>
        <w:r w:rsidR="008F7409">
          <w:rPr>
            <w:rFonts w:eastAsiaTheme="minorEastAsia"/>
            <w:kern w:val="2"/>
            <w:sz w:val="24"/>
            <w:szCs w:val="24"/>
            <w14:ligatures w14:val="standardContextual"/>
          </w:rPr>
          <w:tab/>
        </w:r>
        <w:r w:rsidR="008F7409" w:rsidRPr="0056544D">
          <w:rPr>
            <w:rStyle w:val="Hyperlink"/>
          </w:rPr>
          <w:t>Thesis by Kerstin Pfaffinger</w:t>
        </w:r>
        <w:r w:rsidR="008F7409">
          <w:rPr>
            <w:webHidden/>
          </w:rPr>
          <w:tab/>
        </w:r>
        <w:r w:rsidR="008F7409">
          <w:rPr>
            <w:webHidden/>
          </w:rPr>
          <w:fldChar w:fldCharType="begin"/>
        </w:r>
        <w:r w:rsidR="008F7409">
          <w:rPr>
            <w:webHidden/>
          </w:rPr>
          <w:instrText xml:space="preserve"> PAGEREF _Toc175909528 \h </w:instrText>
        </w:r>
        <w:r w:rsidR="008F7409">
          <w:rPr>
            <w:webHidden/>
          </w:rPr>
        </w:r>
        <w:r w:rsidR="008F7409">
          <w:rPr>
            <w:webHidden/>
          </w:rPr>
          <w:fldChar w:fldCharType="separate"/>
        </w:r>
        <w:r w:rsidR="008F7409">
          <w:rPr>
            <w:webHidden/>
          </w:rPr>
          <w:t>13</w:t>
        </w:r>
        <w:r w:rsidR="008F7409">
          <w:rPr>
            <w:webHidden/>
          </w:rPr>
          <w:fldChar w:fldCharType="end"/>
        </w:r>
      </w:hyperlink>
    </w:p>
    <w:p w14:paraId="1572F18B" w14:textId="5DDA92ED" w:rsidR="008F7409" w:rsidRDefault="00000000">
      <w:pPr>
        <w:pStyle w:val="TOC2"/>
        <w:rPr>
          <w:rFonts w:eastAsiaTheme="minorEastAsia"/>
          <w:kern w:val="2"/>
          <w:sz w:val="24"/>
          <w:szCs w:val="24"/>
          <w14:ligatures w14:val="standardContextual"/>
        </w:rPr>
      </w:pPr>
      <w:hyperlink w:anchor="_Toc175909529" w:history="1">
        <w:r w:rsidR="008F7409" w:rsidRPr="0056544D">
          <w:rPr>
            <w:rStyle w:val="Hyperlink"/>
          </w:rPr>
          <w:t>2.3.</w:t>
        </w:r>
        <w:r w:rsidR="008F7409">
          <w:rPr>
            <w:rFonts w:eastAsiaTheme="minorEastAsia"/>
            <w:kern w:val="2"/>
            <w:sz w:val="24"/>
            <w:szCs w:val="24"/>
            <w14:ligatures w14:val="standardContextual"/>
          </w:rPr>
          <w:tab/>
        </w:r>
        <w:r w:rsidR="008F7409" w:rsidRPr="0056544D">
          <w:rPr>
            <w:rStyle w:val="Hyperlink"/>
          </w:rPr>
          <w:t>Bounding Volume Hierarchies</w:t>
        </w:r>
        <w:r w:rsidR="008F7409">
          <w:rPr>
            <w:webHidden/>
          </w:rPr>
          <w:tab/>
        </w:r>
        <w:r w:rsidR="008F7409">
          <w:rPr>
            <w:webHidden/>
          </w:rPr>
          <w:fldChar w:fldCharType="begin"/>
        </w:r>
        <w:r w:rsidR="008F7409">
          <w:rPr>
            <w:webHidden/>
          </w:rPr>
          <w:instrText xml:space="preserve"> PAGEREF _Toc175909529 \h </w:instrText>
        </w:r>
        <w:r w:rsidR="008F7409">
          <w:rPr>
            <w:webHidden/>
          </w:rPr>
        </w:r>
        <w:r w:rsidR="008F7409">
          <w:rPr>
            <w:webHidden/>
          </w:rPr>
          <w:fldChar w:fldCharType="separate"/>
        </w:r>
        <w:r w:rsidR="008F7409">
          <w:rPr>
            <w:webHidden/>
          </w:rPr>
          <w:t>13</w:t>
        </w:r>
        <w:r w:rsidR="008F7409">
          <w:rPr>
            <w:webHidden/>
          </w:rPr>
          <w:fldChar w:fldCharType="end"/>
        </w:r>
      </w:hyperlink>
    </w:p>
    <w:p w14:paraId="75A913B2" w14:textId="5C6DAF94" w:rsidR="008F7409" w:rsidRDefault="00000000">
      <w:pPr>
        <w:pStyle w:val="TOC2"/>
        <w:rPr>
          <w:rFonts w:eastAsiaTheme="minorEastAsia"/>
          <w:kern w:val="2"/>
          <w:sz w:val="24"/>
          <w:szCs w:val="24"/>
          <w14:ligatures w14:val="standardContextual"/>
        </w:rPr>
      </w:pPr>
      <w:hyperlink w:anchor="_Toc175909530" w:history="1">
        <w:r w:rsidR="008F7409" w:rsidRPr="0056544D">
          <w:rPr>
            <w:rStyle w:val="Hyperlink"/>
          </w:rPr>
          <w:t>2.4.</w:t>
        </w:r>
        <w:r w:rsidR="008F7409">
          <w:rPr>
            <w:rFonts w:eastAsiaTheme="minorEastAsia"/>
            <w:kern w:val="2"/>
            <w:sz w:val="24"/>
            <w:szCs w:val="24"/>
            <w14:ligatures w14:val="standardContextual"/>
          </w:rPr>
          <w:tab/>
        </w:r>
        <w:r w:rsidR="008F7409" w:rsidRPr="0056544D">
          <w:rPr>
            <w:rStyle w:val="Hyperlink"/>
          </w:rPr>
          <w:t>Flood Filling</w:t>
        </w:r>
        <w:r w:rsidR="008F7409">
          <w:rPr>
            <w:webHidden/>
          </w:rPr>
          <w:tab/>
        </w:r>
        <w:r w:rsidR="008F7409">
          <w:rPr>
            <w:webHidden/>
          </w:rPr>
          <w:fldChar w:fldCharType="begin"/>
        </w:r>
        <w:r w:rsidR="008F7409">
          <w:rPr>
            <w:webHidden/>
          </w:rPr>
          <w:instrText xml:space="preserve"> PAGEREF _Toc175909530 \h </w:instrText>
        </w:r>
        <w:r w:rsidR="008F7409">
          <w:rPr>
            <w:webHidden/>
          </w:rPr>
        </w:r>
        <w:r w:rsidR="008F7409">
          <w:rPr>
            <w:webHidden/>
          </w:rPr>
          <w:fldChar w:fldCharType="separate"/>
        </w:r>
        <w:r w:rsidR="008F7409">
          <w:rPr>
            <w:webHidden/>
          </w:rPr>
          <w:t>13</w:t>
        </w:r>
        <w:r w:rsidR="008F7409">
          <w:rPr>
            <w:webHidden/>
          </w:rPr>
          <w:fldChar w:fldCharType="end"/>
        </w:r>
      </w:hyperlink>
    </w:p>
    <w:p w14:paraId="72658853" w14:textId="0433F6DB" w:rsidR="008F7409" w:rsidRDefault="00000000">
      <w:pPr>
        <w:pStyle w:val="TOC2"/>
        <w:rPr>
          <w:rFonts w:eastAsiaTheme="minorEastAsia"/>
          <w:kern w:val="2"/>
          <w:sz w:val="24"/>
          <w:szCs w:val="24"/>
          <w14:ligatures w14:val="standardContextual"/>
        </w:rPr>
      </w:pPr>
      <w:hyperlink w:anchor="_Toc175909531" w:history="1">
        <w:r w:rsidR="008F7409" w:rsidRPr="0056544D">
          <w:rPr>
            <w:rStyle w:val="Hyperlink"/>
          </w:rPr>
          <w:t>2.5.</w:t>
        </w:r>
        <w:r w:rsidR="008F7409">
          <w:rPr>
            <w:rFonts w:eastAsiaTheme="minorEastAsia"/>
            <w:kern w:val="2"/>
            <w:sz w:val="24"/>
            <w:szCs w:val="24"/>
            <w14:ligatures w14:val="standardContextual"/>
          </w:rPr>
          <w:tab/>
        </w:r>
        <w:r w:rsidR="008F7409" w:rsidRPr="0056544D">
          <w:rPr>
            <w:rStyle w:val="Hyperlink"/>
          </w:rPr>
          <w:t>Definition of the term “Volume”</w:t>
        </w:r>
        <w:r w:rsidR="008F7409">
          <w:rPr>
            <w:webHidden/>
          </w:rPr>
          <w:tab/>
        </w:r>
        <w:r w:rsidR="008F7409">
          <w:rPr>
            <w:webHidden/>
          </w:rPr>
          <w:fldChar w:fldCharType="begin"/>
        </w:r>
        <w:r w:rsidR="008F7409">
          <w:rPr>
            <w:webHidden/>
          </w:rPr>
          <w:instrText xml:space="preserve"> PAGEREF _Toc175909531 \h </w:instrText>
        </w:r>
        <w:r w:rsidR="008F7409">
          <w:rPr>
            <w:webHidden/>
          </w:rPr>
        </w:r>
        <w:r w:rsidR="008F7409">
          <w:rPr>
            <w:webHidden/>
          </w:rPr>
          <w:fldChar w:fldCharType="separate"/>
        </w:r>
        <w:r w:rsidR="008F7409">
          <w:rPr>
            <w:webHidden/>
          </w:rPr>
          <w:t>14</w:t>
        </w:r>
        <w:r w:rsidR="008F7409">
          <w:rPr>
            <w:webHidden/>
          </w:rPr>
          <w:fldChar w:fldCharType="end"/>
        </w:r>
      </w:hyperlink>
    </w:p>
    <w:p w14:paraId="3C2BD150" w14:textId="50A4134F" w:rsidR="008F7409" w:rsidRDefault="00000000">
      <w:pPr>
        <w:pStyle w:val="TOC1"/>
        <w:rPr>
          <w:rFonts w:eastAsiaTheme="minorEastAsia"/>
          <w:b w:val="0"/>
          <w:kern w:val="2"/>
          <w:sz w:val="24"/>
          <w:szCs w:val="24"/>
          <w14:ligatures w14:val="standardContextual"/>
        </w:rPr>
      </w:pPr>
      <w:hyperlink w:anchor="_Toc175909532" w:history="1">
        <w:r w:rsidR="008F7409" w:rsidRPr="0056544D">
          <w:rPr>
            <w:rStyle w:val="Hyperlink"/>
          </w:rPr>
          <w:t>3.</w:t>
        </w:r>
        <w:r w:rsidR="008F7409">
          <w:rPr>
            <w:rFonts w:eastAsiaTheme="minorEastAsia"/>
            <w:b w:val="0"/>
            <w:kern w:val="2"/>
            <w:sz w:val="24"/>
            <w:szCs w:val="24"/>
            <w14:ligatures w14:val="standardContextual"/>
          </w:rPr>
          <w:tab/>
        </w:r>
        <w:r w:rsidR="008F7409" w:rsidRPr="0056544D">
          <w:rPr>
            <w:rStyle w:val="Hyperlink"/>
          </w:rPr>
          <w:t>Approach</w:t>
        </w:r>
        <w:r w:rsidR="008F7409">
          <w:rPr>
            <w:webHidden/>
          </w:rPr>
          <w:tab/>
        </w:r>
        <w:r w:rsidR="008F7409">
          <w:rPr>
            <w:webHidden/>
          </w:rPr>
          <w:fldChar w:fldCharType="begin"/>
        </w:r>
        <w:r w:rsidR="008F7409">
          <w:rPr>
            <w:webHidden/>
          </w:rPr>
          <w:instrText xml:space="preserve"> PAGEREF _Toc175909532 \h </w:instrText>
        </w:r>
        <w:r w:rsidR="008F7409">
          <w:rPr>
            <w:webHidden/>
          </w:rPr>
        </w:r>
        <w:r w:rsidR="008F7409">
          <w:rPr>
            <w:webHidden/>
          </w:rPr>
          <w:fldChar w:fldCharType="separate"/>
        </w:r>
        <w:r w:rsidR="008F7409">
          <w:rPr>
            <w:webHidden/>
          </w:rPr>
          <w:t>15</w:t>
        </w:r>
        <w:r w:rsidR="008F7409">
          <w:rPr>
            <w:webHidden/>
          </w:rPr>
          <w:fldChar w:fldCharType="end"/>
        </w:r>
      </w:hyperlink>
    </w:p>
    <w:p w14:paraId="7809B8F5" w14:textId="22F3D9F9" w:rsidR="008F7409" w:rsidRDefault="00000000">
      <w:pPr>
        <w:pStyle w:val="TOC2"/>
        <w:rPr>
          <w:rFonts w:eastAsiaTheme="minorEastAsia"/>
          <w:kern w:val="2"/>
          <w:sz w:val="24"/>
          <w:szCs w:val="24"/>
          <w14:ligatures w14:val="standardContextual"/>
        </w:rPr>
      </w:pPr>
      <w:hyperlink w:anchor="_Toc175909533" w:history="1">
        <w:r w:rsidR="008F7409" w:rsidRPr="0056544D">
          <w:rPr>
            <w:rStyle w:val="Hyperlink"/>
          </w:rPr>
          <w:t>3.1.</w:t>
        </w:r>
        <w:r w:rsidR="008F7409">
          <w:rPr>
            <w:rFonts w:eastAsiaTheme="minorEastAsia"/>
            <w:kern w:val="2"/>
            <w:sz w:val="24"/>
            <w:szCs w:val="24"/>
            <w14:ligatures w14:val="standardContextual"/>
          </w:rPr>
          <w:tab/>
        </w:r>
        <w:r w:rsidR="008F7409" w:rsidRPr="0056544D">
          <w:rPr>
            <w:rStyle w:val="Hyperlink"/>
          </w:rPr>
          <w:t>Overview</w:t>
        </w:r>
        <w:r w:rsidR="008F7409">
          <w:rPr>
            <w:webHidden/>
          </w:rPr>
          <w:tab/>
        </w:r>
        <w:r w:rsidR="008F7409">
          <w:rPr>
            <w:webHidden/>
          </w:rPr>
          <w:fldChar w:fldCharType="begin"/>
        </w:r>
        <w:r w:rsidR="008F7409">
          <w:rPr>
            <w:webHidden/>
          </w:rPr>
          <w:instrText xml:space="preserve"> PAGEREF _Toc175909533 \h </w:instrText>
        </w:r>
        <w:r w:rsidR="008F7409">
          <w:rPr>
            <w:webHidden/>
          </w:rPr>
        </w:r>
        <w:r w:rsidR="008F7409">
          <w:rPr>
            <w:webHidden/>
          </w:rPr>
          <w:fldChar w:fldCharType="separate"/>
        </w:r>
        <w:r w:rsidR="008F7409">
          <w:rPr>
            <w:webHidden/>
          </w:rPr>
          <w:t>15</w:t>
        </w:r>
        <w:r w:rsidR="008F7409">
          <w:rPr>
            <w:webHidden/>
          </w:rPr>
          <w:fldChar w:fldCharType="end"/>
        </w:r>
      </w:hyperlink>
    </w:p>
    <w:p w14:paraId="28099979" w14:textId="7198F54F" w:rsidR="008F7409" w:rsidRDefault="00000000">
      <w:pPr>
        <w:pStyle w:val="TOC2"/>
        <w:rPr>
          <w:rFonts w:eastAsiaTheme="minorEastAsia"/>
          <w:kern w:val="2"/>
          <w:sz w:val="24"/>
          <w:szCs w:val="24"/>
          <w14:ligatures w14:val="standardContextual"/>
        </w:rPr>
      </w:pPr>
      <w:hyperlink w:anchor="_Toc175909534" w:history="1">
        <w:r w:rsidR="008F7409" w:rsidRPr="0056544D">
          <w:rPr>
            <w:rStyle w:val="Hyperlink"/>
          </w:rPr>
          <w:t>3.2.</w:t>
        </w:r>
        <w:r w:rsidR="008F7409">
          <w:rPr>
            <w:rFonts w:eastAsiaTheme="minorEastAsia"/>
            <w:kern w:val="2"/>
            <w:sz w:val="24"/>
            <w:szCs w:val="24"/>
            <w14:ligatures w14:val="standardContextual"/>
          </w:rPr>
          <w:tab/>
        </w:r>
        <w:r w:rsidR="008F7409" w:rsidRPr="0056544D">
          <w:rPr>
            <w:rStyle w:val="Hyperlink"/>
          </w:rPr>
          <w:t>Representing Anchors</w:t>
        </w:r>
        <w:r w:rsidR="008F7409">
          <w:rPr>
            <w:webHidden/>
          </w:rPr>
          <w:tab/>
        </w:r>
        <w:r w:rsidR="008F7409">
          <w:rPr>
            <w:webHidden/>
          </w:rPr>
          <w:fldChar w:fldCharType="begin"/>
        </w:r>
        <w:r w:rsidR="008F7409">
          <w:rPr>
            <w:webHidden/>
          </w:rPr>
          <w:instrText xml:space="preserve"> PAGEREF _Toc175909534 \h </w:instrText>
        </w:r>
        <w:r w:rsidR="008F7409">
          <w:rPr>
            <w:webHidden/>
          </w:rPr>
        </w:r>
        <w:r w:rsidR="008F7409">
          <w:rPr>
            <w:webHidden/>
          </w:rPr>
          <w:fldChar w:fldCharType="separate"/>
        </w:r>
        <w:r w:rsidR="008F7409">
          <w:rPr>
            <w:webHidden/>
          </w:rPr>
          <w:t>15</w:t>
        </w:r>
        <w:r w:rsidR="008F7409">
          <w:rPr>
            <w:webHidden/>
          </w:rPr>
          <w:fldChar w:fldCharType="end"/>
        </w:r>
      </w:hyperlink>
    </w:p>
    <w:p w14:paraId="13518436" w14:textId="0EF64F46" w:rsidR="008F7409" w:rsidRDefault="00000000">
      <w:pPr>
        <w:pStyle w:val="TOC2"/>
        <w:rPr>
          <w:rFonts w:eastAsiaTheme="minorEastAsia"/>
          <w:kern w:val="2"/>
          <w:sz w:val="24"/>
          <w:szCs w:val="24"/>
          <w14:ligatures w14:val="standardContextual"/>
        </w:rPr>
      </w:pPr>
      <w:hyperlink w:anchor="_Toc175909535" w:history="1">
        <w:r w:rsidR="008F7409" w:rsidRPr="0056544D">
          <w:rPr>
            <w:rStyle w:val="Hyperlink"/>
          </w:rPr>
          <w:t>3.3.</w:t>
        </w:r>
        <w:r w:rsidR="008F7409">
          <w:rPr>
            <w:rFonts w:eastAsiaTheme="minorEastAsia"/>
            <w:kern w:val="2"/>
            <w:sz w:val="24"/>
            <w:szCs w:val="24"/>
            <w14:ligatures w14:val="standardContextual"/>
          </w:rPr>
          <w:tab/>
        </w:r>
        <w:r w:rsidR="008F7409" w:rsidRPr="0056544D">
          <w:rPr>
            <w:rStyle w:val="Hyperlink"/>
          </w:rPr>
          <w:t>Representing Volumes</w:t>
        </w:r>
        <w:r w:rsidR="008F7409">
          <w:rPr>
            <w:webHidden/>
          </w:rPr>
          <w:tab/>
        </w:r>
        <w:r w:rsidR="008F7409">
          <w:rPr>
            <w:webHidden/>
          </w:rPr>
          <w:fldChar w:fldCharType="begin"/>
        </w:r>
        <w:r w:rsidR="008F7409">
          <w:rPr>
            <w:webHidden/>
          </w:rPr>
          <w:instrText xml:space="preserve"> PAGEREF _Toc175909535 \h </w:instrText>
        </w:r>
        <w:r w:rsidR="008F7409">
          <w:rPr>
            <w:webHidden/>
          </w:rPr>
        </w:r>
        <w:r w:rsidR="008F7409">
          <w:rPr>
            <w:webHidden/>
          </w:rPr>
          <w:fldChar w:fldCharType="separate"/>
        </w:r>
        <w:r w:rsidR="008F7409">
          <w:rPr>
            <w:webHidden/>
          </w:rPr>
          <w:t>15</w:t>
        </w:r>
        <w:r w:rsidR="008F7409">
          <w:rPr>
            <w:webHidden/>
          </w:rPr>
          <w:fldChar w:fldCharType="end"/>
        </w:r>
      </w:hyperlink>
    </w:p>
    <w:p w14:paraId="3949C982" w14:textId="2E390981" w:rsidR="008F7409" w:rsidRDefault="00000000">
      <w:pPr>
        <w:pStyle w:val="TOC2"/>
        <w:rPr>
          <w:rFonts w:eastAsiaTheme="minorEastAsia"/>
          <w:kern w:val="2"/>
          <w:sz w:val="24"/>
          <w:szCs w:val="24"/>
          <w14:ligatures w14:val="standardContextual"/>
        </w:rPr>
      </w:pPr>
      <w:hyperlink w:anchor="_Toc175909536" w:history="1">
        <w:r w:rsidR="008F7409" w:rsidRPr="0056544D">
          <w:rPr>
            <w:rStyle w:val="Hyperlink"/>
          </w:rPr>
          <w:t>3.4.</w:t>
        </w:r>
        <w:r w:rsidR="008F7409">
          <w:rPr>
            <w:rFonts w:eastAsiaTheme="minorEastAsia"/>
            <w:kern w:val="2"/>
            <w:sz w:val="24"/>
            <w:szCs w:val="24"/>
            <w14:ligatures w14:val="standardContextual"/>
          </w:rPr>
          <w:tab/>
        </w:r>
        <w:r w:rsidR="008F7409" w:rsidRPr="0056544D">
          <w:rPr>
            <w:rStyle w:val="Hyperlink"/>
          </w:rPr>
          <w:t>Representing Delimiters</w:t>
        </w:r>
        <w:r w:rsidR="008F7409">
          <w:rPr>
            <w:webHidden/>
          </w:rPr>
          <w:tab/>
        </w:r>
        <w:r w:rsidR="008F7409">
          <w:rPr>
            <w:webHidden/>
          </w:rPr>
          <w:fldChar w:fldCharType="begin"/>
        </w:r>
        <w:r w:rsidR="008F7409">
          <w:rPr>
            <w:webHidden/>
          </w:rPr>
          <w:instrText xml:space="preserve"> PAGEREF _Toc175909536 \h </w:instrText>
        </w:r>
        <w:r w:rsidR="008F7409">
          <w:rPr>
            <w:webHidden/>
          </w:rPr>
        </w:r>
        <w:r w:rsidR="008F7409">
          <w:rPr>
            <w:webHidden/>
          </w:rPr>
          <w:fldChar w:fldCharType="separate"/>
        </w:r>
        <w:r w:rsidR="008F7409">
          <w:rPr>
            <w:webHidden/>
          </w:rPr>
          <w:t>17</w:t>
        </w:r>
        <w:r w:rsidR="008F7409">
          <w:rPr>
            <w:webHidden/>
          </w:rPr>
          <w:fldChar w:fldCharType="end"/>
        </w:r>
      </w:hyperlink>
    </w:p>
    <w:p w14:paraId="5EC45B6A" w14:textId="3E1B1F61" w:rsidR="008F7409" w:rsidRDefault="00000000">
      <w:pPr>
        <w:pStyle w:val="TOC3"/>
        <w:tabs>
          <w:tab w:val="left" w:pos="1440"/>
        </w:tabs>
        <w:rPr>
          <w:rFonts w:eastAsiaTheme="minorEastAsia"/>
          <w:noProof/>
          <w:kern w:val="2"/>
          <w:sz w:val="24"/>
          <w:szCs w:val="24"/>
          <w14:ligatures w14:val="standardContextual"/>
        </w:rPr>
      </w:pPr>
      <w:hyperlink w:anchor="_Toc175909537" w:history="1">
        <w:r w:rsidR="008F7409" w:rsidRPr="0056544D">
          <w:rPr>
            <w:rStyle w:val="Hyperlink"/>
            <w:noProof/>
          </w:rPr>
          <w:t>3.4.1.</w:t>
        </w:r>
        <w:r w:rsidR="008F7409">
          <w:rPr>
            <w:rFonts w:eastAsiaTheme="minorEastAsia"/>
            <w:noProof/>
            <w:kern w:val="2"/>
            <w:sz w:val="24"/>
            <w:szCs w:val="24"/>
            <w14:ligatures w14:val="standardContextual"/>
          </w:rPr>
          <w:tab/>
        </w:r>
        <w:r w:rsidR="008F7409" w:rsidRPr="0056544D">
          <w:rPr>
            <w:rStyle w:val="Hyperlink"/>
            <w:noProof/>
          </w:rPr>
          <w:t>Delimiter Objects</w:t>
        </w:r>
        <w:r w:rsidR="008F7409">
          <w:rPr>
            <w:noProof/>
            <w:webHidden/>
          </w:rPr>
          <w:tab/>
        </w:r>
        <w:r w:rsidR="008F7409">
          <w:rPr>
            <w:noProof/>
            <w:webHidden/>
          </w:rPr>
          <w:fldChar w:fldCharType="begin"/>
        </w:r>
        <w:r w:rsidR="008F7409">
          <w:rPr>
            <w:noProof/>
            <w:webHidden/>
          </w:rPr>
          <w:instrText xml:space="preserve"> PAGEREF _Toc175909537 \h </w:instrText>
        </w:r>
        <w:r w:rsidR="008F7409">
          <w:rPr>
            <w:noProof/>
            <w:webHidden/>
          </w:rPr>
        </w:r>
        <w:r w:rsidR="008F7409">
          <w:rPr>
            <w:noProof/>
            <w:webHidden/>
          </w:rPr>
          <w:fldChar w:fldCharType="separate"/>
        </w:r>
        <w:r w:rsidR="008F7409">
          <w:rPr>
            <w:noProof/>
            <w:webHidden/>
          </w:rPr>
          <w:t>17</w:t>
        </w:r>
        <w:r w:rsidR="008F7409">
          <w:rPr>
            <w:noProof/>
            <w:webHidden/>
          </w:rPr>
          <w:fldChar w:fldCharType="end"/>
        </w:r>
      </w:hyperlink>
    </w:p>
    <w:p w14:paraId="2DF3CD85" w14:textId="086D2079" w:rsidR="008F7409" w:rsidRDefault="00000000">
      <w:pPr>
        <w:pStyle w:val="TOC3"/>
        <w:tabs>
          <w:tab w:val="left" w:pos="1440"/>
        </w:tabs>
        <w:rPr>
          <w:rFonts w:eastAsiaTheme="minorEastAsia"/>
          <w:noProof/>
          <w:kern w:val="2"/>
          <w:sz w:val="24"/>
          <w:szCs w:val="24"/>
          <w14:ligatures w14:val="standardContextual"/>
        </w:rPr>
      </w:pPr>
      <w:hyperlink w:anchor="_Toc175909538" w:history="1">
        <w:r w:rsidR="008F7409" w:rsidRPr="0056544D">
          <w:rPr>
            <w:rStyle w:val="Hyperlink"/>
            <w:noProof/>
          </w:rPr>
          <w:t>3.4.2.</w:t>
        </w:r>
        <w:r w:rsidR="008F7409">
          <w:rPr>
            <w:rFonts w:eastAsiaTheme="minorEastAsia"/>
            <w:noProof/>
            <w:kern w:val="2"/>
            <w:sz w:val="24"/>
            <w:szCs w:val="24"/>
            <w14:ligatures w14:val="standardContextual"/>
          </w:rPr>
          <w:tab/>
        </w:r>
        <w:r w:rsidR="008F7409" w:rsidRPr="0056544D">
          <w:rPr>
            <w:rStyle w:val="Hyperlink"/>
            <w:noProof/>
          </w:rPr>
          <w:t>Delimiter Planes</w:t>
        </w:r>
        <w:r w:rsidR="008F7409">
          <w:rPr>
            <w:noProof/>
            <w:webHidden/>
          </w:rPr>
          <w:tab/>
        </w:r>
        <w:r w:rsidR="008F7409">
          <w:rPr>
            <w:noProof/>
            <w:webHidden/>
          </w:rPr>
          <w:fldChar w:fldCharType="begin"/>
        </w:r>
        <w:r w:rsidR="008F7409">
          <w:rPr>
            <w:noProof/>
            <w:webHidden/>
          </w:rPr>
          <w:instrText xml:space="preserve"> PAGEREF _Toc175909538 \h </w:instrText>
        </w:r>
        <w:r w:rsidR="008F7409">
          <w:rPr>
            <w:noProof/>
            <w:webHidden/>
          </w:rPr>
        </w:r>
        <w:r w:rsidR="008F7409">
          <w:rPr>
            <w:noProof/>
            <w:webHidden/>
          </w:rPr>
          <w:fldChar w:fldCharType="separate"/>
        </w:r>
        <w:r w:rsidR="008F7409">
          <w:rPr>
            <w:noProof/>
            <w:webHidden/>
          </w:rPr>
          <w:t>17</w:t>
        </w:r>
        <w:r w:rsidR="008F7409">
          <w:rPr>
            <w:noProof/>
            <w:webHidden/>
          </w:rPr>
          <w:fldChar w:fldCharType="end"/>
        </w:r>
      </w:hyperlink>
    </w:p>
    <w:p w14:paraId="7D204340" w14:textId="57DA7C35" w:rsidR="008F7409" w:rsidRDefault="00000000">
      <w:pPr>
        <w:pStyle w:val="TOC2"/>
        <w:rPr>
          <w:rFonts w:eastAsiaTheme="minorEastAsia"/>
          <w:kern w:val="2"/>
          <w:sz w:val="24"/>
          <w:szCs w:val="24"/>
          <w14:ligatures w14:val="standardContextual"/>
        </w:rPr>
      </w:pPr>
      <w:hyperlink w:anchor="_Toc175909539" w:history="1">
        <w:r w:rsidR="008F7409" w:rsidRPr="0056544D">
          <w:rPr>
            <w:rStyle w:val="Hyperlink"/>
          </w:rPr>
          <w:t>3.5.</w:t>
        </w:r>
        <w:r w:rsidR="008F7409">
          <w:rPr>
            <w:rFonts w:eastAsiaTheme="minorEastAsia"/>
            <w:kern w:val="2"/>
            <w:sz w:val="24"/>
            <w:szCs w:val="24"/>
            <w14:ligatures w14:val="standardContextual"/>
          </w:rPr>
          <w:tab/>
        </w:r>
        <w:r w:rsidR="008F7409" w:rsidRPr="0056544D">
          <w:rPr>
            <w:rStyle w:val="Hyperlink"/>
          </w:rPr>
          <w:t>Virtually extending Delimiter Planes</w:t>
        </w:r>
        <w:r w:rsidR="008F7409">
          <w:rPr>
            <w:webHidden/>
          </w:rPr>
          <w:tab/>
        </w:r>
        <w:r w:rsidR="008F7409">
          <w:rPr>
            <w:webHidden/>
          </w:rPr>
          <w:fldChar w:fldCharType="begin"/>
        </w:r>
        <w:r w:rsidR="008F7409">
          <w:rPr>
            <w:webHidden/>
          </w:rPr>
          <w:instrText xml:space="preserve"> PAGEREF _Toc175909539 \h </w:instrText>
        </w:r>
        <w:r w:rsidR="008F7409">
          <w:rPr>
            <w:webHidden/>
          </w:rPr>
        </w:r>
        <w:r w:rsidR="008F7409">
          <w:rPr>
            <w:webHidden/>
          </w:rPr>
          <w:fldChar w:fldCharType="separate"/>
        </w:r>
        <w:r w:rsidR="008F7409">
          <w:rPr>
            <w:webHidden/>
          </w:rPr>
          <w:t>18</w:t>
        </w:r>
        <w:r w:rsidR="008F7409">
          <w:rPr>
            <w:webHidden/>
          </w:rPr>
          <w:fldChar w:fldCharType="end"/>
        </w:r>
      </w:hyperlink>
    </w:p>
    <w:p w14:paraId="59C0E995" w14:textId="1FA082B1" w:rsidR="008F7409" w:rsidRDefault="00000000">
      <w:pPr>
        <w:pStyle w:val="TOC2"/>
        <w:rPr>
          <w:rFonts w:eastAsiaTheme="minorEastAsia"/>
          <w:kern w:val="2"/>
          <w:sz w:val="24"/>
          <w:szCs w:val="24"/>
          <w14:ligatures w14:val="standardContextual"/>
        </w:rPr>
      </w:pPr>
      <w:hyperlink w:anchor="_Toc175909540" w:history="1">
        <w:r w:rsidR="008F7409" w:rsidRPr="0056544D">
          <w:rPr>
            <w:rStyle w:val="Hyperlink"/>
          </w:rPr>
          <w:t>3.6.</w:t>
        </w:r>
        <w:r w:rsidR="008F7409">
          <w:rPr>
            <w:rFonts w:eastAsiaTheme="minorEastAsia"/>
            <w:kern w:val="2"/>
            <w:sz w:val="24"/>
            <w:szCs w:val="24"/>
            <w14:ligatures w14:val="standardContextual"/>
          </w:rPr>
          <w:tab/>
        </w:r>
        <w:r w:rsidR="008F7409" w:rsidRPr="0056544D">
          <w:rPr>
            <w:rStyle w:val="Hyperlink"/>
          </w:rPr>
          <w:t>Clipping Delimiters</w:t>
        </w:r>
        <w:r w:rsidR="008F7409">
          <w:rPr>
            <w:webHidden/>
          </w:rPr>
          <w:tab/>
        </w:r>
        <w:r w:rsidR="008F7409">
          <w:rPr>
            <w:webHidden/>
          </w:rPr>
          <w:fldChar w:fldCharType="begin"/>
        </w:r>
        <w:r w:rsidR="008F7409">
          <w:rPr>
            <w:webHidden/>
          </w:rPr>
          <w:instrText xml:space="preserve"> PAGEREF _Toc175909540 \h </w:instrText>
        </w:r>
        <w:r w:rsidR="008F7409">
          <w:rPr>
            <w:webHidden/>
          </w:rPr>
        </w:r>
        <w:r w:rsidR="008F7409">
          <w:rPr>
            <w:webHidden/>
          </w:rPr>
          <w:fldChar w:fldCharType="separate"/>
        </w:r>
        <w:r w:rsidR="008F7409">
          <w:rPr>
            <w:webHidden/>
          </w:rPr>
          <w:t>20</w:t>
        </w:r>
        <w:r w:rsidR="008F7409">
          <w:rPr>
            <w:webHidden/>
          </w:rPr>
          <w:fldChar w:fldCharType="end"/>
        </w:r>
      </w:hyperlink>
    </w:p>
    <w:p w14:paraId="58CDD25E" w14:textId="5AFBBD6E" w:rsidR="008F7409" w:rsidRDefault="00000000">
      <w:pPr>
        <w:pStyle w:val="TOC3"/>
        <w:tabs>
          <w:tab w:val="left" w:pos="1440"/>
        </w:tabs>
        <w:rPr>
          <w:rFonts w:eastAsiaTheme="minorEastAsia"/>
          <w:noProof/>
          <w:kern w:val="2"/>
          <w:sz w:val="24"/>
          <w:szCs w:val="24"/>
          <w14:ligatures w14:val="standardContextual"/>
        </w:rPr>
      </w:pPr>
      <w:hyperlink w:anchor="_Toc175909541" w:history="1">
        <w:r w:rsidR="008F7409" w:rsidRPr="0056544D">
          <w:rPr>
            <w:rStyle w:val="Hyperlink"/>
            <w:noProof/>
          </w:rPr>
          <w:t>3.6.1.</w:t>
        </w:r>
        <w:r w:rsidR="008F7409">
          <w:rPr>
            <w:rFonts w:eastAsiaTheme="minorEastAsia"/>
            <w:noProof/>
            <w:kern w:val="2"/>
            <w:sz w:val="24"/>
            <w:szCs w:val="24"/>
            <w14:ligatures w14:val="standardContextual"/>
          </w:rPr>
          <w:tab/>
        </w:r>
        <w:r w:rsidR="008F7409" w:rsidRPr="0056544D">
          <w:rPr>
            <w:rStyle w:val="Hyperlink"/>
            <w:noProof/>
          </w:rPr>
          <w:t>Cutting Delimiters down instead of growing them outward</w:t>
        </w:r>
        <w:r w:rsidR="008F7409">
          <w:rPr>
            <w:noProof/>
            <w:webHidden/>
          </w:rPr>
          <w:tab/>
        </w:r>
        <w:r w:rsidR="008F7409">
          <w:rPr>
            <w:noProof/>
            <w:webHidden/>
          </w:rPr>
          <w:fldChar w:fldCharType="begin"/>
        </w:r>
        <w:r w:rsidR="008F7409">
          <w:rPr>
            <w:noProof/>
            <w:webHidden/>
          </w:rPr>
          <w:instrText xml:space="preserve"> PAGEREF _Toc175909541 \h </w:instrText>
        </w:r>
        <w:r w:rsidR="008F7409">
          <w:rPr>
            <w:noProof/>
            <w:webHidden/>
          </w:rPr>
        </w:r>
        <w:r w:rsidR="008F7409">
          <w:rPr>
            <w:noProof/>
            <w:webHidden/>
          </w:rPr>
          <w:fldChar w:fldCharType="separate"/>
        </w:r>
        <w:r w:rsidR="008F7409">
          <w:rPr>
            <w:noProof/>
            <w:webHidden/>
          </w:rPr>
          <w:t>20</w:t>
        </w:r>
        <w:r w:rsidR="008F7409">
          <w:rPr>
            <w:noProof/>
            <w:webHidden/>
          </w:rPr>
          <w:fldChar w:fldCharType="end"/>
        </w:r>
      </w:hyperlink>
    </w:p>
    <w:p w14:paraId="6B0C46CC" w14:textId="3D5226CC" w:rsidR="008F7409" w:rsidRDefault="00000000">
      <w:pPr>
        <w:pStyle w:val="TOC3"/>
        <w:tabs>
          <w:tab w:val="left" w:pos="1440"/>
        </w:tabs>
        <w:rPr>
          <w:rFonts w:eastAsiaTheme="minorEastAsia"/>
          <w:noProof/>
          <w:kern w:val="2"/>
          <w:sz w:val="24"/>
          <w:szCs w:val="24"/>
          <w14:ligatures w14:val="standardContextual"/>
        </w:rPr>
      </w:pPr>
      <w:hyperlink w:anchor="_Toc175909542" w:history="1">
        <w:r w:rsidR="008F7409" w:rsidRPr="0056544D">
          <w:rPr>
            <w:rStyle w:val="Hyperlink"/>
            <w:noProof/>
          </w:rPr>
          <w:t>3.6.2.</w:t>
        </w:r>
        <w:r w:rsidR="008F7409">
          <w:rPr>
            <w:rFonts w:eastAsiaTheme="minorEastAsia"/>
            <w:noProof/>
            <w:kern w:val="2"/>
            <w:sz w:val="24"/>
            <w:szCs w:val="24"/>
            <w14:ligatures w14:val="standardContextual"/>
          </w:rPr>
          <w:tab/>
        </w:r>
        <w:r w:rsidR="008F7409" w:rsidRPr="0056544D">
          <w:rPr>
            <w:rStyle w:val="Hyperlink"/>
            <w:noProof/>
          </w:rPr>
          <w:t>Solving an intersection</w:t>
        </w:r>
        <w:r w:rsidR="008F7409">
          <w:rPr>
            <w:noProof/>
            <w:webHidden/>
          </w:rPr>
          <w:tab/>
        </w:r>
        <w:r w:rsidR="008F7409">
          <w:rPr>
            <w:noProof/>
            <w:webHidden/>
          </w:rPr>
          <w:fldChar w:fldCharType="begin"/>
        </w:r>
        <w:r w:rsidR="008F7409">
          <w:rPr>
            <w:noProof/>
            <w:webHidden/>
          </w:rPr>
          <w:instrText xml:space="preserve"> PAGEREF _Toc175909542 \h </w:instrText>
        </w:r>
        <w:r w:rsidR="008F7409">
          <w:rPr>
            <w:noProof/>
            <w:webHidden/>
          </w:rPr>
        </w:r>
        <w:r w:rsidR="008F7409">
          <w:rPr>
            <w:noProof/>
            <w:webHidden/>
          </w:rPr>
          <w:fldChar w:fldCharType="separate"/>
        </w:r>
        <w:r w:rsidR="008F7409">
          <w:rPr>
            <w:noProof/>
            <w:webHidden/>
          </w:rPr>
          <w:t>21</w:t>
        </w:r>
        <w:r w:rsidR="008F7409">
          <w:rPr>
            <w:noProof/>
            <w:webHidden/>
          </w:rPr>
          <w:fldChar w:fldCharType="end"/>
        </w:r>
      </w:hyperlink>
    </w:p>
    <w:p w14:paraId="5104FA77" w14:textId="5B0CF860" w:rsidR="008F7409" w:rsidRDefault="00000000">
      <w:pPr>
        <w:pStyle w:val="TOC3"/>
        <w:tabs>
          <w:tab w:val="left" w:pos="1440"/>
        </w:tabs>
        <w:rPr>
          <w:rFonts w:eastAsiaTheme="minorEastAsia"/>
          <w:noProof/>
          <w:kern w:val="2"/>
          <w:sz w:val="24"/>
          <w:szCs w:val="24"/>
          <w14:ligatures w14:val="standardContextual"/>
        </w:rPr>
      </w:pPr>
      <w:hyperlink w:anchor="_Toc175909543" w:history="1">
        <w:r w:rsidR="008F7409" w:rsidRPr="0056544D">
          <w:rPr>
            <w:rStyle w:val="Hyperlink"/>
            <w:noProof/>
          </w:rPr>
          <w:t>3.6.3.</w:t>
        </w:r>
        <w:r w:rsidR="008F7409">
          <w:rPr>
            <w:rFonts w:eastAsiaTheme="minorEastAsia"/>
            <w:noProof/>
            <w:kern w:val="2"/>
            <w:sz w:val="24"/>
            <w:szCs w:val="24"/>
            <w14:ligatures w14:val="standardContextual"/>
          </w:rPr>
          <w:tab/>
        </w:r>
        <w:r w:rsidR="008F7409" w:rsidRPr="0056544D">
          <w:rPr>
            <w:rStyle w:val="Hyperlink"/>
            <w:noProof/>
          </w:rPr>
          <w:t>Heuristic for ordering Delimiter intersections</w:t>
        </w:r>
        <w:r w:rsidR="008F7409">
          <w:rPr>
            <w:noProof/>
            <w:webHidden/>
          </w:rPr>
          <w:tab/>
        </w:r>
        <w:r w:rsidR="008F7409">
          <w:rPr>
            <w:noProof/>
            <w:webHidden/>
          </w:rPr>
          <w:fldChar w:fldCharType="begin"/>
        </w:r>
        <w:r w:rsidR="008F7409">
          <w:rPr>
            <w:noProof/>
            <w:webHidden/>
          </w:rPr>
          <w:instrText xml:space="preserve"> PAGEREF _Toc175909543 \h </w:instrText>
        </w:r>
        <w:r w:rsidR="008F7409">
          <w:rPr>
            <w:noProof/>
            <w:webHidden/>
          </w:rPr>
        </w:r>
        <w:r w:rsidR="008F7409">
          <w:rPr>
            <w:noProof/>
            <w:webHidden/>
          </w:rPr>
          <w:fldChar w:fldCharType="separate"/>
        </w:r>
        <w:r w:rsidR="008F7409">
          <w:rPr>
            <w:noProof/>
            <w:webHidden/>
          </w:rPr>
          <w:t>22</w:t>
        </w:r>
        <w:r w:rsidR="008F7409">
          <w:rPr>
            <w:noProof/>
            <w:webHidden/>
          </w:rPr>
          <w:fldChar w:fldCharType="end"/>
        </w:r>
      </w:hyperlink>
    </w:p>
    <w:p w14:paraId="470998E6" w14:textId="099DFE1E" w:rsidR="008F7409" w:rsidRDefault="00000000">
      <w:pPr>
        <w:pStyle w:val="TOC2"/>
        <w:rPr>
          <w:rFonts w:eastAsiaTheme="minorEastAsia"/>
          <w:kern w:val="2"/>
          <w:sz w:val="24"/>
          <w:szCs w:val="24"/>
          <w14:ligatures w14:val="standardContextual"/>
        </w:rPr>
      </w:pPr>
      <w:hyperlink w:anchor="_Toc175909544" w:history="1">
        <w:r w:rsidR="008F7409" w:rsidRPr="0056544D">
          <w:rPr>
            <w:rStyle w:val="Hyperlink"/>
          </w:rPr>
          <w:t>3.7.</w:t>
        </w:r>
        <w:r w:rsidR="008F7409">
          <w:rPr>
            <w:rFonts w:eastAsiaTheme="minorEastAsia"/>
            <w:kern w:val="2"/>
            <w:sz w:val="24"/>
            <w:szCs w:val="24"/>
            <w14:ligatures w14:val="standardContextual"/>
          </w:rPr>
          <w:tab/>
        </w:r>
        <w:r w:rsidR="008F7409" w:rsidRPr="0056544D">
          <w:rPr>
            <w:rStyle w:val="Hyperlink"/>
          </w:rPr>
          <w:t>Calculating Volumes</w:t>
        </w:r>
        <w:r w:rsidR="008F7409">
          <w:rPr>
            <w:webHidden/>
          </w:rPr>
          <w:tab/>
        </w:r>
        <w:r w:rsidR="008F7409">
          <w:rPr>
            <w:webHidden/>
          </w:rPr>
          <w:fldChar w:fldCharType="begin"/>
        </w:r>
        <w:r w:rsidR="008F7409">
          <w:rPr>
            <w:webHidden/>
          </w:rPr>
          <w:instrText xml:space="preserve"> PAGEREF _Toc175909544 \h </w:instrText>
        </w:r>
        <w:r w:rsidR="008F7409">
          <w:rPr>
            <w:webHidden/>
          </w:rPr>
        </w:r>
        <w:r w:rsidR="008F7409">
          <w:rPr>
            <w:webHidden/>
          </w:rPr>
          <w:fldChar w:fldCharType="separate"/>
        </w:r>
        <w:r w:rsidR="008F7409">
          <w:rPr>
            <w:webHidden/>
          </w:rPr>
          <w:t>23</w:t>
        </w:r>
        <w:r w:rsidR="008F7409">
          <w:rPr>
            <w:webHidden/>
          </w:rPr>
          <w:fldChar w:fldCharType="end"/>
        </w:r>
      </w:hyperlink>
    </w:p>
    <w:p w14:paraId="563B7816" w14:textId="73935FF0" w:rsidR="008F7409" w:rsidRDefault="00000000">
      <w:pPr>
        <w:pStyle w:val="TOC3"/>
        <w:tabs>
          <w:tab w:val="left" w:pos="1440"/>
        </w:tabs>
        <w:rPr>
          <w:rFonts w:eastAsiaTheme="minorEastAsia"/>
          <w:noProof/>
          <w:kern w:val="2"/>
          <w:sz w:val="24"/>
          <w:szCs w:val="24"/>
          <w14:ligatures w14:val="standardContextual"/>
        </w:rPr>
      </w:pPr>
      <w:hyperlink w:anchor="_Toc175909545" w:history="1">
        <w:r w:rsidR="008F7409" w:rsidRPr="0056544D">
          <w:rPr>
            <w:rStyle w:val="Hyperlink"/>
            <w:noProof/>
          </w:rPr>
          <w:t>3.7.1.</w:t>
        </w:r>
        <w:r w:rsidR="008F7409">
          <w:rPr>
            <w:rFonts w:eastAsiaTheme="minorEastAsia"/>
            <w:noProof/>
            <w:kern w:val="2"/>
            <w:sz w:val="24"/>
            <w:szCs w:val="24"/>
            <w14:ligatures w14:val="standardContextual"/>
          </w:rPr>
          <w:tab/>
        </w:r>
        <w:r w:rsidR="008F7409" w:rsidRPr="0056544D">
          <w:rPr>
            <w:rStyle w:val="Hyperlink"/>
            <w:noProof/>
          </w:rPr>
          <w:t>Assembling the triangles</w:t>
        </w:r>
        <w:r w:rsidR="008F7409">
          <w:rPr>
            <w:noProof/>
            <w:webHidden/>
          </w:rPr>
          <w:tab/>
        </w:r>
        <w:r w:rsidR="008F7409">
          <w:rPr>
            <w:noProof/>
            <w:webHidden/>
          </w:rPr>
          <w:fldChar w:fldCharType="begin"/>
        </w:r>
        <w:r w:rsidR="008F7409">
          <w:rPr>
            <w:noProof/>
            <w:webHidden/>
          </w:rPr>
          <w:instrText xml:space="preserve"> PAGEREF _Toc175909545 \h </w:instrText>
        </w:r>
        <w:r w:rsidR="008F7409">
          <w:rPr>
            <w:noProof/>
            <w:webHidden/>
          </w:rPr>
        </w:r>
        <w:r w:rsidR="008F7409">
          <w:rPr>
            <w:noProof/>
            <w:webHidden/>
          </w:rPr>
          <w:fldChar w:fldCharType="separate"/>
        </w:r>
        <w:r w:rsidR="008F7409">
          <w:rPr>
            <w:noProof/>
            <w:webHidden/>
          </w:rPr>
          <w:t>24</w:t>
        </w:r>
        <w:r w:rsidR="008F7409">
          <w:rPr>
            <w:noProof/>
            <w:webHidden/>
          </w:rPr>
          <w:fldChar w:fldCharType="end"/>
        </w:r>
      </w:hyperlink>
    </w:p>
    <w:p w14:paraId="427AB73D" w14:textId="6DAFC2D7" w:rsidR="008F7409" w:rsidRDefault="00000000">
      <w:pPr>
        <w:pStyle w:val="TOC3"/>
        <w:tabs>
          <w:tab w:val="left" w:pos="1440"/>
        </w:tabs>
        <w:rPr>
          <w:rFonts w:eastAsiaTheme="minorEastAsia"/>
          <w:noProof/>
          <w:kern w:val="2"/>
          <w:sz w:val="24"/>
          <w:szCs w:val="24"/>
          <w14:ligatures w14:val="standardContextual"/>
        </w:rPr>
      </w:pPr>
      <w:hyperlink w:anchor="_Toc175909546" w:history="1">
        <w:r w:rsidR="008F7409" w:rsidRPr="0056544D">
          <w:rPr>
            <w:rStyle w:val="Hyperlink"/>
            <w:noProof/>
          </w:rPr>
          <w:t>3.7.2.</w:t>
        </w:r>
        <w:r w:rsidR="008F7409">
          <w:rPr>
            <w:rFonts w:eastAsiaTheme="minorEastAsia"/>
            <w:noProof/>
            <w:kern w:val="2"/>
            <w:sz w:val="24"/>
            <w:szCs w:val="24"/>
            <w14:ligatures w14:val="standardContextual"/>
          </w:rPr>
          <w:tab/>
        </w:r>
        <w:r w:rsidR="008F7409" w:rsidRPr="0056544D">
          <w:rPr>
            <w:rStyle w:val="Hyperlink"/>
            <w:noProof/>
          </w:rPr>
          <w:t>Choosing query points</w:t>
        </w:r>
        <w:r w:rsidR="008F7409">
          <w:rPr>
            <w:noProof/>
            <w:webHidden/>
          </w:rPr>
          <w:tab/>
        </w:r>
        <w:r w:rsidR="008F7409">
          <w:rPr>
            <w:noProof/>
            <w:webHidden/>
          </w:rPr>
          <w:fldChar w:fldCharType="begin"/>
        </w:r>
        <w:r w:rsidR="008F7409">
          <w:rPr>
            <w:noProof/>
            <w:webHidden/>
          </w:rPr>
          <w:instrText xml:space="preserve"> PAGEREF _Toc175909546 \h </w:instrText>
        </w:r>
        <w:r w:rsidR="008F7409">
          <w:rPr>
            <w:noProof/>
            <w:webHidden/>
          </w:rPr>
        </w:r>
        <w:r w:rsidR="008F7409">
          <w:rPr>
            <w:noProof/>
            <w:webHidden/>
          </w:rPr>
          <w:fldChar w:fldCharType="separate"/>
        </w:r>
        <w:r w:rsidR="008F7409">
          <w:rPr>
            <w:noProof/>
            <w:webHidden/>
          </w:rPr>
          <w:t>25</w:t>
        </w:r>
        <w:r w:rsidR="008F7409">
          <w:rPr>
            <w:noProof/>
            <w:webHidden/>
          </w:rPr>
          <w:fldChar w:fldCharType="end"/>
        </w:r>
      </w:hyperlink>
    </w:p>
    <w:p w14:paraId="78D4716E" w14:textId="4397C161" w:rsidR="008F7409" w:rsidRDefault="00000000">
      <w:pPr>
        <w:pStyle w:val="TOC3"/>
        <w:tabs>
          <w:tab w:val="left" w:pos="1440"/>
        </w:tabs>
        <w:rPr>
          <w:rFonts w:eastAsiaTheme="minorEastAsia"/>
          <w:noProof/>
          <w:kern w:val="2"/>
          <w:sz w:val="24"/>
          <w:szCs w:val="24"/>
          <w14:ligatures w14:val="standardContextual"/>
        </w:rPr>
      </w:pPr>
      <w:hyperlink w:anchor="_Toc175909547" w:history="1">
        <w:r w:rsidR="008F7409" w:rsidRPr="0056544D">
          <w:rPr>
            <w:rStyle w:val="Hyperlink"/>
            <w:noProof/>
          </w:rPr>
          <w:t>3.7.3.</w:t>
        </w:r>
        <w:r w:rsidR="008F7409">
          <w:rPr>
            <w:rFonts w:eastAsiaTheme="minorEastAsia"/>
            <w:noProof/>
            <w:kern w:val="2"/>
            <w:sz w:val="24"/>
            <w:szCs w:val="24"/>
            <w14:ligatures w14:val="standardContextual"/>
          </w:rPr>
          <w:tab/>
        </w:r>
        <w:r w:rsidR="008F7409" w:rsidRPr="0056544D">
          <w:rPr>
            <w:rStyle w:val="Hyperlink"/>
            <w:noProof/>
          </w:rPr>
          <w:t>Possible Improvements</w:t>
        </w:r>
        <w:r w:rsidR="008F7409">
          <w:rPr>
            <w:noProof/>
            <w:webHidden/>
          </w:rPr>
          <w:tab/>
        </w:r>
        <w:r w:rsidR="008F7409">
          <w:rPr>
            <w:noProof/>
            <w:webHidden/>
          </w:rPr>
          <w:fldChar w:fldCharType="begin"/>
        </w:r>
        <w:r w:rsidR="008F7409">
          <w:rPr>
            <w:noProof/>
            <w:webHidden/>
          </w:rPr>
          <w:instrText xml:space="preserve"> PAGEREF _Toc175909547 \h </w:instrText>
        </w:r>
        <w:r w:rsidR="008F7409">
          <w:rPr>
            <w:noProof/>
            <w:webHidden/>
          </w:rPr>
        </w:r>
        <w:r w:rsidR="008F7409">
          <w:rPr>
            <w:noProof/>
            <w:webHidden/>
          </w:rPr>
          <w:fldChar w:fldCharType="separate"/>
        </w:r>
        <w:r w:rsidR="008F7409">
          <w:rPr>
            <w:noProof/>
            <w:webHidden/>
          </w:rPr>
          <w:t>26</w:t>
        </w:r>
        <w:r w:rsidR="008F7409">
          <w:rPr>
            <w:noProof/>
            <w:webHidden/>
          </w:rPr>
          <w:fldChar w:fldCharType="end"/>
        </w:r>
      </w:hyperlink>
    </w:p>
    <w:p w14:paraId="091073BD" w14:textId="72E4EC3A" w:rsidR="008F7409" w:rsidRDefault="00000000">
      <w:pPr>
        <w:pStyle w:val="TOC2"/>
        <w:rPr>
          <w:rFonts w:eastAsiaTheme="minorEastAsia"/>
          <w:kern w:val="2"/>
          <w:sz w:val="24"/>
          <w:szCs w:val="24"/>
          <w14:ligatures w14:val="standardContextual"/>
        </w:rPr>
      </w:pPr>
      <w:hyperlink w:anchor="_Toc175909548" w:history="1">
        <w:r w:rsidR="008F7409" w:rsidRPr="0056544D">
          <w:rPr>
            <w:rStyle w:val="Hyperlink"/>
          </w:rPr>
          <w:t>3.8.</w:t>
        </w:r>
        <w:r w:rsidR="008F7409">
          <w:rPr>
            <w:rFonts w:eastAsiaTheme="minorEastAsia"/>
            <w:kern w:val="2"/>
            <w:sz w:val="24"/>
            <w:szCs w:val="24"/>
            <w14:ligatures w14:val="standardContextual"/>
          </w:rPr>
          <w:tab/>
        </w:r>
        <w:r w:rsidR="008F7409" w:rsidRPr="0056544D">
          <w:rPr>
            <w:rStyle w:val="Hyperlink"/>
          </w:rPr>
          <w:t>Querying the World</w:t>
        </w:r>
        <w:r w:rsidR="008F7409">
          <w:rPr>
            <w:webHidden/>
          </w:rPr>
          <w:tab/>
        </w:r>
        <w:r w:rsidR="008F7409">
          <w:rPr>
            <w:webHidden/>
          </w:rPr>
          <w:fldChar w:fldCharType="begin"/>
        </w:r>
        <w:r w:rsidR="008F7409">
          <w:rPr>
            <w:webHidden/>
          </w:rPr>
          <w:instrText xml:space="preserve"> PAGEREF _Toc175909548 \h </w:instrText>
        </w:r>
        <w:r w:rsidR="008F7409">
          <w:rPr>
            <w:webHidden/>
          </w:rPr>
        </w:r>
        <w:r w:rsidR="008F7409">
          <w:rPr>
            <w:webHidden/>
          </w:rPr>
          <w:fldChar w:fldCharType="separate"/>
        </w:r>
        <w:r w:rsidR="008F7409">
          <w:rPr>
            <w:webHidden/>
          </w:rPr>
          <w:t>27</w:t>
        </w:r>
        <w:r w:rsidR="008F7409">
          <w:rPr>
            <w:webHidden/>
          </w:rPr>
          <w:fldChar w:fldCharType="end"/>
        </w:r>
      </w:hyperlink>
    </w:p>
    <w:p w14:paraId="5734C6FE" w14:textId="5DC2ABCF" w:rsidR="008F7409" w:rsidRDefault="00000000">
      <w:pPr>
        <w:pStyle w:val="TOC3"/>
        <w:tabs>
          <w:tab w:val="left" w:pos="1440"/>
        </w:tabs>
        <w:rPr>
          <w:rFonts w:eastAsiaTheme="minorEastAsia"/>
          <w:noProof/>
          <w:kern w:val="2"/>
          <w:sz w:val="24"/>
          <w:szCs w:val="24"/>
          <w14:ligatures w14:val="standardContextual"/>
        </w:rPr>
      </w:pPr>
      <w:hyperlink w:anchor="_Toc175909549" w:history="1">
        <w:r w:rsidR="008F7409" w:rsidRPr="0056544D">
          <w:rPr>
            <w:rStyle w:val="Hyperlink"/>
            <w:noProof/>
          </w:rPr>
          <w:t>3.8.1.</w:t>
        </w:r>
        <w:r w:rsidR="008F7409">
          <w:rPr>
            <w:rFonts w:eastAsiaTheme="minorEastAsia"/>
            <w:noProof/>
            <w:kern w:val="2"/>
            <w:sz w:val="24"/>
            <w:szCs w:val="24"/>
            <w14:ligatures w14:val="standardContextual"/>
          </w:rPr>
          <w:tab/>
        </w:r>
        <w:r w:rsidR="008F7409" w:rsidRPr="0056544D">
          <w:rPr>
            <w:rStyle w:val="Hyperlink"/>
            <w:noProof/>
          </w:rPr>
          <w:t>Issues of the trivial approach</w:t>
        </w:r>
        <w:r w:rsidR="008F7409">
          <w:rPr>
            <w:noProof/>
            <w:webHidden/>
          </w:rPr>
          <w:tab/>
        </w:r>
        <w:r w:rsidR="008F7409">
          <w:rPr>
            <w:noProof/>
            <w:webHidden/>
          </w:rPr>
          <w:fldChar w:fldCharType="begin"/>
        </w:r>
        <w:r w:rsidR="008F7409">
          <w:rPr>
            <w:noProof/>
            <w:webHidden/>
          </w:rPr>
          <w:instrText xml:space="preserve"> PAGEREF _Toc175909549 \h </w:instrText>
        </w:r>
        <w:r w:rsidR="008F7409">
          <w:rPr>
            <w:noProof/>
            <w:webHidden/>
          </w:rPr>
        </w:r>
        <w:r w:rsidR="008F7409">
          <w:rPr>
            <w:noProof/>
            <w:webHidden/>
          </w:rPr>
          <w:fldChar w:fldCharType="separate"/>
        </w:r>
        <w:r w:rsidR="008F7409">
          <w:rPr>
            <w:noProof/>
            <w:webHidden/>
          </w:rPr>
          <w:t>27</w:t>
        </w:r>
        <w:r w:rsidR="008F7409">
          <w:rPr>
            <w:noProof/>
            <w:webHidden/>
          </w:rPr>
          <w:fldChar w:fldCharType="end"/>
        </w:r>
      </w:hyperlink>
    </w:p>
    <w:p w14:paraId="1EC2D3FE" w14:textId="5AE9DDAC" w:rsidR="008F7409" w:rsidRDefault="00000000">
      <w:pPr>
        <w:pStyle w:val="TOC3"/>
        <w:tabs>
          <w:tab w:val="left" w:pos="1440"/>
        </w:tabs>
        <w:rPr>
          <w:rFonts w:eastAsiaTheme="minorEastAsia"/>
          <w:noProof/>
          <w:kern w:val="2"/>
          <w:sz w:val="24"/>
          <w:szCs w:val="24"/>
          <w14:ligatures w14:val="standardContextual"/>
        </w:rPr>
      </w:pPr>
      <w:hyperlink w:anchor="_Toc175909550" w:history="1">
        <w:r w:rsidR="008F7409" w:rsidRPr="0056544D">
          <w:rPr>
            <w:rStyle w:val="Hyperlink"/>
            <w:noProof/>
          </w:rPr>
          <w:t>3.8.2.</w:t>
        </w:r>
        <w:r w:rsidR="008F7409">
          <w:rPr>
            <w:rFonts w:eastAsiaTheme="minorEastAsia"/>
            <w:noProof/>
            <w:kern w:val="2"/>
            <w:sz w:val="24"/>
            <w:szCs w:val="24"/>
            <w14:ligatures w14:val="standardContextual"/>
          </w:rPr>
          <w:tab/>
        </w:r>
        <w:r w:rsidR="008F7409" w:rsidRPr="0056544D">
          <w:rPr>
            <w:rStyle w:val="Hyperlink"/>
            <w:noProof/>
          </w:rPr>
          <w:t>Possible Performance Improvements</w:t>
        </w:r>
        <w:r w:rsidR="008F7409">
          <w:rPr>
            <w:noProof/>
            <w:webHidden/>
          </w:rPr>
          <w:tab/>
        </w:r>
        <w:r w:rsidR="008F7409">
          <w:rPr>
            <w:noProof/>
            <w:webHidden/>
          </w:rPr>
          <w:fldChar w:fldCharType="begin"/>
        </w:r>
        <w:r w:rsidR="008F7409">
          <w:rPr>
            <w:noProof/>
            <w:webHidden/>
          </w:rPr>
          <w:instrText xml:space="preserve"> PAGEREF _Toc175909550 \h </w:instrText>
        </w:r>
        <w:r w:rsidR="008F7409">
          <w:rPr>
            <w:noProof/>
            <w:webHidden/>
          </w:rPr>
        </w:r>
        <w:r w:rsidR="008F7409">
          <w:rPr>
            <w:noProof/>
            <w:webHidden/>
          </w:rPr>
          <w:fldChar w:fldCharType="separate"/>
        </w:r>
        <w:r w:rsidR="008F7409">
          <w:rPr>
            <w:noProof/>
            <w:webHidden/>
          </w:rPr>
          <w:t>28</w:t>
        </w:r>
        <w:r w:rsidR="008F7409">
          <w:rPr>
            <w:noProof/>
            <w:webHidden/>
          </w:rPr>
          <w:fldChar w:fldCharType="end"/>
        </w:r>
      </w:hyperlink>
    </w:p>
    <w:p w14:paraId="334B8952" w14:textId="493C1F95" w:rsidR="008F7409" w:rsidRDefault="00000000">
      <w:pPr>
        <w:pStyle w:val="TOC1"/>
        <w:rPr>
          <w:rFonts w:eastAsiaTheme="minorEastAsia"/>
          <w:b w:val="0"/>
          <w:kern w:val="2"/>
          <w:sz w:val="24"/>
          <w:szCs w:val="24"/>
          <w14:ligatures w14:val="standardContextual"/>
        </w:rPr>
      </w:pPr>
      <w:hyperlink w:anchor="_Toc175909551" w:history="1">
        <w:r w:rsidR="008F7409" w:rsidRPr="0056544D">
          <w:rPr>
            <w:rStyle w:val="Hyperlink"/>
          </w:rPr>
          <w:t>4.</w:t>
        </w:r>
        <w:r w:rsidR="008F7409">
          <w:rPr>
            <w:rFonts w:eastAsiaTheme="minorEastAsia"/>
            <w:b w:val="0"/>
            <w:kern w:val="2"/>
            <w:sz w:val="24"/>
            <w:szCs w:val="24"/>
            <w14:ligatures w14:val="standardContextual"/>
          </w:rPr>
          <w:tab/>
        </w:r>
        <w:r w:rsidR="008F7409" w:rsidRPr="0056544D">
          <w:rPr>
            <w:rStyle w:val="Hyperlink"/>
          </w:rPr>
          <w:t>Implementation</w:t>
        </w:r>
        <w:r w:rsidR="008F7409">
          <w:rPr>
            <w:webHidden/>
          </w:rPr>
          <w:tab/>
        </w:r>
        <w:r w:rsidR="008F7409">
          <w:rPr>
            <w:webHidden/>
          </w:rPr>
          <w:fldChar w:fldCharType="begin"/>
        </w:r>
        <w:r w:rsidR="008F7409">
          <w:rPr>
            <w:webHidden/>
          </w:rPr>
          <w:instrText xml:space="preserve"> PAGEREF _Toc175909551 \h </w:instrText>
        </w:r>
        <w:r w:rsidR="008F7409">
          <w:rPr>
            <w:webHidden/>
          </w:rPr>
        </w:r>
        <w:r w:rsidR="008F7409">
          <w:rPr>
            <w:webHidden/>
          </w:rPr>
          <w:fldChar w:fldCharType="separate"/>
        </w:r>
        <w:r w:rsidR="008F7409">
          <w:rPr>
            <w:webHidden/>
          </w:rPr>
          <w:t>30</w:t>
        </w:r>
        <w:r w:rsidR="008F7409">
          <w:rPr>
            <w:webHidden/>
          </w:rPr>
          <w:fldChar w:fldCharType="end"/>
        </w:r>
      </w:hyperlink>
    </w:p>
    <w:p w14:paraId="73DFE4A7" w14:textId="0F572A35" w:rsidR="008F7409" w:rsidRDefault="00000000">
      <w:pPr>
        <w:pStyle w:val="TOC2"/>
        <w:rPr>
          <w:rFonts w:eastAsiaTheme="minorEastAsia"/>
          <w:kern w:val="2"/>
          <w:sz w:val="24"/>
          <w:szCs w:val="24"/>
          <w14:ligatures w14:val="standardContextual"/>
        </w:rPr>
      </w:pPr>
      <w:hyperlink w:anchor="_Toc175909552" w:history="1">
        <w:r w:rsidR="008F7409" w:rsidRPr="0056544D">
          <w:rPr>
            <w:rStyle w:val="Hyperlink"/>
          </w:rPr>
          <w:t>4.1.</w:t>
        </w:r>
        <w:r w:rsidR="008F7409">
          <w:rPr>
            <w:rFonts w:eastAsiaTheme="minorEastAsia"/>
            <w:kern w:val="2"/>
            <w:sz w:val="24"/>
            <w:szCs w:val="24"/>
            <w14:ligatures w14:val="standardContextual"/>
          </w:rPr>
          <w:tab/>
        </w:r>
        <w:r w:rsidR="008F7409" w:rsidRPr="0056544D">
          <w:rPr>
            <w:rStyle w:val="Hyperlink"/>
          </w:rPr>
          <w:t>Overview</w:t>
        </w:r>
        <w:r w:rsidR="008F7409">
          <w:rPr>
            <w:webHidden/>
          </w:rPr>
          <w:tab/>
        </w:r>
        <w:r w:rsidR="008F7409">
          <w:rPr>
            <w:webHidden/>
          </w:rPr>
          <w:fldChar w:fldCharType="begin"/>
        </w:r>
        <w:r w:rsidR="008F7409">
          <w:rPr>
            <w:webHidden/>
          </w:rPr>
          <w:instrText xml:space="preserve"> PAGEREF _Toc175909552 \h </w:instrText>
        </w:r>
        <w:r w:rsidR="008F7409">
          <w:rPr>
            <w:webHidden/>
          </w:rPr>
        </w:r>
        <w:r w:rsidR="008F7409">
          <w:rPr>
            <w:webHidden/>
          </w:rPr>
          <w:fldChar w:fldCharType="separate"/>
        </w:r>
        <w:r w:rsidR="008F7409">
          <w:rPr>
            <w:webHidden/>
          </w:rPr>
          <w:t>30</w:t>
        </w:r>
        <w:r w:rsidR="008F7409">
          <w:rPr>
            <w:webHidden/>
          </w:rPr>
          <w:fldChar w:fldCharType="end"/>
        </w:r>
      </w:hyperlink>
    </w:p>
    <w:p w14:paraId="6F53E103" w14:textId="68B0C4B2" w:rsidR="008F7409" w:rsidRDefault="00000000">
      <w:pPr>
        <w:pStyle w:val="TOC2"/>
        <w:rPr>
          <w:rFonts w:eastAsiaTheme="minorEastAsia"/>
          <w:kern w:val="2"/>
          <w:sz w:val="24"/>
          <w:szCs w:val="24"/>
          <w14:ligatures w14:val="standardContextual"/>
        </w:rPr>
      </w:pPr>
      <w:hyperlink w:anchor="_Toc175909553" w:history="1">
        <w:r w:rsidR="008F7409" w:rsidRPr="0056544D">
          <w:rPr>
            <w:rStyle w:val="Hyperlink"/>
          </w:rPr>
          <w:t>4.2.</w:t>
        </w:r>
        <w:r w:rsidR="008F7409">
          <w:rPr>
            <w:rFonts w:eastAsiaTheme="minorEastAsia"/>
            <w:kern w:val="2"/>
            <w:sz w:val="24"/>
            <w:szCs w:val="24"/>
            <w14:ligatures w14:val="standardContextual"/>
          </w:rPr>
          <w:tab/>
        </w:r>
        <w:r w:rsidR="008F7409" w:rsidRPr="0056544D">
          <w:rPr>
            <w:rStyle w:val="Hyperlink"/>
          </w:rPr>
          <w:t>Dealing with Floating-point Precision</w:t>
        </w:r>
        <w:r w:rsidR="008F7409">
          <w:rPr>
            <w:webHidden/>
          </w:rPr>
          <w:tab/>
        </w:r>
        <w:r w:rsidR="008F7409">
          <w:rPr>
            <w:webHidden/>
          </w:rPr>
          <w:fldChar w:fldCharType="begin"/>
        </w:r>
        <w:r w:rsidR="008F7409">
          <w:rPr>
            <w:webHidden/>
          </w:rPr>
          <w:instrText xml:space="preserve"> PAGEREF _Toc175909553 \h </w:instrText>
        </w:r>
        <w:r w:rsidR="008F7409">
          <w:rPr>
            <w:webHidden/>
          </w:rPr>
        </w:r>
        <w:r w:rsidR="008F7409">
          <w:rPr>
            <w:webHidden/>
          </w:rPr>
          <w:fldChar w:fldCharType="separate"/>
        </w:r>
        <w:r w:rsidR="008F7409">
          <w:rPr>
            <w:webHidden/>
          </w:rPr>
          <w:t>30</w:t>
        </w:r>
        <w:r w:rsidR="008F7409">
          <w:rPr>
            <w:webHidden/>
          </w:rPr>
          <w:fldChar w:fldCharType="end"/>
        </w:r>
      </w:hyperlink>
    </w:p>
    <w:p w14:paraId="7FEC2426" w14:textId="2E2EE421" w:rsidR="008F7409" w:rsidRDefault="00000000">
      <w:pPr>
        <w:pStyle w:val="TOC2"/>
        <w:rPr>
          <w:rFonts w:eastAsiaTheme="minorEastAsia"/>
          <w:kern w:val="2"/>
          <w:sz w:val="24"/>
          <w:szCs w:val="24"/>
          <w14:ligatures w14:val="standardContextual"/>
        </w:rPr>
      </w:pPr>
      <w:hyperlink w:anchor="_Toc175909554" w:history="1">
        <w:r w:rsidR="008F7409" w:rsidRPr="0056544D">
          <w:rPr>
            <w:rStyle w:val="Hyperlink"/>
          </w:rPr>
          <w:t>4.3.</w:t>
        </w:r>
        <w:r w:rsidR="008F7409">
          <w:rPr>
            <w:rFonts w:eastAsiaTheme="minorEastAsia"/>
            <w:kern w:val="2"/>
            <w:sz w:val="24"/>
            <w:szCs w:val="24"/>
            <w14:ligatures w14:val="standardContextual"/>
          </w:rPr>
          <w:tab/>
        </w:r>
        <w:r w:rsidR="008F7409" w:rsidRPr="0056544D">
          <w:rPr>
            <w:rStyle w:val="Hyperlink"/>
          </w:rPr>
          <w:t>The interface</w:t>
        </w:r>
        <w:r w:rsidR="008F7409">
          <w:rPr>
            <w:webHidden/>
          </w:rPr>
          <w:tab/>
        </w:r>
        <w:r w:rsidR="008F7409">
          <w:rPr>
            <w:webHidden/>
          </w:rPr>
          <w:fldChar w:fldCharType="begin"/>
        </w:r>
        <w:r w:rsidR="008F7409">
          <w:rPr>
            <w:webHidden/>
          </w:rPr>
          <w:instrText xml:space="preserve"> PAGEREF _Toc175909554 \h </w:instrText>
        </w:r>
        <w:r w:rsidR="008F7409">
          <w:rPr>
            <w:webHidden/>
          </w:rPr>
        </w:r>
        <w:r w:rsidR="008F7409">
          <w:rPr>
            <w:webHidden/>
          </w:rPr>
          <w:fldChar w:fldCharType="separate"/>
        </w:r>
        <w:r w:rsidR="008F7409">
          <w:rPr>
            <w:webHidden/>
          </w:rPr>
          <w:t>32</w:t>
        </w:r>
        <w:r w:rsidR="008F7409">
          <w:rPr>
            <w:webHidden/>
          </w:rPr>
          <w:fldChar w:fldCharType="end"/>
        </w:r>
      </w:hyperlink>
    </w:p>
    <w:p w14:paraId="2133D3F2" w14:textId="5786A807" w:rsidR="008F7409" w:rsidRDefault="00000000">
      <w:pPr>
        <w:pStyle w:val="TOC2"/>
        <w:rPr>
          <w:rFonts w:eastAsiaTheme="minorEastAsia"/>
          <w:kern w:val="2"/>
          <w:sz w:val="24"/>
          <w:szCs w:val="24"/>
          <w14:ligatures w14:val="standardContextual"/>
        </w:rPr>
      </w:pPr>
      <w:hyperlink w:anchor="_Toc175909555" w:history="1">
        <w:r w:rsidR="008F7409" w:rsidRPr="0056544D">
          <w:rPr>
            <w:rStyle w:val="Hyperlink"/>
          </w:rPr>
          <w:t>4.4.</w:t>
        </w:r>
        <w:r w:rsidR="008F7409">
          <w:rPr>
            <w:rFonts w:eastAsiaTheme="minorEastAsia"/>
            <w:kern w:val="2"/>
            <w:sz w:val="24"/>
            <w:szCs w:val="24"/>
            <w14:ligatures w14:val="standardContextual"/>
          </w:rPr>
          <w:tab/>
        </w:r>
        <w:r w:rsidR="008F7409" w:rsidRPr="0056544D">
          <w:rPr>
            <w:rStyle w:val="Hyperlink"/>
          </w:rPr>
          <w:t>The underlying data structure</w:t>
        </w:r>
        <w:r w:rsidR="008F7409">
          <w:rPr>
            <w:webHidden/>
          </w:rPr>
          <w:tab/>
        </w:r>
        <w:r w:rsidR="008F7409">
          <w:rPr>
            <w:webHidden/>
          </w:rPr>
          <w:fldChar w:fldCharType="begin"/>
        </w:r>
        <w:r w:rsidR="008F7409">
          <w:rPr>
            <w:webHidden/>
          </w:rPr>
          <w:instrText xml:space="preserve"> PAGEREF _Toc175909555 \h </w:instrText>
        </w:r>
        <w:r w:rsidR="008F7409">
          <w:rPr>
            <w:webHidden/>
          </w:rPr>
        </w:r>
        <w:r w:rsidR="008F7409">
          <w:rPr>
            <w:webHidden/>
          </w:rPr>
          <w:fldChar w:fldCharType="separate"/>
        </w:r>
        <w:r w:rsidR="008F7409">
          <w:rPr>
            <w:webHidden/>
          </w:rPr>
          <w:t>33</w:t>
        </w:r>
        <w:r w:rsidR="008F7409">
          <w:rPr>
            <w:webHidden/>
          </w:rPr>
          <w:fldChar w:fldCharType="end"/>
        </w:r>
      </w:hyperlink>
    </w:p>
    <w:p w14:paraId="5C56B46B" w14:textId="35785D61" w:rsidR="008F7409" w:rsidRDefault="00000000">
      <w:pPr>
        <w:pStyle w:val="TOC2"/>
        <w:rPr>
          <w:rFonts w:eastAsiaTheme="minorEastAsia"/>
          <w:kern w:val="2"/>
          <w:sz w:val="24"/>
          <w:szCs w:val="24"/>
          <w14:ligatures w14:val="standardContextual"/>
        </w:rPr>
      </w:pPr>
      <w:hyperlink w:anchor="_Toc175909556" w:history="1">
        <w:r w:rsidR="008F7409" w:rsidRPr="0056544D">
          <w:rPr>
            <w:rStyle w:val="Hyperlink"/>
          </w:rPr>
          <w:t>4.5.</w:t>
        </w:r>
        <w:r w:rsidR="008F7409">
          <w:rPr>
            <w:rFonts w:eastAsiaTheme="minorEastAsia"/>
            <w:kern w:val="2"/>
            <w:sz w:val="24"/>
            <w:szCs w:val="24"/>
            <w14:ligatures w14:val="standardContextual"/>
          </w:rPr>
          <w:tab/>
        </w:r>
        <w:r w:rsidR="008F7409" w:rsidRPr="0056544D">
          <w:rPr>
            <w:rStyle w:val="Hyperlink"/>
          </w:rPr>
          <w:t>Tessellation</w:t>
        </w:r>
        <w:r w:rsidR="008F7409">
          <w:rPr>
            <w:webHidden/>
          </w:rPr>
          <w:tab/>
        </w:r>
        <w:r w:rsidR="008F7409">
          <w:rPr>
            <w:webHidden/>
          </w:rPr>
          <w:fldChar w:fldCharType="begin"/>
        </w:r>
        <w:r w:rsidR="008F7409">
          <w:rPr>
            <w:webHidden/>
          </w:rPr>
          <w:instrText xml:space="preserve"> PAGEREF _Toc175909556 \h </w:instrText>
        </w:r>
        <w:r w:rsidR="008F7409">
          <w:rPr>
            <w:webHidden/>
          </w:rPr>
        </w:r>
        <w:r w:rsidR="008F7409">
          <w:rPr>
            <w:webHidden/>
          </w:rPr>
          <w:fldChar w:fldCharType="separate"/>
        </w:r>
        <w:r w:rsidR="008F7409">
          <w:rPr>
            <w:webHidden/>
          </w:rPr>
          <w:t>33</w:t>
        </w:r>
        <w:r w:rsidR="008F7409">
          <w:rPr>
            <w:webHidden/>
          </w:rPr>
          <w:fldChar w:fldCharType="end"/>
        </w:r>
      </w:hyperlink>
    </w:p>
    <w:p w14:paraId="05544DFB" w14:textId="6980F142" w:rsidR="008F7409" w:rsidRDefault="00000000">
      <w:pPr>
        <w:pStyle w:val="TOC3"/>
        <w:tabs>
          <w:tab w:val="left" w:pos="1440"/>
        </w:tabs>
        <w:rPr>
          <w:rFonts w:eastAsiaTheme="minorEastAsia"/>
          <w:noProof/>
          <w:kern w:val="2"/>
          <w:sz w:val="24"/>
          <w:szCs w:val="24"/>
          <w14:ligatures w14:val="standardContextual"/>
        </w:rPr>
      </w:pPr>
      <w:hyperlink w:anchor="_Toc175909557" w:history="1">
        <w:r w:rsidR="008F7409" w:rsidRPr="0056544D">
          <w:rPr>
            <w:rStyle w:val="Hyperlink"/>
            <w:noProof/>
          </w:rPr>
          <w:t>4.5.1.</w:t>
        </w:r>
        <w:r w:rsidR="008F7409">
          <w:rPr>
            <w:rFonts w:eastAsiaTheme="minorEastAsia"/>
            <w:noProof/>
            <w:kern w:val="2"/>
            <w:sz w:val="24"/>
            <w:szCs w:val="24"/>
            <w14:ligatures w14:val="standardContextual"/>
          </w:rPr>
          <w:tab/>
        </w:r>
        <w:r w:rsidR="008F7409" w:rsidRPr="0056544D">
          <w:rPr>
            <w:rStyle w:val="Hyperlink"/>
            <w:noProof/>
          </w:rPr>
          <w:t>Finding the intersection edge</w:t>
        </w:r>
        <w:r w:rsidR="008F7409">
          <w:rPr>
            <w:noProof/>
            <w:webHidden/>
          </w:rPr>
          <w:tab/>
        </w:r>
        <w:r w:rsidR="008F7409">
          <w:rPr>
            <w:noProof/>
            <w:webHidden/>
          </w:rPr>
          <w:fldChar w:fldCharType="begin"/>
        </w:r>
        <w:r w:rsidR="008F7409">
          <w:rPr>
            <w:noProof/>
            <w:webHidden/>
          </w:rPr>
          <w:instrText xml:space="preserve"> PAGEREF _Toc175909557 \h </w:instrText>
        </w:r>
        <w:r w:rsidR="008F7409">
          <w:rPr>
            <w:noProof/>
            <w:webHidden/>
          </w:rPr>
        </w:r>
        <w:r w:rsidR="008F7409">
          <w:rPr>
            <w:noProof/>
            <w:webHidden/>
          </w:rPr>
          <w:fldChar w:fldCharType="separate"/>
        </w:r>
        <w:r w:rsidR="008F7409">
          <w:rPr>
            <w:noProof/>
            <w:webHidden/>
          </w:rPr>
          <w:t>34</w:t>
        </w:r>
        <w:r w:rsidR="008F7409">
          <w:rPr>
            <w:noProof/>
            <w:webHidden/>
          </w:rPr>
          <w:fldChar w:fldCharType="end"/>
        </w:r>
      </w:hyperlink>
    </w:p>
    <w:p w14:paraId="0E40593F" w14:textId="050C2261" w:rsidR="008F7409" w:rsidRDefault="00000000">
      <w:pPr>
        <w:pStyle w:val="TOC3"/>
        <w:tabs>
          <w:tab w:val="left" w:pos="1440"/>
        </w:tabs>
        <w:rPr>
          <w:rFonts w:eastAsiaTheme="minorEastAsia"/>
          <w:noProof/>
          <w:kern w:val="2"/>
          <w:sz w:val="24"/>
          <w:szCs w:val="24"/>
          <w14:ligatures w14:val="standardContextual"/>
        </w:rPr>
      </w:pPr>
      <w:hyperlink w:anchor="_Toc175909558" w:history="1">
        <w:r w:rsidR="008F7409" w:rsidRPr="0056544D">
          <w:rPr>
            <w:rStyle w:val="Hyperlink"/>
            <w:noProof/>
          </w:rPr>
          <w:t>4.5.2.</w:t>
        </w:r>
        <w:r w:rsidR="008F7409">
          <w:rPr>
            <w:rFonts w:eastAsiaTheme="minorEastAsia"/>
            <w:noProof/>
            <w:kern w:val="2"/>
            <w:sz w:val="24"/>
            <w:szCs w:val="24"/>
            <w14:ligatures w14:val="standardContextual"/>
          </w:rPr>
          <w:tab/>
        </w:r>
        <w:r w:rsidR="008F7409" w:rsidRPr="0056544D">
          <w:rPr>
            <w:rStyle w:val="Hyperlink"/>
            <w:noProof/>
          </w:rPr>
          <w:t>Performing Tessellation</w:t>
        </w:r>
        <w:r w:rsidR="008F7409">
          <w:rPr>
            <w:noProof/>
            <w:webHidden/>
          </w:rPr>
          <w:tab/>
        </w:r>
        <w:r w:rsidR="008F7409">
          <w:rPr>
            <w:noProof/>
            <w:webHidden/>
          </w:rPr>
          <w:fldChar w:fldCharType="begin"/>
        </w:r>
        <w:r w:rsidR="008F7409">
          <w:rPr>
            <w:noProof/>
            <w:webHidden/>
          </w:rPr>
          <w:instrText xml:space="preserve"> PAGEREF _Toc175909558 \h </w:instrText>
        </w:r>
        <w:r w:rsidR="008F7409">
          <w:rPr>
            <w:noProof/>
            <w:webHidden/>
          </w:rPr>
        </w:r>
        <w:r w:rsidR="008F7409">
          <w:rPr>
            <w:noProof/>
            <w:webHidden/>
          </w:rPr>
          <w:fldChar w:fldCharType="separate"/>
        </w:r>
        <w:r w:rsidR="008F7409">
          <w:rPr>
            <w:noProof/>
            <w:webHidden/>
          </w:rPr>
          <w:t>34</w:t>
        </w:r>
        <w:r w:rsidR="008F7409">
          <w:rPr>
            <w:noProof/>
            <w:webHidden/>
          </w:rPr>
          <w:fldChar w:fldCharType="end"/>
        </w:r>
      </w:hyperlink>
    </w:p>
    <w:p w14:paraId="55AC8F2A" w14:textId="3BB63C74" w:rsidR="008F7409" w:rsidRDefault="00000000">
      <w:pPr>
        <w:pStyle w:val="TOC2"/>
        <w:rPr>
          <w:rFonts w:eastAsiaTheme="minorEastAsia"/>
          <w:kern w:val="2"/>
          <w:sz w:val="24"/>
          <w:szCs w:val="24"/>
          <w14:ligatures w14:val="standardContextual"/>
        </w:rPr>
      </w:pPr>
      <w:hyperlink w:anchor="_Toc175909559" w:history="1">
        <w:r w:rsidR="008F7409" w:rsidRPr="0056544D">
          <w:rPr>
            <w:rStyle w:val="Hyperlink"/>
          </w:rPr>
          <w:t>4.6.</w:t>
        </w:r>
        <w:r w:rsidR="008F7409">
          <w:rPr>
            <w:rFonts w:eastAsiaTheme="minorEastAsia"/>
            <w:kern w:val="2"/>
            <w:sz w:val="24"/>
            <w:szCs w:val="24"/>
            <w14:ligatures w14:val="standardContextual"/>
          </w:rPr>
          <w:tab/>
        </w:r>
        <w:r w:rsidR="008F7409" w:rsidRPr="0056544D">
          <w:rPr>
            <w:rStyle w:val="Hyperlink"/>
          </w:rPr>
          <w:t>Parallelization</w:t>
        </w:r>
        <w:r w:rsidR="008F7409">
          <w:rPr>
            <w:webHidden/>
          </w:rPr>
          <w:tab/>
        </w:r>
        <w:r w:rsidR="008F7409">
          <w:rPr>
            <w:webHidden/>
          </w:rPr>
          <w:fldChar w:fldCharType="begin"/>
        </w:r>
        <w:r w:rsidR="008F7409">
          <w:rPr>
            <w:webHidden/>
          </w:rPr>
          <w:instrText xml:space="preserve"> PAGEREF _Toc175909559 \h </w:instrText>
        </w:r>
        <w:r w:rsidR="008F7409">
          <w:rPr>
            <w:webHidden/>
          </w:rPr>
        </w:r>
        <w:r w:rsidR="008F7409">
          <w:rPr>
            <w:webHidden/>
          </w:rPr>
          <w:fldChar w:fldCharType="separate"/>
        </w:r>
        <w:r w:rsidR="008F7409">
          <w:rPr>
            <w:webHidden/>
          </w:rPr>
          <w:t>35</w:t>
        </w:r>
        <w:r w:rsidR="008F7409">
          <w:rPr>
            <w:webHidden/>
          </w:rPr>
          <w:fldChar w:fldCharType="end"/>
        </w:r>
      </w:hyperlink>
    </w:p>
    <w:p w14:paraId="57FD30D2" w14:textId="23169571" w:rsidR="008F7409" w:rsidRDefault="00000000">
      <w:pPr>
        <w:pStyle w:val="TOC3"/>
        <w:tabs>
          <w:tab w:val="left" w:pos="1440"/>
        </w:tabs>
        <w:rPr>
          <w:rFonts w:eastAsiaTheme="minorEastAsia"/>
          <w:noProof/>
          <w:kern w:val="2"/>
          <w:sz w:val="24"/>
          <w:szCs w:val="24"/>
          <w14:ligatures w14:val="standardContextual"/>
        </w:rPr>
      </w:pPr>
      <w:hyperlink w:anchor="_Toc175909560" w:history="1">
        <w:r w:rsidR="008F7409" w:rsidRPr="0056544D">
          <w:rPr>
            <w:rStyle w:val="Hyperlink"/>
            <w:noProof/>
          </w:rPr>
          <w:t>4.6.1.</w:t>
        </w:r>
        <w:r w:rsidR="008F7409">
          <w:rPr>
            <w:rFonts w:eastAsiaTheme="minorEastAsia"/>
            <w:noProof/>
            <w:kern w:val="2"/>
            <w:sz w:val="24"/>
            <w:szCs w:val="24"/>
            <w14:ligatures w14:val="standardContextual"/>
          </w:rPr>
          <w:tab/>
        </w:r>
        <w:r w:rsidR="008F7409" w:rsidRPr="0056544D">
          <w:rPr>
            <w:rStyle w:val="Hyperlink"/>
            <w:noProof/>
          </w:rPr>
          <w:t>Possible Improvements</w:t>
        </w:r>
        <w:r w:rsidR="008F7409">
          <w:rPr>
            <w:noProof/>
            <w:webHidden/>
          </w:rPr>
          <w:tab/>
        </w:r>
        <w:r w:rsidR="008F7409">
          <w:rPr>
            <w:noProof/>
            <w:webHidden/>
          </w:rPr>
          <w:fldChar w:fldCharType="begin"/>
        </w:r>
        <w:r w:rsidR="008F7409">
          <w:rPr>
            <w:noProof/>
            <w:webHidden/>
          </w:rPr>
          <w:instrText xml:space="preserve"> PAGEREF _Toc175909560 \h </w:instrText>
        </w:r>
        <w:r w:rsidR="008F7409">
          <w:rPr>
            <w:noProof/>
            <w:webHidden/>
          </w:rPr>
        </w:r>
        <w:r w:rsidR="008F7409">
          <w:rPr>
            <w:noProof/>
            <w:webHidden/>
          </w:rPr>
          <w:fldChar w:fldCharType="separate"/>
        </w:r>
        <w:r w:rsidR="008F7409">
          <w:rPr>
            <w:noProof/>
            <w:webHidden/>
          </w:rPr>
          <w:t>36</w:t>
        </w:r>
        <w:r w:rsidR="008F7409">
          <w:rPr>
            <w:noProof/>
            <w:webHidden/>
          </w:rPr>
          <w:fldChar w:fldCharType="end"/>
        </w:r>
      </w:hyperlink>
    </w:p>
    <w:p w14:paraId="2746DE14" w14:textId="71DD233F" w:rsidR="008F7409" w:rsidRDefault="00000000">
      <w:pPr>
        <w:pStyle w:val="TOC2"/>
        <w:rPr>
          <w:rFonts w:eastAsiaTheme="minorEastAsia"/>
          <w:kern w:val="2"/>
          <w:sz w:val="24"/>
          <w:szCs w:val="24"/>
          <w14:ligatures w14:val="standardContextual"/>
        </w:rPr>
      </w:pPr>
      <w:hyperlink w:anchor="_Toc175909561" w:history="1">
        <w:r w:rsidR="008F7409" w:rsidRPr="0056544D">
          <w:rPr>
            <w:rStyle w:val="Hyperlink"/>
          </w:rPr>
          <w:t>4.7.</w:t>
        </w:r>
        <w:r w:rsidR="008F7409">
          <w:rPr>
            <w:rFonts w:eastAsiaTheme="minorEastAsia"/>
            <w:kern w:val="2"/>
            <w:sz w:val="24"/>
            <w:szCs w:val="24"/>
            <w14:ligatures w14:val="standardContextual"/>
          </w:rPr>
          <w:tab/>
        </w:r>
        <w:r w:rsidR="008F7409" w:rsidRPr="0056544D">
          <w:rPr>
            <w:rStyle w:val="Hyperlink"/>
          </w:rPr>
          <w:t>Floodfilling</w:t>
        </w:r>
        <w:r w:rsidR="008F7409">
          <w:rPr>
            <w:webHidden/>
          </w:rPr>
          <w:tab/>
        </w:r>
        <w:r w:rsidR="008F7409">
          <w:rPr>
            <w:webHidden/>
          </w:rPr>
          <w:fldChar w:fldCharType="begin"/>
        </w:r>
        <w:r w:rsidR="008F7409">
          <w:rPr>
            <w:webHidden/>
          </w:rPr>
          <w:instrText xml:space="preserve"> PAGEREF _Toc175909561 \h </w:instrText>
        </w:r>
        <w:r w:rsidR="008F7409">
          <w:rPr>
            <w:webHidden/>
          </w:rPr>
        </w:r>
        <w:r w:rsidR="008F7409">
          <w:rPr>
            <w:webHidden/>
          </w:rPr>
          <w:fldChar w:fldCharType="separate"/>
        </w:r>
        <w:r w:rsidR="008F7409">
          <w:rPr>
            <w:webHidden/>
          </w:rPr>
          <w:t>37</w:t>
        </w:r>
        <w:r w:rsidR="008F7409">
          <w:rPr>
            <w:webHidden/>
          </w:rPr>
          <w:fldChar w:fldCharType="end"/>
        </w:r>
      </w:hyperlink>
    </w:p>
    <w:p w14:paraId="64C26D6B" w14:textId="0C541CC1" w:rsidR="008F7409" w:rsidRDefault="00000000">
      <w:pPr>
        <w:pStyle w:val="TOC2"/>
        <w:rPr>
          <w:rFonts w:eastAsiaTheme="minorEastAsia"/>
          <w:kern w:val="2"/>
          <w:sz w:val="24"/>
          <w:szCs w:val="24"/>
          <w14:ligatures w14:val="standardContextual"/>
        </w:rPr>
      </w:pPr>
      <w:hyperlink w:anchor="_Toc175909562" w:history="1">
        <w:r w:rsidR="008F7409" w:rsidRPr="0056544D">
          <w:rPr>
            <w:rStyle w:val="Hyperlink"/>
          </w:rPr>
          <w:t>4.8.</w:t>
        </w:r>
        <w:r w:rsidR="008F7409">
          <w:rPr>
            <w:rFonts w:eastAsiaTheme="minorEastAsia"/>
            <w:kern w:val="2"/>
            <w:sz w:val="24"/>
            <w:szCs w:val="24"/>
            <w14:ligatures w14:val="standardContextual"/>
          </w:rPr>
          <w:tab/>
        </w:r>
        <w:r w:rsidR="008F7409" w:rsidRPr="0056544D">
          <w:rPr>
            <w:rStyle w:val="Hyperlink"/>
          </w:rPr>
          <w:t>Integration into the Unity Engine</w:t>
        </w:r>
        <w:r w:rsidR="008F7409">
          <w:rPr>
            <w:webHidden/>
          </w:rPr>
          <w:tab/>
        </w:r>
        <w:r w:rsidR="008F7409">
          <w:rPr>
            <w:webHidden/>
          </w:rPr>
          <w:fldChar w:fldCharType="begin"/>
        </w:r>
        <w:r w:rsidR="008F7409">
          <w:rPr>
            <w:webHidden/>
          </w:rPr>
          <w:instrText xml:space="preserve"> PAGEREF _Toc175909562 \h </w:instrText>
        </w:r>
        <w:r w:rsidR="008F7409">
          <w:rPr>
            <w:webHidden/>
          </w:rPr>
        </w:r>
        <w:r w:rsidR="008F7409">
          <w:rPr>
            <w:webHidden/>
          </w:rPr>
          <w:fldChar w:fldCharType="separate"/>
        </w:r>
        <w:r w:rsidR="008F7409">
          <w:rPr>
            <w:webHidden/>
          </w:rPr>
          <w:t>37</w:t>
        </w:r>
        <w:r w:rsidR="008F7409">
          <w:rPr>
            <w:webHidden/>
          </w:rPr>
          <w:fldChar w:fldCharType="end"/>
        </w:r>
      </w:hyperlink>
    </w:p>
    <w:p w14:paraId="11EC9F01" w14:textId="682CA289" w:rsidR="008F7409" w:rsidRDefault="00000000">
      <w:pPr>
        <w:pStyle w:val="TOC1"/>
        <w:rPr>
          <w:rFonts w:eastAsiaTheme="minorEastAsia"/>
          <w:b w:val="0"/>
          <w:kern w:val="2"/>
          <w:sz w:val="24"/>
          <w:szCs w:val="24"/>
          <w14:ligatures w14:val="standardContextual"/>
        </w:rPr>
      </w:pPr>
      <w:hyperlink w:anchor="_Toc175909563" w:history="1">
        <w:r w:rsidR="008F7409" w:rsidRPr="0056544D">
          <w:rPr>
            <w:rStyle w:val="Hyperlink"/>
          </w:rPr>
          <w:t>5.</w:t>
        </w:r>
        <w:r w:rsidR="008F7409">
          <w:rPr>
            <w:rFonts w:eastAsiaTheme="minorEastAsia"/>
            <w:b w:val="0"/>
            <w:kern w:val="2"/>
            <w:sz w:val="24"/>
            <w:szCs w:val="24"/>
            <w14:ligatures w14:val="standardContextual"/>
          </w:rPr>
          <w:tab/>
        </w:r>
        <w:r w:rsidR="008F7409" w:rsidRPr="0056544D">
          <w:rPr>
            <w:rStyle w:val="Hyperlink"/>
          </w:rPr>
          <w:t>Assessment</w:t>
        </w:r>
        <w:r w:rsidR="008F7409">
          <w:rPr>
            <w:webHidden/>
          </w:rPr>
          <w:tab/>
        </w:r>
        <w:r w:rsidR="008F7409">
          <w:rPr>
            <w:webHidden/>
          </w:rPr>
          <w:fldChar w:fldCharType="begin"/>
        </w:r>
        <w:r w:rsidR="008F7409">
          <w:rPr>
            <w:webHidden/>
          </w:rPr>
          <w:instrText xml:space="preserve"> PAGEREF _Toc175909563 \h </w:instrText>
        </w:r>
        <w:r w:rsidR="008F7409">
          <w:rPr>
            <w:webHidden/>
          </w:rPr>
        </w:r>
        <w:r w:rsidR="008F7409">
          <w:rPr>
            <w:webHidden/>
          </w:rPr>
          <w:fldChar w:fldCharType="separate"/>
        </w:r>
        <w:r w:rsidR="008F7409">
          <w:rPr>
            <w:webHidden/>
          </w:rPr>
          <w:t>39</w:t>
        </w:r>
        <w:r w:rsidR="008F7409">
          <w:rPr>
            <w:webHidden/>
          </w:rPr>
          <w:fldChar w:fldCharType="end"/>
        </w:r>
      </w:hyperlink>
    </w:p>
    <w:p w14:paraId="3D9CA9E1" w14:textId="0CF49EC9" w:rsidR="008F7409" w:rsidRDefault="00000000">
      <w:pPr>
        <w:pStyle w:val="TOC2"/>
        <w:rPr>
          <w:rFonts w:eastAsiaTheme="minorEastAsia"/>
          <w:kern w:val="2"/>
          <w:sz w:val="24"/>
          <w:szCs w:val="24"/>
          <w14:ligatures w14:val="standardContextual"/>
        </w:rPr>
      </w:pPr>
      <w:hyperlink w:anchor="_Toc175909564" w:history="1">
        <w:r w:rsidR="008F7409" w:rsidRPr="0056544D">
          <w:rPr>
            <w:rStyle w:val="Hyperlink"/>
          </w:rPr>
          <w:t>5.1.</w:t>
        </w:r>
        <w:r w:rsidR="008F7409">
          <w:rPr>
            <w:rFonts w:eastAsiaTheme="minorEastAsia"/>
            <w:kern w:val="2"/>
            <w:sz w:val="24"/>
            <w:szCs w:val="24"/>
            <w14:ligatures w14:val="standardContextual"/>
          </w:rPr>
          <w:tab/>
        </w:r>
        <w:r w:rsidR="008F7409" w:rsidRPr="0056544D">
          <w:rPr>
            <w:rStyle w:val="Hyperlink"/>
          </w:rPr>
          <w:t>Test Cases</w:t>
        </w:r>
        <w:r w:rsidR="008F7409">
          <w:rPr>
            <w:webHidden/>
          </w:rPr>
          <w:tab/>
        </w:r>
        <w:r w:rsidR="008F7409">
          <w:rPr>
            <w:webHidden/>
          </w:rPr>
          <w:fldChar w:fldCharType="begin"/>
        </w:r>
        <w:r w:rsidR="008F7409">
          <w:rPr>
            <w:webHidden/>
          </w:rPr>
          <w:instrText xml:space="preserve"> PAGEREF _Toc175909564 \h </w:instrText>
        </w:r>
        <w:r w:rsidR="008F7409">
          <w:rPr>
            <w:webHidden/>
          </w:rPr>
        </w:r>
        <w:r w:rsidR="008F7409">
          <w:rPr>
            <w:webHidden/>
          </w:rPr>
          <w:fldChar w:fldCharType="separate"/>
        </w:r>
        <w:r w:rsidR="008F7409">
          <w:rPr>
            <w:webHidden/>
          </w:rPr>
          <w:t>39</w:t>
        </w:r>
        <w:r w:rsidR="008F7409">
          <w:rPr>
            <w:webHidden/>
          </w:rPr>
          <w:fldChar w:fldCharType="end"/>
        </w:r>
      </w:hyperlink>
    </w:p>
    <w:p w14:paraId="3E2DDF46" w14:textId="795508A7" w:rsidR="008F7409" w:rsidRDefault="00000000">
      <w:pPr>
        <w:pStyle w:val="TOC2"/>
        <w:rPr>
          <w:rFonts w:eastAsiaTheme="minorEastAsia"/>
          <w:kern w:val="2"/>
          <w:sz w:val="24"/>
          <w:szCs w:val="24"/>
          <w14:ligatures w14:val="standardContextual"/>
        </w:rPr>
      </w:pPr>
      <w:hyperlink w:anchor="_Toc175909565" w:history="1">
        <w:r w:rsidR="008F7409" w:rsidRPr="0056544D">
          <w:rPr>
            <w:rStyle w:val="Hyperlink"/>
          </w:rPr>
          <w:t>5.2.</w:t>
        </w:r>
        <w:r w:rsidR="008F7409">
          <w:rPr>
            <w:rFonts w:eastAsiaTheme="minorEastAsia"/>
            <w:kern w:val="2"/>
            <w:sz w:val="24"/>
            <w:szCs w:val="24"/>
            <w14:ligatures w14:val="standardContextual"/>
          </w:rPr>
          <w:tab/>
        </w:r>
        <w:r w:rsidR="008F7409" w:rsidRPr="0056544D">
          <w:rPr>
            <w:rStyle w:val="Hyperlink"/>
          </w:rPr>
          <w:t>Fulfillment of the requirements</w:t>
        </w:r>
        <w:r w:rsidR="008F7409">
          <w:rPr>
            <w:webHidden/>
          </w:rPr>
          <w:tab/>
        </w:r>
        <w:r w:rsidR="008F7409">
          <w:rPr>
            <w:webHidden/>
          </w:rPr>
          <w:fldChar w:fldCharType="begin"/>
        </w:r>
        <w:r w:rsidR="008F7409">
          <w:rPr>
            <w:webHidden/>
          </w:rPr>
          <w:instrText xml:space="preserve"> PAGEREF _Toc175909565 \h </w:instrText>
        </w:r>
        <w:r w:rsidR="008F7409">
          <w:rPr>
            <w:webHidden/>
          </w:rPr>
        </w:r>
        <w:r w:rsidR="008F7409">
          <w:rPr>
            <w:webHidden/>
          </w:rPr>
          <w:fldChar w:fldCharType="separate"/>
        </w:r>
        <w:r w:rsidR="008F7409">
          <w:rPr>
            <w:webHidden/>
          </w:rPr>
          <w:t>40</w:t>
        </w:r>
        <w:r w:rsidR="008F7409">
          <w:rPr>
            <w:webHidden/>
          </w:rPr>
          <w:fldChar w:fldCharType="end"/>
        </w:r>
      </w:hyperlink>
    </w:p>
    <w:p w14:paraId="00DB65A9" w14:textId="1866F2FD" w:rsidR="008F7409" w:rsidRDefault="00000000">
      <w:pPr>
        <w:pStyle w:val="TOC3"/>
        <w:tabs>
          <w:tab w:val="left" w:pos="1440"/>
        </w:tabs>
        <w:rPr>
          <w:rFonts w:eastAsiaTheme="minorEastAsia"/>
          <w:noProof/>
          <w:kern w:val="2"/>
          <w:sz w:val="24"/>
          <w:szCs w:val="24"/>
          <w14:ligatures w14:val="standardContextual"/>
        </w:rPr>
      </w:pPr>
      <w:hyperlink w:anchor="_Toc175909566" w:history="1">
        <w:r w:rsidR="008F7409" w:rsidRPr="0056544D">
          <w:rPr>
            <w:rStyle w:val="Hyperlink"/>
            <w:noProof/>
          </w:rPr>
          <w:t>5.2.1.</w:t>
        </w:r>
        <w:r w:rsidR="008F7409">
          <w:rPr>
            <w:rFonts w:eastAsiaTheme="minorEastAsia"/>
            <w:noProof/>
            <w:kern w:val="2"/>
            <w:sz w:val="24"/>
            <w:szCs w:val="24"/>
            <w14:ligatures w14:val="standardContextual"/>
          </w:rPr>
          <w:tab/>
        </w:r>
        <w:r w:rsidR="008F7409" w:rsidRPr="0056544D">
          <w:rPr>
            <w:rStyle w:val="Hyperlink"/>
            <w:noProof/>
          </w:rPr>
          <w:t>Determinism</w:t>
        </w:r>
        <w:r w:rsidR="008F7409">
          <w:rPr>
            <w:noProof/>
            <w:webHidden/>
          </w:rPr>
          <w:tab/>
        </w:r>
        <w:r w:rsidR="008F7409">
          <w:rPr>
            <w:noProof/>
            <w:webHidden/>
          </w:rPr>
          <w:fldChar w:fldCharType="begin"/>
        </w:r>
        <w:r w:rsidR="008F7409">
          <w:rPr>
            <w:noProof/>
            <w:webHidden/>
          </w:rPr>
          <w:instrText xml:space="preserve"> PAGEREF _Toc175909566 \h </w:instrText>
        </w:r>
        <w:r w:rsidR="008F7409">
          <w:rPr>
            <w:noProof/>
            <w:webHidden/>
          </w:rPr>
        </w:r>
        <w:r w:rsidR="008F7409">
          <w:rPr>
            <w:noProof/>
            <w:webHidden/>
          </w:rPr>
          <w:fldChar w:fldCharType="separate"/>
        </w:r>
        <w:r w:rsidR="008F7409">
          <w:rPr>
            <w:noProof/>
            <w:webHidden/>
          </w:rPr>
          <w:t>40</w:t>
        </w:r>
        <w:r w:rsidR="008F7409">
          <w:rPr>
            <w:noProof/>
            <w:webHidden/>
          </w:rPr>
          <w:fldChar w:fldCharType="end"/>
        </w:r>
      </w:hyperlink>
    </w:p>
    <w:p w14:paraId="7BD7C714" w14:textId="634D525A" w:rsidR="008F7409" w:rsidRDefault="00000000">
      <w:pPr>
        <w:pStyle w:val="TOC3"/>
        <w:tabs>
          <w:tab w:val="left" w:pos="1440"/>
        </w:tabs>
        <w:rPr>
          <w:rFonts w:eastAsiaTheme="minorEastAsia"/>
          <w:noProof/>
          <w:kern w:val="2"/>
          <w:sz w:val="24"/>
          <w:szCs w:val="24"/>
          <w14:ligatures w14:val="standardContextual"/>
        </w:rPr>
      </w:pPr>
      <w:hyperlink w:anchor="_Toc175909567" w:history="1">
        <w:r w:rsidR="008F7409" w:rsidRPr="0056544D">
          <w:rPr>
            <w:rStyle w:val="Hyperlink"/>
            <w:noProof/>
          </w:rPr>
          <w:t>5.2.2.</w:t>
        </w:r>
        <w:r w:rsidR="008F7409">
          <w:rPr>
            <w:rFonts w:eastAsiaTheme="minorEastAsia"/>
            <w:noProof/>
            <w:kern w:val="2"/>
            <w:sz w:val="24"/>
            <w:szCs w:val="24"/>
            <w14:ligatures w14:val="standardContextual"/>
          </w:rPr>
          <w:tab/>
        </w:r>
        <w:r w:rsidR="008F7409" w:rsidRPr="0056544D">
          <w:rPr>
            <w:rStyle w:val="Hyperlink"/>
            <w:noProof/>
          </w:rPr>
          <w:t>Performance</w:t>
        </w:r>
        <w:r w:rsidR="008F7409">
          <w:rPr>
            <w:noProof/>
            <w:webHidden/>
          </w:rPr>
          <w:tab/>
        </w:r>
        <w:r w:rsidR="008F7409">
          <w:rPr>
            <w:noProof/>
            <w:webHidden/>
          </w:rPr>
          <w:fldChar w:fldCharType="begin"/>
        </w:r>
        <w:r w:rsidR="008F7409">
          <w:rPr>
            <w:noProof/>
            <w:webHidden/>
          </w:rPr>
          <w:instrText xml:space="preserve"> PAGEREF _Toc175909567 \h </w:instrText>
        </w:r>
        <w:r w:rsidR="008F7409">
          <w:rPr>
            <w:noProof/>
            <w:webHidden/>
          </w:rPr>
        </w:r>
        <w:r w:rsidR="008F7409">
          <w:rPr>
            <w:noProof/>
            <w:webHidden/>
          </w:rPr>
          <w:fldChar w:fldCharType="separate"/>
        </w:r>
        <w:r w:rsidR="008F7409">
          <w:rPr>
            <w:noProof/>
            <w:webHidden/>
          </w:rPr>
          <w:t>40</w:t>
        </w:r>
        <w:r w:rsidR="008F7409">
          <w:rPr>
            <w:noProof/>
            <w:webHidden/>
          </w:rPr>
          <w:fldChar w:fldCharType="end"/>
        </w:r>
      </w:hyperlink>
    </w:p>
    <w:p w14:paraId="1FFD3D6F" w14:textId="0D5FD128" w:rsidR="008F7409" w:rsidRDefault="00000000">
      <w:pPr>
        <w:pStyle w:val="TOC3"/>
        <w:tabs>
          <w:tab w:val="left" w:pos="1440"/>
        </w:tabs>
        <w:rPr>
          <w:rFonts w:eastAsiaTheme="minorEastAsia"/>
          <w:noProof/>
          <w:kern w:val="2"/>
          <w:sz w:val="24"/>
          <w:szCs w:val="24"/>
          <w14:ligatures w14:val="standardContextual"/>
        </w:rPr>
      </w:pPr>
      <w:hyperlink w:anchor="_Toc175909568" w:history="1">
        <w:r w:rsidR="008F7409" w:rsidRPr="0056544D">
          <w:rPr>
            <w:rStyle w:val="Hyperlink"/>
            <w:noProof/>
          </w:rPr>
          <w:t>5.2.3.</w:t>
        </w:r>
        <w:r w:rsidR="008F7409">
          <w:rPr>
            <w:rFonts w:eastAsiaTheme="minorEastAsia"/>
            <w:noProof/>
            <w:kern w:val="2"/>
            <w:sz w:val="24"/>
            <w:szCs w:val="24"/>
            <w14:ligatures w14:val="standardContextual"/>
          </w:rPr>
          <w:tab/>
        </w:r>
        <w:r w:rsidR="008F7409" w:rsidRPr="0056544D">
          <w:rPr>
            <w:rStyle w:val="Hyperlink"/>
            <w:noProof/>
          </w:rPr>
          <w:t>Requirements towards Anchor Volumes</w:t>
        </w:r>
        <w:r w:rsidR="008F7409">
          <w:rPr>
            <w:noProof/>
            <w:webHidden/>
          </w:rPr>
          <w:tab/>
        </w:r>
        <w:r w:rsidR="008F7409">
          <w:rPr>
            <w:noProof/>
            <w:webHidden/>
          </w:rPr>
          <w:fldChar w:fldCharType="begin"/>
        </w:r>
        <w:r w:rsidR="008F7409">
          <w:rPr>
            <w:noProof/>
            <w:webHidden/>
          </w:rPr>
          <w:instrText xml:space="preserve"> PAGEREF _Toc175909568 \h </w:instrText>
        </w:r>
        <w:r w:rsidR="008F7409">
          <w:rPr>
            <w:noProof/>
            <w:webHidden/>
          </w:rPr>
        </w:r>
        <w:r w:rsidR="008F7409">
          <w:rPr>
            <w:noProof/>
            <w:webHidden/>
          </w:rPr>
          <w:fldChar w:fldCharType="separate"/>
        </w:r>
        <w:r w:rsidR="008F7409">
          <w:rPr>
            <w:noProof/>
            <w:webHidden/>
          </w:rPr>
          <w:t>40</w:t>
        </w:r>
        <w:r w:rsidR="008F7409">
          <w:rPr>
            <w:noProof/>
            <w:webHidden/>
          </w:rPr>
          <w:fldChar w:fldCharType="end"/>
        </w:r>
      </w:hyperlink>
    </w:p>
    <w:p w14:paraId="512A9162" w14:textId="5C3C14EB" w:rsidR="008F7409" w:rsidRDefault="00000000">
      <w:pPr>
        <w:pStyle w:val="TOC3"/>
        <w:tabs>
          <w:tab w:val="left" w:pos="1440"/>
        </w:tabs>
        <w:rPr>
          <w:rFonts w:eastAsiaTheme="minorEastAsia"/>
          <w:noProof/>
          <w:kern w:val="2"/>
          <w:sz w:val="24"/>
          <w:szCs w:val="24"/>
          <w14:ligatures w14:val="standardContextual"/>
        </w:rPr>
      </w:pPr>
      <w:hyperlink w:anchor="_Toc175909569" w:history="1">
        <w:r w:rsidR="008F7409" w:rsidRPr="0056544D">
          <w:rPr>
            <w:rStyle w:val="Hyperlink"/>
            <w:noProof/>
          </w:rPr>
          <w:t>5.2.4.</w:t>
        </w:r>
        <w:r w:rsidR="008F7409">
          <w:rPr>
            <w:rFonts w:eastAsiaTheme="minorEastAsia"/>
            <w:noProof/>
            <w:kern w:val="2"/>
            <w:sz w:val="24"/>
            <w:szCs w:val="24"/>
            <w14:ligatures w14:val="standardContextual"/>
          </w:rPr>
          <w:tab/>
        </w:r>
        <w:r w:rsidR="008F7409" w:rsidRPr="0056544D">
          <w:rPr>
            <w:rStyle w:val="Hyperlink"/>
            <w:noProof/>
          </w:rPr>
          <w:t>Predictability</w:t>
        </w:r>
        <w:r w:rsidR="008F7409">
          <w:rPr>
            <w:noProof/>
            <w:webHidden/>
          </w:rPr>
          <w:tab/>
        </w:r>
        <w:r w:rsidR="008F7409">
          <w:rPr>
            <w:noProof/>
            <w:webHidden/>
          </w:rPr>
          <w:fldChar w:fldCharType="begin"/>
        </w:r>
        <w:r w:rsidR="008F7409">
          <w:rPr>
            <w:noProof/>
            <w:webHidden/>
          </w:rPr>
          <w:instrText xml:space="preserve"> PAGEREF _Toc175909569 \h </w:instrText>
        </w:r>
        <w:r w:rsidR="008F7409">
          <w:rPr>
            <w:noProof/>
            <w:webHidden/>
          </w:rPr>
        </w:r>
        <w:r w:rsidR="008F7409">
          <w:rPr>
            <w:noProof/>
            <w:webHidden/>
          </w:rPr>
          <w:fldChar w:fldCharType="separate"/>
        </w:r>
        <w:r w:rsidR="008F7409">
          <w:rPr>
            <w:noProof/>
            <w:webHidden/>
          </w:rPr>
          <w:t>41</w:t>
        </w:r>
        <w:r w:rsidR="008F7409">
          <w:rPr>
            <w:noProof/>
            <w:webHidden/>
          </w:rPr>
          <w:fldChar w:fldCharType="end"/>
        </w:r>
      </w:hyperlink>
    </w:p>
    <w:p w14:paraId="69183012" w14:textId="27357896" w:rsidR="008F7409" w:rsidRDefault="00000000">
      <w:pPr>
        <w:pStyle w:val="TOC3"/>
        <w:tabs>
          <w:tab w:val="left" w:pos="1440"/>
        </w:tabs>
        <w:rPr>
          <w:rFonts w:eastAsiaTheme="minorEastAsia"/>
          <w:noProof/>
          <w:kern w:val="2"/>
          <w:sz w:val="24"/>
          <w:szCs w:val="24"/>
          <w14:ligatures w14:val="standardContextual"/>
        </w:rPr>
      </w:pPr>
      <w:hyperlink w:anchor="_Toc175909570" w:history="1">
        <w:r w:rsidR="008F7409" w:rsidRPr="0056544D">
          <w:rPr>
            <w:rStyle w:val="Hyperlink"/>
            <w:noProof/>
          </w:rPr>
          <w:t>5.2.5.</w:t>
        </w:r>
        <w:r w:rsidR="008F7409">
          <w:rPr>
            <w:rFonts w:eastAsiaTheme="minorEastAsia"/>
            <w:noProof/>
            <w:kern w:val="2"/>
            <w:sz w:val="24"/>
            <w:szCs w:val="24"/>
            <w14:ligatures w14:val="standardContextual"/>
          </w:rPr>
          <w:tab/>
        </w:r>
        <w:r w:rsidR="008F7409" w:rsidRPr="0056544D">
          <w:rPr>
            <w:rStyle w:val="Hyperlink"/>
            <w:noProof/>
          </w:rPr>
          <w:t>Output error</w:t>
        </w:r>
        <w:r w:rsidR="008F7409">
          <w:rPr>
            <w:noProof/>
            <w:webHidden/>
          </w:rPr>
          <w:tab/>
        </w:r>
        <w:r w:rsidR="008F7409">
          <w:rPr>
            <w:noProof/>
            <w:webHidden/>
          </w:rPr>
          <w:fldChar w:fldCharType="begin"/>
        </w:r>
        <w:r w:rsidR="008F7409">
          <w:rPr>
            <w:noProof/>
            <w:webHidden/>
          </w:rPr>
          <w:instrText xml:space="preserve"> PAGEREF _Toc175909570 \h </w:instrText>
        </w:r>
        <w:r w:rsidR="008F7409">
          <w:rPr>
            <w:noProof/>
            <w:webHidden/>
          </w:rPr>
        </w:r>
        <w:r w:rsidR="008F7409">
          <w:rPr>
            <w:noProof/>
            <w:webHidden/>
          </w:rPr>
          <w:fldChar w:fldCharType="separate"/>
        </w:r>
        <w:r w:rsidR="008F7409">
          <w:rPr>
            <w:noProof/>
            <w:webHidden/>
          </w:rPr>
          <w:t>41</w:t>
        </w:r>
        <w:r w:rsidR="008F7409">
          <w:rPr>
            <w:noProof/>
            <w:webHidden/>
          </w:rPr>
          <w:fldChar w:fldCharType="end"/>
        </w:r>
      </w:hyperlink>
    </w:p>
    <w:p w14:paraId="5FF909B7" w14:textId="1D525F0A" w:rsidR="008F7409" w:rsidRDefault="00000000">
      <w:pPr>
        <w:pStyle w:val="TOC3"/>
        <w:tabs>
          <w:tab w:val="left" w:pos="1440"/>
        </w:tabs>
        <w:rPr>
          <w:rFonts w:eastAsiaTheme="minorEastAsia"/>
          <w:noProof/>
          <w:kern w:val="2"/>
          <w:sz w:val="24"/>
          <w:szCs w:val="24"/>
          <w14:ligatures w14:val="standardContextual"/>
        </w:rPr>
      </w:pPr>
      <w:hyperlink w:anchor="_Toc175909571" w:history="1">
        <w:r w:rsidR="008F7409" w:rsidRPr="0056544D">
          <w:rPr>
            <w:rStyle w:val="Hyperlink"/>
            <w:noProof/>
          </w:rPr>
          <w:t>5.2.6.</w:t>
        </w:r>
        <w:r w:rsidR="008F7409">
          <w:rPr>
            <w:rFonts w:eastAsiaTheme="minorEastAsia"/>
            <w:noProof/>
            <w:kern w:val="2"/>
            <w:sz w:val="24"/>
            <w:szCs w:val="24"/>
            <w14:ligatures w14:val="standardContextual"/>
          </w:rPr>
          <w:tab/>
        </w:r>
        <w:r w:rsidR="008F7409" w:rsidRPr="0056544D">
          <w:rPr>
            <w:rStyle w:val="Hyperlink"/>
            <w:noProof/>
          </w:rPr>
          <w:t>Integration into existing tools</w:t>
        </w:r>
        <w:r w:rsidR="008F7409">
          <w:rPr>
            <w:noProof/>
            <w:webHidden/>
          </w:rPr>
          <w:tab/>
        </w:r>
        <w:r w:rsidR="008F7409">
          <w:rPr>
            <w:noProof/>
            <w:webHidden/>
          </w:rPr>
          <w:fldChar w:fldCharType="begin"/>
        </w:r>
        <w:r w:rsidR="008F7409">
          <w:rPr>
            <w:noProof/>
            <w:webHidden/>
          </w:rPr>
          <w:instrText xml:space="preserve"> PAGEREF _Toc175909571 \h </w:instrText>
        </w:r>
        <w:r w:rsidR="008F7409">
          <w:rPr>
            <w:noProof/>
            <w:webHidden/>
          </w:rPr>
        </w:r>
        <w:r w:rsidR="008F7409">
          <w:rPr>
            <w:noProof/>
            <w:webHidden/>
          </w:rPr>
          <w:fldChar w:fldCharType="separate"/>
        </w:r>
        <w:r w:rsidR="008F7409">
          <w:rPr>
            <w:noProof/>
            <w:webHidden/>
          </w:rPr>
          <w:t>41</w:t>
        </w:r>
        <w:r w:rsidR="008F7409">
          <w:rPr>
            <w:noProof/>
            <w:webHidden/>
          </w:rPr>
          <w:fldChar w:fldCharType="end"/>
        </w:r>
      </w:hyperlink>
    </w:p>
    <w:p w14:paraId="6FF68FE3" w14:textId="26C72DE4" w:rsidR="008F7409" w:rsidRDefault="00000000">
      <w:pPr>
        <w:pStyle w:val="TOC2"/>
        <w:rPr>
          <w:rFonts w:eastAsiaTheme="minorEastAsia"/>
          <w:kern w:val="2"/>
          <w:sz w:val="24"/>
          <w:szCs w:val="24"/>
          <w14:ligatures w14:val="standardContextual"/>
        </w:rPr>
      </w:pPr>
      <w:hyperlink w:anchor="_Toc175909572" w:history="1">
        <w:r w:rsidR="008F7409" w:rsidRPr="0056544D">
          <w:rPr>
            <w:rStyle w:val="Hyperlink"/>
          </w:rPr>
          <w:t>5.3.</w:t>
        </w:r>
        <w:r w:rsidR="008F7409">
          <w:rPr>
            <w:rFonts w:eastAsiaTheme="minorEastAsia"/>
            <w:kern w:val="2"/>
            <w:sz w:val="24"/>
            <w:szCs w:val="24"/>
            <w14:ligatures w14:val="standardContextual"/>
          </w:rPr>
          <w:tab/>
        </w:r>
        <w:r w:rsidR="008F7409" w:rsidRPr="0056544D">
          <w:rPr>
            <w:rStyle w:val="Hyperlink"/>
          </w:rPr>
          <w:t>Malformed Input</w:t>
        </w:r>
        <w:r w:rsidR="008F7409">
          <w:rPr>
            <w:webHidden/>
          </w:rPr>
          <w:tab/>
        </w:r>
        <w:r w:rsidR="008F7409">
          <w:rPr>
            <w:webHidden/>
          </w:rPr>
          <w:fldChar w:fldCharType="begin"/>
        </w:r>
        <w:r w:rsidR="008F7409">
          <w:rPr>
            <w:webHidden/>
          </w:rPr>
          <w:instrText xml:space="preserve"> PAGEREF _Toc175909572 \h </w:instrText>
        </w:r>
        <w:r w:rsidR="008F7409">
          <w:rPr>
            <w:webHidden/>
          </w:rPr>
        </w:r>
        <w:r w:rsidR="008F7409">
          <w:rPr>
            <w:webHidden/>
          </w:rPr>
          <w:fldChar w:fldCharType="separate"/>
        </w:r>
        <w:r w:rsidR="008F7409">
          <w:rPr>
            <w:webHidden/>
          </w:rPr>
          <w:t>41</w:t>
        </w:r>
        <w:r w:rsidR="008F7409">
          <w:rPr>
            <w:webHidden/>
          </w:rPr>
          <w:fldChar w:fldCharType="end"/>
        </w:r>
      </w:hyperlink>
    </w:p>
    <w:p w14:paraId="60FAF292" w14:textId="52ED173B" w:rsidR="008F7409" w:rsidRDefault="00000000">
      <w:pPr>
        <w:pStyle w:val="TOC2"/>
        <w:rPr>
          <w:rFonts w:eastAsiaTheme="minorEastAsia"/>
          <w:kern w:val="2"/>
          <w:sz w:val="24"/>
          <w:szCs w:val="24"/>
          <w14:ligatures w14:val="standardContextual"/>
        </w:rPr>
      </w:pPr>
      <w:hyperlink w:anchor="_Toc175909573" w:history="1">
        <w:r w:rsidR="008F7409" w:rsidRPr="0056544D">
          <w:rPr>
            <w:rStyle w:val="Hyperlink"/>
          </w:rPr>
          <w:t>5.4.</w:t>
        </w:r>
        <w:r w:rsidR="008F7409">
          <w:rPr>
            <w:rFonts w:eastAsiaTheme="minorEastAsia"/>
            <w:kern w:val="2"/>
            <w:sz w:val="24"/>
            <w:szCs w:val="24"/>
            <w14:ligatures w14:val="standardContextual"/>
          </w:rPr>
          <w:tab/>
        </w:r>
        <w:r w:rsidR="008F7409" w:rsidRPr="0056544D">
          <w:rPr>
            <w:rStyle w:val="Hyperlink"/>
          </w:rPr>
          <w:t>Numerical Instability</w:t>
        </w:r>
        <w:r w:rsidR="008F7409">
          <w:rPr>
            <w:webHidden/>
          </w:rPr>
          <w:tab/>
        </w:r>
        <w:r w:rsidR="008F7409">
          <w:rPr>
            <w:webHidden/>
          </w:rPr>
          <w:fldChar w:fldCharType="begin"/>
        </w:r>
        <w:r w:rsidR="008F7409">
          <w:rPr>
            <w:webHidden/>
          </w:rPr>
          <w:instrText xml:space="preserve"> PAGEREF _Toc175909573 \h </w:instrText>
        </w:r>
        <w:r w:rsidR="008F7409">
          <w:rPr>
            <w:webHidden/>
          </w:rPr>
        </w:r>
        <w:r w:rsidR="008F7409">
          <w:rPr>
            <w:webHidden/>
          </w:rPr>
          <w:fldChar w:fldCharType="separate"/>
        </w:r>
        <w:r w:rsidR="008F7409">
          <w:rPr>
            <w:webHidden/>
          </w:rPr>
          <w:t>42</w:t>
        </w:r>
        <w:r w:rsidR="008F7409">
          <w:rPr>
            <w:webHidden/>
          </w:rPr>
          <w:fldChar w:fldCharType="end"/>
        </w:r>
      </w:hyperlink>
    </w:p>
    <w:p w14:paraId="1638B5AA" w14:textId="473619B5" w:rsidR="008F7409" w:rsidRDefault="00000000">
      <w:pPr>
        <w:pStyle w:val="TOC2"/>
        <w:rPr>
          <w:rFonts w:eastAsiaTheme="minorEastAsia"/>
          <w:kern w:val="2"/>
          <w:sz w:val="24"/>
          <w:szCs w:val="24"/>
          <w14:ligatures w14:val="standardContextual"/>
        </w:rPr>
      </w:pPr>
      <w:hyperlink w:anchor="_Toc175909574" w:history="1">
        <w:r w:rsidR="008F7409" w:rsidRPr="0056544D">
          <w:rPr>
            <w:rStyle w:val="Hyperlink"/>
          </w:rPr>
          <w:t>5.5.</w:t>
        </w:r>
        <w:r w:rsidR="008F7409">
          <w:rPr>
            <w:rFonts w:eastAsiaTheme="minorEastAsia"/>
            <w:kern w:val="2"/>
            <w:sz w:val="24"/>
            <w:szCs w:val="24"/>
            <w14:ligatures w14:val="standardContextual"/>
          </w:rPr>
          <w:tab/>
        </w:r>
        <w:r w:rsidR="008F7409" w:rsidRPr="0056544D">
          <w:rPr>
            <w:rStyle w:val="Hyperlink"/>
          </w:rPr>
          <w:t>Performance</w:t>
        </w:r>
        <w:r w:rsidR="008F7409">
          <w:rPr>
            <w:webHidden/>
          </w:rPr>
          <w:tab/>
        </w:r>
        <w:r w:rsidR="008F7409">
          <w:rPr>
            <w:webHidden/>
          </w:rPr>
          <w:fldChar w:fldCharType="begin"/>
        </w:r>
        <w:r w:rsidR="008F7409">
          <w:rPr>
            <w:webHidden/>
          </w:rPr>
          <w:instrText xml:space="preserve"> PAGEREF _Toc175909574 \h </w:instrText>
        </w:r>
        <w:r w:rsidR="008F7409">
          <w:rPr>
            <w:webHidden/>
          </w:rPr>
        </w:r>
        <w:r w:rsidR="008F7409">
          <w:rPr>
            <w:webHidden/>
          </w:rPr>
          <w:fldChar w:fldCharType="separate"/>
        </w:r>
        <w:r w:rsidR="008F7409">
          <w:rPr>
            <w:webHidden/>
          </w:rPr>
          <w:t>42</w:t>
        </w:r>
        <w:r w:rsidR="008F7409">
          <w:rPr>
            <w:webHidden/>
          </w:rPr>
          <w:fldChar w:fldCharType="end"/>
        </w:r>
      </w:hyperlink>
    </w:p>
    <w:p w14:paraId="189E0072" w14:textId="28B85D2E" w:rsidR="008F7409" w:rsidRDefault="00000000">
      <w:pPr>
        <w:pStyle w:val="TOC2"/>
        <w:rPr>
          <w:rFonts w:eastAsiaTheme="minorEastAsia"/>
          <w:kern w:val="2"/>
          <w:sz w:val="24"/>
          <w:szCs w:val="24"/>
          <w14:ligatures w14:val="standardContextual"/>
        </w:rPr>
      </w:pPr>
      <w:hyperlink w:anchor="_Toc175909575" w:history="1">
        <w:r w:rsidR="008F7409" w:rsidRPr="0056544D">
          <w:rPr>
            <w:rStyle w:val="Hyperlink"/>
          </w:rPr>
          <w:t>5.6.</w:t>
        </w:r>
        <w:r w:rsidR="008F7409">
          <w:rPr>
            <w:rFonts w:eastAsiaTheme="minorEastAsia"/>
            <w:kern w:val="2"/>
            <w:sz w:val="24"/>
            <w:szCs w:val="24"/>
            <w14:ligatures w14:val="standardContextual"/>
          </w:rPr>
          <w:tab/>
        </w:r>
        <w:r w:rsidR="008F7409" w:rsidRPr="0056544D">
          <w:rPr>
            <w:rStyle w:val="Hyperlink"/>
          </w:rPr>
          <w:t>Comparison with Pfaffinger’s Approach</w:t>
        </w:r>
        <w:r w:rsidR="008F7409">
          <w:rPr>
            <w:webHidden/>
          </w:rPr>
          <w:tab/>
        </w:r>
        <w:r w:rsidR="008F7409">
          <w:rPr>
            <w:webHidden/>
          </w:rPr>
          <w:fldChar w:fldCharType="begin"/>
        </w:r>
        <w:r w:rsidR="008F7409">
          <w:rPr>
            <w:webHidden/>
          </w:rPr>
          <w:instrText xml:space="preserve"> PAGEREF _Toc175909575 \h </w:instrText>
        </w:r>
        <w:r w:rsidR="008F7409">
          <w:rPr>
            <w:webHidden/>
          </w:rPr>
        </w:r>
        <w:r w:rsidR="008F7409">
          <w:rPr>
            <w:webHidden/>
          </w:rPr>
          <w:fldChar w:fldCharType="separate"/>
        </w:r>
        <w:r w:rsidR="008F7409">
          <w:rPr>
            <w:webHidden/>
          </w:rPr>
          <w:t>43</w:t>
        </w:r>
        <w:r w:rsidR="008F7409">
          <w:rPr>
            <w:webHidden/>
          </w:rPr>
          <w:fldChar w:fldCharType="end"/>
        </w:r>
      </w:hyperlink>
    </w:p>
    <w:p w14:paraId="0083C60C" w14:textId="03C47EA5" w:rsidR="008F7409" w:rsidRDefault="00000000">
      <w:pPr>
        <w:pStyle w:val="TOC3"/>
        <w:tabs>
          <w:tab w:val="left" w:pos="1440"/>
        </w:tabs>
        <w:rPr>
          <w:rFonts w:eastAsiaTheme="minorEastAsia"/>
          <w:noProof/>
          <w:kern w:val="2"/>
          <w:sz w:val="24"/>
          <w:szCs w:val="24"/>
          <w14:ligatures w14:val="standardContextual"/>
        </w:rPr>
      </w:pPr>
      <w:hyperlink w:anchor="_Toc175909576" w:history="1">
        <w:r w:rsidR="008F7409" w:rsidRPr="0056544D">
          <w:rPr>
            <w:rStyle w:val="Hyperlink"/>
            <w:noProof/>
          </w:rPr>
          <w:t>5.6.1.</w:t>
        </w:r>
        <w:r w:rsidR="008F7409">
          <w:rPr>
            <w:rFonts w:eastAsiaTheme="minorEastAsia"/>
            <w:noProof/>
            <w:kern w:val="2"/>
            <w:sz w:val="24"/>
            <w:szCs w:val="24"/>
            <w14:ligatures w14:val="standardContextual"/>
          </w:rPr>
          <w:tab/>
        </w:r>
        <w:r w:rsidR="008F7409" w:rsidRPr="0056544D">
          <w:rPr>
            <w:rStyle w:val="Hyperlink"/>
            <w:noProof/>
          </w:rPr>
          <w:t>Discrepancy of the output</w:t>
        </w:r>
        <w:r w:rsidR="008F7409">
          <w:rPr>
            <w:noProof/>
            <w:webHidden/>
          </w:rPr>
          <w:tab/>
        </w:r>
        <w:r w:rsidR="008F7409">
          <w:rPr>
            <w:noProof/>
            <w:webHidden/>
          </w:rPr>
          <w:fldChar w:fldCharType="begin"/>
        </w:r>
        <w:r w:rsidR="008F7409">
          <w:rPr>
            <w:noProof/>
            <w:webHidden/>
          </w:rPr>
          <w:instrText xml:space="preserve"> PAGEREF _Toc175909576 \h </w:instrText>
        </w:r>
        <w:r w:rsidR="008F7409">
          <w:rPr>
            <w:noProof/>
            <w:webHidden/>
          </w:rPr>
        </w:r>
        <w:r w:rsidR="008F7409">
          <w:rPr>
            <w:noProof/>
            <w:webHidden/>
          </w:rPr>
          <w:fldChar w:fldCharType="separate"/>
        </w:r>
        <w:r w:rsidR="008F7409">
          <w:rPr>
            <w:noProof/>
            <w:webHidden/>
          </w:rPr>
          <w:t>43</w:t>
        </w:r>
        <w:r w:rsidR="008F7409">
          <w:rPr>
            <w:noProof/>
            <w:webHidden/>
          </w:rPr>
          <w:fldChar w:fldCharType="end"/>
        </w:r>
      </w:hyperlink>
    </w:p>
    <w:p w14:paraId="5A51696A" w14:textId="6ACAAD28" w:rsidR="008F7409" w:rsidRDefault="00000000">
      <w:pPr>
        <w:pStyle w:val="TOC3"/>
        <w:tabs>
          <w:tab w:val="left" w:pos="1440"/>
        </w:tabs>
        <w:rPr>
          <w:rFonts w:eastAsiaTheme="minorEastAsia"/>
          <w:noProof/>
          <w:kern w:val="2"/>
          <w:sz w:val="24"/>
          <w:szCs w:val="24"/>
          <w14:ligatures w14:val="standardContextual"/>
        </w:rPr>
      </w:pPr>
      <w:hyperlink w:anchor="_Toc175909577" w:history="1">
        <w:r w:rsidR="008F7409" w:rsidRPr="0056544D">
          <w:rPr>
            <w:rStyle w:val="Hyperlink"/>
            <w:noProof/>
          </w:rPr>
          <w:t>5.6.2.</w:t>
        </w:r>
        <w:r w:rsidR="008F7409">
          <w:rPr>
            <w:rFonts w:eastAsiaTheme="minorEastAsia"/>
            <w:noProof/>
            <w:kern w:val="2"/>
            <w:sz w:val="24"/>
            <w:szCs w:val="24"/>
            <w14:ligatures w14:val="standardContextual"/>
          </w:rPr>
          <w:tab/>
        </w:r>
        <w:r w:rsidR="008F7409" w:rsidRPr="0056544D">
          <w:rPr>
            <w:rStyle w:val="Hyperlink"/>
            <w:noProof/>
          </w:rPr>
          <w:t>Resolving Underspecification</w:t>
        </w:r>
        <w:r w:rsidR="008F7409">
          <w:rPr>
            <w:noProof/>
            <w:webHidden/>
          </w:rPr>
          <w:tab/>
        </w:r>
        <w:r w:rsidR="008F7409">
          <w:rPr>
            <w:noProof/>
            <w:webHidden/>
          </w:rPr>
          <w:fldChar w:fldCharType="begin"/>
        </w:r>
        <w:r w:rsidR="008F7409">
          <w:rPr>
            <w:noProof/>
            <w:webHidden/>
          </w:rPr>
          <w:instrText xml:space="preserve"> PAGEREF _Toc175909577 \h </w:instrText>
        </w:r>
        <w:r w:rsidR="008F7409">
          <w:rPr>
            <w:noProof/>
            <w:webHidden/>
          </w:rPr>
        </w:r>
        <w:r w:rsidR="008F7409">
          <w:rPr>
            <w:noProof/>
            <w:webHidden/>
          </w:rPr>
          <w:fldChar w:fldCharType="separate"/>
        </w:r>
        <w:r w:rsidR="008F7409">
          <w:rPr>
            <w:noProof/>
            <w:webHidden/>
          </w:rPr>
          <w:t>44</w:t>
        </w:r>
        <w:r w:rsidR="008F7409">
          <w:rPr>
            <w:noProof/>
            <w:webHidden/>
          </w:rPr>
          <w:fldChar w:fldCharType="end"/>
        </w:r>
      </w:hyperlink>
    </w:p>
    <w:p w14:paraId="0045E40D" w14:textId="5E58B9B4" w:rsidR="008F7409" w:rsidRDefault="00000000">
      <w:pPr>
        <w:pStyle w:val="TOC3"/>
        <w:tabs>
          <w:tab w:val="left" w:pos="1440"/>
        </w:tabs>
        <w:rPr>
          <w:rFonts w:eastAsiaTheme="minorEastAsia"/>
          <w:noProof/>
          <w:kern w:val="2"/>
          <w:sz w:val="24"/>
          <w:szCs w:val="24"/>
          <w14:ligatures w14:val="standardContextual"/>
        </w:rPr>
      </w:pPr>
      <w:hyperlink w:anchor="_Toc175909578" w:history="1">
        <w:r w:rsidR="008F7409" w:rsidRPr="0056544D">
          <w:rPr>
            <w:rStyle w:val="Hyperlink"/>
            <w:noProof/>
          </w:rPr>
          <w:t>5.6.3.</w:t>
        </w:r>
        <w:r w:rsidR="008F7409">
          <w:rPr>
            <w:rFonts w:eastAsiaTheme="minorEastAsia"/>
            <w:noProof/>
            <w:kern w:val="2"/>
            <w:sz w:val="24"/>
            <w:szCs w:val="24"/>
            <w14:ligatures w14:val="standardContextual"/>
          </w:rPr>
          <w:tab/>
        </w:r>
        <w:r w:rsidR="008F7409" w:rsidRPr="0056544D">
          <w:rPr>
            <w:rStyle w:val="Hyperlink"/>
            <w:noProof/>
          </w:rPr>
          <w:t>Performance</w:t>
        </w:r>
        <w:r w:rsidR="008F7409">
          <w:rPr>
            <w:noProof/>
            <w:webHidden/>
          </w:rPr>
          <w:tab/>
        </w:r>
        <w:r w:rsidR="008F7409">
          <w:rPr>
            <w:noProof/>
            <w:webHidden/>
          </w:rPr>
          <w:fldChar w:fldCharType="begin"/>
        </w:r>
        <w:r w:rsidR="008F7409">
          <w:rPr>
            <w:noProof/>
            <w:webHidden/>
          </w:rPr>
          <w:instrText xml:space="preserve"> PAGEREF _Toc175909578 \h </w:instrText>
        </w:r>
        <w:r w:rsidR="008F7409">
          <w:rPr>
            <w:noProof/>
            <w:webHidden/>
          </w:rPr>
        </w:r>
        <w:r w:rsidR="008F7409">
          <w:rPr>
            <w:noProof/>
            <w:webHidden/>
          </w:rPr>
          <w:fldChar w:fldCharType="separate"/>
        </w:r>
        <w:r w:rsidR="008F7409">
          <w:rPr>
            <w:noProof/>
            <w:webHidden/>
          </w:rPr>
          <w:t>44</w:t>
        </w:r>
        <w:r w:rsidR="008F7409">
          <w:rPr>
            <w:noProof/>
            <w:webHidden/>
          </w:rPr>
          <w:fldChar w:fldCharType="end"/>
        </w:r>
      </w:hyperlink>
    </w:p>
    <w:p w14:paraId="144A6BD1" w14:textId="3087546B" w:rsidR="008F7409" w:rsidRDefault="00000000">
      <w:pPr>
        <w:pStyle w:val="TOC3"/>
        <w:tabs>
          <w:tab w:val="left" w:pos="1440"/>
        </w:tabs>
        <w:rPr>
          <w:rFonts w:eastAsiaTheme="minorEastAsia"/>
          <w:noProof/>
          <w:kern w:val="2"/>
          <w:sz w:val="24"/>
          <w:szCs w:val="24"/>
          <w14:ligatures w14:val="standardContextual"/>
        </w:rPr>
      </w:pPr>
      <w:hyperlink w:anchor="_Toc175909579" w:history="1">
        <w:r w:rsidR="008F7409" w:rsidRPr="0056544D">
          <w:rPr>
            <w:rStyle w:val="Hyperlink"/>
            <w:noProof/>
          </w:rPr>
          <w:t>5.6.4.</w:t>
        </w:r>
        <w:r w:rsidR="008F7409">
          <w:rPr>
            <w:rFonts w:eastAsiaTheme="minorEastAsia"/>
            <w:noProof/>
            <w:kern w:val="2"/>
            <w:sz w:val="24"/>
            <w:szCs w:val="24"/>
            <w14:ligatures w14:val="standardContextual"/>
          </w:rPr>
          <w:tab/>
        </w:r>
        <w:r w:rsidR="008F7409" w:rsidRPr="0056544D">
          <w:rPr>
            <w:rStyle w:val="Hyperlink"/>
            <w:noProof/>
          </w:rPr>
          <w:t>Trade-Off</w:t>
        </w:r>
        <w:r w:rsidR="008F7409">
          <w:rPr>
            <w:noProof/>
            <w:webHidden/>
          </w:rPr>
          <w:tab/>
        </w:r>
        <w:r w:rsidR="008F7409">
          <w:rPr>
            <w:noProof/>
            <w:webHidden/>
          </w:rPr>
          <w:fldChar w:fldCharType="begin"/>
        </w:r>
        <w:r w:rsidR="008F7409">
          <w:rPr>
            <w:noProof/>
            <w:webHidden/>
          </w:rPr>
          <w:instrText xml:space="preserve"> PAGEREF _Toc175909579 \h </w:instrText>
        </w:r>
        <w:r w:rsidR="008F7409">
          <w:rPr>
            <w:noProof/>
            <w:webHidden/>
          </w:rPr>
        </w:r>
        <w:r w:rsidR="008F7409">
          <w:rPr>
            <w:noProof/>
            <w:webHidden/>
          </w:rPr>
          <w:fldChar w:fldCharType="separate"/>
        </w:r>
        <w:r w:rsidR="008F7409">
          <w:rPr>
            <w:noProof/>
            <w:webHidden/>
          </w:rPr>
          <w:t>45</w:t>
        </w:r>
        <w:r w:rsidR="008F7409">
          <w:rPr>
            <w:noProof/>
            <w:webHidden/>
          </w:rPr>
          <w:fldChar w:fldCharType="end"/>
        </w:r>
      </w:hyperlink>
    </w:p>
    <w:p w14:paraId="0616E109" w14:textId="51709609" w:rsidR="008F7409" w:rsidRDefault="00000000">
      <w:pPr>
        <w:pStyle w:val="TOC2"/>
        <w:rPr>
          <w:rFonts w:eastAsiaTheme="minorEastAsia"/>
          <w:kern w:val="2"/>
          <w:sz w:val="24"/>
          <w:szCs w:val="24"/>
          <w14:ligatures w14:val="standardContextual"/>
        </w:rPr>
      </w:pPr>
      <w:hyperlink w:anchor="_Toc175909580" w:history="1">
        <w:r w:rsidR="008F7409" w:rsidRPr="0056544D">
          <w:rPr>
            <w:rStyle w:val="Hyperlink"/>
          </w:rPr>
          <w:t>5.7.</w:t>
        </w:r>
        <w:r w:rsidR="008F7409">
          <w:rPr>
            <w:rFonts w:eastAsiaTheme="minorEastAsia"/>
            <w:kern w:val="2"/>
            <w:sz w:val="24"/>
            <w:szCs w:val="24"/>
            <w14:ligatures w14:val="standardContextual"/>
          </w:rPr>
          <w:tab/>
        </w:r>
        <w:r w:rsidR="008F7409" w:rsidRPr="0056544D">
          <w:rPr>
            <w:rStyle w:val="Hyperlink"/>
          </w:rPr>
          <w:t>Feasibility of the approach</w:t>
        </w:r>
        <w:r w:rsidR="008F7409">
          <w:rPr>
            <w:webHidden/>
          </w:rPr>
          <w:tab/>
        </w:r>
        <w:r w:rsidR="008F7409">
          <w:rPr>
            <w:webHidden/>
          </w:rPr>
          <w:fldChar w:fldCharType="begin"/>
        </w:r>
        <w:r w:rsidR="008F7409">
          <w:rPr>
            <w:webHidden/>
          </w:rPr>
          <w:instrText xml:space="preserve"> PAGEREF _Toc175909580 \h </w:instrText>
        </w:r>
        <w:r w:rsidR="008F7409">
          <w:rPr>
            <w:webHidden/>
          </w:rPr>
        </w:r>
        <w:r w:rsidR="008F7409">
          <w:rPr>
            <w:webHidden/>
          </w:rPr>
          <w:fldChar w:fldCharType="separate"/>
        </w:r>
        <w:r w:rsidR="008F7409">
          <w:rPr>
            <w:webHidden/>
          </w:rPr>
          <w:t>45</w:t>
        </w:r>
        <w:r w:rsidR="008F7409">
          <w:rPr>
            <w:webHidden/>
          </w:rPr>
          <w:fldChar w:fldCharType="end"/>
        </w:r>
      </w:hyperlink>
    </w:p>
    <w:p w14:paraId="36C3C947" w14:textId="0901193F" w:rsidR="008F7409" w:rsidRDefault="00000000">
      <w:pPr>
        <w:pStyle w:val="TOC1"/>
        <w:rPr>
          <w:rFonts w:eastAsiaTheme="minorEastAsia"/>
          <w:b w:val="0"/>
          <w:kern w:val="2"/>
          <w:sz w:val="24"/>
          <w:szCs w:val="24"/>
          <w14:ligatures w14:val="standardContextual"/>
        </w:rPr>
      </w:pPr>
      <w:hyperlink w:anchor="_Toc175909581" w:history="1">
        <w:r w:rsidR="008F7409" w:rsidRPr="0056544D">
          <w:rPr>
            <w:rStyle w:val="Hyperlink"/>
          </w:rPr>
          <w:t>6.</w:t>
        </w:r>
        <w:r w:rsidR="008F7409">
          <w:rPr>
            <w:rFonts w:eastAsiaTheme="minorEastAsia"/>
            <w:b w:val="0"/>
            <w:kern w:val="2"/>
            <w:sz w:val="24"/>
            <w:szCs w:val="24"/>
            <w14:ligatures w14:val="standardContextual"/>
          </w:rPr>
          <w:tab/>
        </w:r>
        <w:r w:rsidR="008F7409" w:rsidRPr="0056544D">
          <w:rPr>
            <w:rStyle w:val="Hyperlink"/>
          </w:rPr>
          <w:t>Future Work</w:t>
        </w:r>
        <w:r w:rsidR="008F7409">
          <w:rPr>
            <w:webHidden/>
          </w:rPr>
          <w:tab/>
        </w:r>
        <w:r w:rsidR="008F7409">
          <w:rPr>
            <w:webHidden/>
          </w:rPr>
          <w:fldChar w:fldCharType="begin"/>
        </w:r>
        <w:r w:rsidR="008F7409">
          <w:rPr>
            <w:webHidden/>
          </w:rPr>
          <w:instrText xml:space="preserve"> PAGEREF _Toc175909581 \h </w:instrText>
        </w:r>
        <w:r w:rsidR="008F7409">
          <w:rPr>
            <w:webHidden/>
          </w:rPr>
        </w:r>
        <w:r w:rsidR="008F7409">
          <w:rPr>
            <w:webHidden/>
          </w:rPr>
          <w:fldChar w:fldCharType="separate"/>
        </w:r>
        <w:r w:rsidR="008F7409">
          <w:rPr>
            <w:webHidden/>
          </w:rPr>
          <w:t>47</w:t>
        </w:r>
        <w:r w:rsidR="008F7409">
          <w:rPr>
            <w:webHidden/>
          </w:rPr>
          <w:fldChar w:fldCharType="end"/>
        </w:r>
      </w:hyperlink>
    </w:p>
    <w:p w14:paraId="100D7EDF" w14:textId="3BC9A9BB" w:rsidR="008F7409" w:rsidRDefault="00000000">
      <w:pPr>
        <w:pStyle w:val="TOC2"/>
        <w:rPr>
          <w:rFonts w:eastAsiaTheme="minorEastAsia"/>
          <w:kern w:val="2"/>
          <w:sz w:val="24"/>
          <w:szCs w:val="24"/>
          <w14:ligatures w14:val="standardContextual"/>
        </w:rPr>
      </w:pPr>
      <w:hyperlink w:anchor="_Toc175909582" w:history="1">
        <w:r w:rsidR="008F7409" w:rsidRPr="0056544D">
          <w:rPr>
            <w:rStyle w:val="Hyperlink"/>
          </w:rPr>
          <w:t>6.1.</w:t>
        </w:r>
        <w:r w:rsidR="008F7409">
          <w:rPr>
            <w:rFonts w:eastAsiaTheme="minorEastAsia"/>
            <w:kern w:val="2"/>
            <w:sz w:val="24"/>
            <w:szCs w:val="24"/>
            <w14:ligatures w14:val="standardContextual"/>
          </w:rPr>
          <w:tab/>
        </w:r>
        <w:r w:rsidR="008F7409" w:rsidRPr="0056544D">
          <w:rPr>
            <w:rStyle w:val="Hyperlink"/>
          </w:rPr>
          <w:t>Serialization</w:t>
        </w:r>
        <w:r w:rsidR="008F7409">
          <w:rPr>
            <w:webHidden/>
          </w:rPr>
          <w:tab/>
        </w:r>
        <w:r w:rsidR="008F7409">
          <w:rPr>
            <w:webHidden/>
          </w:rPr>
          <w:fldChar w:fldCharType="begin"/>
        </w:r>
        <w:r w:rsidR="008F7409">
          <w:rPr>
            <w:webHidden/>
          </w:rPr>
          <w:instrText xml:space="preserve"> PAGEREF _Toc175909582 \h </w:instrText>
        </w:r>
        <w:r w:rsidR="008F7409">
          <w:rPr>
            <w:webHidden/>
          </w:rPr>
        </w:r>
        <w:r w:rsidR="008F7409">
          <w:rPr>
            <w:webHidden/>
          </w:rPr>
          <w:fldChar w:fldCharType="separate"/>
        </w:r>
        <w:r w:rsidR="008F7409">
          <w:rPr>
            <w:webHidden/>
          </w:rPr>
          <w:t>47</w:t>
        </w:r>
        <w:r w:rsidR="008F7409">
          <w:rPr>
            <w:webHidden/>
          </w:rPr>
          <w:fldChar w:fldCharType="end"/>
        </w:r>
      </w:hyperlink>
    </w:p>
    <w:p w14:paraId="70C8E10A" w14:textId="4A791E6D" w:rsidR="008F7409" w:rsidRDefault="00000000">
      <w:pPr>
        <w:pStyle w:val="TOC2"/>
        <w:rPr>
          <w:rFonts w:eastAsiaTheme="minorEastAsia"/>
          <w:kern w:val="2"/>
          <w:sz w:val="24"/>
          <w:szCs w:val="24"/>
          <w14:ligatures w14:val="standardContextual"/>
        </w:rPr>
      </w:pPr>
      <w:hyperlink w:anchor="_Toc175909583" w:history="1">
        <w:r w:rsidR="008F7409" w:rsidRPr="0056544D">
          <w:rPr>
            <w:rStyle w:val="Hyperlink"/>
          </w:rPr>
          <w:t>6.2.</w:t>
        </w:r>
        <w:r w:rsidR="008F7409">
          <w:rPr>
            <w:rFonts w:eastAsiaTheme="minorEastAsia"/>
            <w:kern w:val="2"/>
            <w:sz w:val="24"/>
            <w:szCs w:val="24"/>
            <w14:ligatures w14:val="standardContextual"/>
          </w:rPr>
          <w:tab/>
        </w:r>
        <w:r w:rsidR="008F7409" w:rsidRPr="0056544D">
          <w:rPr>
            <w:rStyle w:val="Hyperlink"/>
          </w:rPr>
          <w:t>Mesh optimization</w:t>
        </w:r>
        <w:r w:rsidR="008F7409">
          <w:rPr>
            <w:webHidden/>
          </w:rPr>
          <w:tab/>
        </w:r>
        <w:r w:rsidR="008F7409">
          <w:rPr>
            <w:webHidden/>
          </w:rPr>
          <w:fldChar w:fldCharType="begin"/>
        </w:r>
        <w:r w:rsidR="008F7409">
          <w:rPr>
            <w:webHidden/>
          </w:rPr>
          <w:instrText xml:space="preserve"> PAGEREF _Toc175909583 \h </w:instrText>
        </w:r>
        <w:r w:rsidR="008F7409">
          <w:rPr>
            <w:webHidden/>
          </w:rPr>
        </w:r>
        <w:r w:rsidR="008F7409">
          <w:rPr>
            <w:webHidden/>
          </w:rPr>
          <w:fldChar w:fldCharType="separate"/>
        </w:r>
        <w:r w:rsidR="008F7409">
          <w:rPr>
            <w:webHidden/>
          </w:rPr>
          <w:t>47</w:t>
        </w:r>
        <w:r w:rsidR="008F7409">
          <w:rPr>
            <w:webHidden/>
          </w:rPr>
          <w:fldChar w:fldCharType="end"/>
        </w:r>
      </w:hyperlink>
    </w:p>
    <w:p w14:paraId="656E2707" w14:textId="62D51B1F" w:rsidR="008F7409" w:rsidRDefault="00000000">
      <w:pPr>
        <w:pStyle w:val="TOC2"/>
        <w:rPr>
          <w:rFonts w:eastAsiaTheme="minorEastAsia"/>
          <w:kern w:val="2"/>
          <w:sz w:val="24"/>
          <w:szCs w:val="24"/>
          <w14:ligatures w14:val="standardContextual"/>
        </w:rPr>
      </w:pPr>
      <w:hyperlink w:anchor="_Toc175909584" w:history="1">
        <w:r w:rsidR="008F7409" w:rsidRPr="0056544D">
          <w:rPr>
            <w:rStyle w:val="Hyperlink"/>
          </w:rPr>
          <w:t>6.3.</w:t>
        </w:r>
        <w:r w:rsidR="008F7409">
          <w:rPr>
            <w:rFonts w:eastAsiaTheme="minorEastAsia"/>
            <w:kern w:val="2"/>
            <w:sz w:val="24"/>
            <w:szCs w:val="24"/>
            <w14:ligatures w14:val="standardContextual"/>
          </w:rPr>
          <w:tab/>
        </w:r>
        <w:r w:rsidR="008F7409" w:rsidRPr="0056544D">
          <w:rPr>
            <w:rStyle w:val="Hyperlink"/>
          </w:rPr>
          <w:t>Spatial Relations</w:t>
        </w:r>
        <w:r w:rsidR="008F7409">
          <w:rPr>
            <w:webHidden/>
          </w:rPr>
          <w:tab/>
        </w:r>
        <w:r w:rsidR="008F7409">
          <w:rPr>
            <w:webHidden/>
          </w:rPr>
          <w:fldChar w:fldCharType="begin"/>
        </w:r>
        <w:r w:rsidR="008F7409">
          <w:rPr>
            <w:webHidden/>
          </w:rPr>
          <w:instrText xml:space="preserve"> PAGEREF _Toc175909584 \h </w:instrText>
        </w:r>
        <w:r w:rsidR="008F7409">
          <w:rPr>
            <w:webHidden/>
          </w:rPr>
        </w:r>
        <w:r w:rsidR="008F7409">
          <w:rPr>
            <w:webHidden/>
          </w:rPr>
          <w:fldChar w:fldCharType="separate"/>
        </w:r>
        <w:r w:rsidR="008F7409">
          <w:rPr>
            <w:webHidden/>
          </w:rPr>
          <w:t>48</w:t>
        </w:r>
        <w:r w:rsidR="008F7409">
          <w:rPr>
            <w:webHidden/>
          </w:rPr>
          <w:fldChar w:fldCharType="end"/>
        </w:r>
      </w:hyperlink>
    </w:p>
    <w:p w14:paraId="4DDC350C" w14:textId="73BFEAD0" w:rsidR="008F7409" w:rsidRDefault="00000000">
      <w:pPr>
        <w:pStyle w:val="TOC2"/>
        <w:rPr>
          <w:rFonts w:eastAsiaTheme="minorEastAsia"/>
          <w:kern w:val="2"/>
          <w:sz w:val="24"/>
          <w:szCs w:val="24"/>
          <w14:ligatures w14:val="standardContextual"/>
        </w:rPr>
      </w:pPr>
      <w:hyperlink w:anchor="_Toc175909585" w:history="1">
        <w:r w:rsidR="008F7409" w:rsidRPr="0056544D">
          <w:rPr>
            <w:rStyle w:val="Hyperlink"/>
          </w:rPr>
          <w:t>6.4.</w:t>
        </w:r>
        <w:r w:rsidR="008F7409">
          <w:rPr>
            <w:rFonts w:eastAsiaTheme="minorEastAsia"/>
            <w:kern w:val="2"/>
            <w:sz w:val="24"/>
            <w:szCs w:val="24"/>
            <w14:ligatures w14:val="standardContextual"/>
          </w:rPr>
          <w:tab/>
        </w:r>
        <w:r w:rsidR="008F7409" w:rsidRPr="0056544D">
          <w:rPr>
            <w:rStyle w:val="Hyperlink"/>
          </w:rPr>
          <w:t>Partial Rebuilds</w:t>
        </w:r>
        <w:r w:rsidR="008F7409">
          <w:rPr>
            <w:webHidden/>
          </w:rPr>
          <w:tab/>
        </w:r>
        <w:r w:rsidR="008F7409">
          <w:rPr>
            <w:webHidden/>
          </w:rPr>
          <w:fldChar w:fldCharType="begin"/>
        </w:r>
        <w:r w:rsidR="008F7409">
          <w:rPr>
            <w:webHidden/>
          </w:rPr>
          <w:instrText xml:space="preserve"> PAGEREF _Toc175909585 \h </w:instrText>
        </w:r>
        <w:r w:rsidR="008F7409">
          <w:rPr>
            <w:webHidden/>
          </w:rPr>
        </w:r>
        <w:r w:rsidR="008F7409">
          <w:rPr>
            <w:webHidden/>
          </w:rPr>
          <w:fldChar w:fldCharType="separate"/>
        </w:r>
        <w:r w:rsidR="008F7409">
          <w:rPr>
            <w:webHidden/>
          </w:rPr>
          <w:t>48</w:t>
        </w:r>
        <w:r w:rsidR="008F7409">
          <w:rPr>
            <w:webHidden/>
          </w:rPr>
          <w:fldChar w:fldCharType="end"/>
        </w:r>
      </w:hyperlink>
    </w:p>
    <w:p w14:paraId="13EBF0B8" w14:textId="15F7DA29" w:rsidR="008F7409" w:rsidRDefault="00000000">
      <w:pPr>
        <w:pStyle w:val="TOC1"/>
        <w:rPr>
          <w:rFonts w:eastAsiaTheme="minorEastAsia"/>
          <w:b w:val="0"/>
          <w:kern w:val="2"/>
          <w:sz w:val="24"/>
          <w:szCs w:val="24"/>
          <w14:ligatures w14:val="standardContextual"/>
        </w:rPr>
      </w:pPr>
      <w:hyperlink w:anchor="_Toc175909586" w:history="1">
        <w:r w:rsidR="008F7409" w:rsidRPr="0056544D">
          <w:rPr>
            <w:rStyle w:val="Hyperlink"/>
          </w:rPr>
          <w:t>7.</w:t>
        </w:r>
        <w:r w:rsidR="008F7409">
          <w:rPr>
            <w:rFonts w:eastAsiaTheme="minorEastAsia"/>
            <w:b w:val="0"/>
            <w:kern w:val="2"/>
            <w:sz w:val="24"/>
            <w:szCs w:val="24"/>
            <w14:ligatures w14:val="standardContextual"/>
          </w:rPr>
          <w:tab/>
        </w:r>
        <w:r w:rsidR="008F7409" w:rsidRPr="0056544D">
          <w:rPr>
            <w:rStyle w:val="Hyperlink"/>
          </w:rPr>
          <w:t>Conclusion</w:t>
        </w:r>
        <w:r w:rsidR="008F7409">
          <w:rPr>
            <w:webHidden/>
          </w:rPr>
          <w:tab/>
        </w:r>
        <w:r w:rsidR="008F7409">
          <w:rPr>
            <w:webHidden/>
          </w:rPr>
          <w:fldChar w:fldCharType="begin"/>
        </w:r>
        <w:r w:rsidR="008F7409">
          <w:rPr>
            <w:webHidden/>
          </w:rPr>
          <w:instrText xml:space="preserve"> PAGEREF _Toc175909586 \h </w:instrText>
        </w:r>
        <w:r w:rsidR="008F7409">
          <w:rPr>
            <w:webHidden/>
          </w:rPr>
        </w:r>
        <w:r w:rsidR="008F7409">
          <w:rPr>
            <w:webHidden/>
          </w:rPr>
          <w:fldChar w:fldCharType="separate"/>
        </w:r>
        <w:r w:rsidR="008F7409">
          <w:rPr>
            <w:webHidden/>
          </w:rPr>
          <w:t>49</w:t>
        </w:r>
        <w:r w:rsidR="008F7409">
          <w:rPr>
            <w:webHidden/>
          </w:rPr>
          <w:fldChar w:fldCharType="end"/>
        </w:r>
      </w:hyperlink>
    </w:p>
    <w:p w14:paraId="5D7E70C6" w14:textId="0AD1441B" w:rsidR="008F7409" w:rsidRDefault="00000000">
      <w:pPr>
        <w:pStyle w:val="TOC1"/>
        <w:rPr>
          <w:rFonts w:eastAsiaTheme="minorEastAsia"/>
          <w:b w:val="0"/>
          <w:kern w:val="2"/>
          <w:sz w:val="24"/>
          <w:szCs w:val="24"/>
          <w14:ligatures w14:val="standardContextual"/>
        </w:rPr>
      </w:pPr>
      <w:hyperlink w:anchor="_Toc175909587" w:history="1">
        <w:r w:rsidR="008F7409" w:rsidRPr="0056544D">
          <w:rPr>
            <w:rStyle w:val="Hyperlink"/>
          </w:rPr>
          <w:t>List of figures</w:t>
        </w:r>
        <w:r w:rsidR="008F7409">
          <w:rPr>
            <w:webHidden/>
          </w:rPr>
          <w:tab/>
        </w:r>
        <w:r w:rsidR="008F7409">
          <w:rPr>
            <w:webHidden/>
          </w:rPr>
          <w:fldChar w:fldCharType="begin"/>
        </w:r>
        <w:r w:rsidR="008F7409">
          <w:rPr>
            <w:webHidden/>
          </w:rPr>
          <w:instrText xml:space="preserve"> PAGEREF _Toc175909587 \h </w:instrText>
        </w:r>
        <w:r w:rsidR="008F7409">
          <w:rPr>
            <w:webHidden/>
          </w:rPr>
        </w:r>
        <w:r w:rsidR="008F7409">
          <w:rPr>
            <w:webHidden/>
          </w:rPr>
          <w:fldChar w:fldCharType="separate"/>
        </w:r>
        <w:r w:rsidR="008F7409">
          <w:rPr>
            <w:webHidden/>
          </w:rPr>
          <w:t>51</w:t>
        </w:r>
        <w:r w:rsidR="008F7409">
          <w:rPr>
            <w:webHidden/>
          </w:rPr>
          <w:fldChar w:fldCharType="end"/>
        </w:r>
      </w:hyperlink>
    </w:p>
    <w:p w14:paraId="56B94308" w14:textId="72D7AF42" w:rsidR="008F7409" w:rsidRDefault="00000000">
      <w:pPr>
        <w:pStyle w:val="TOC1"/>
        <w:rPr>
          <w:rFonts w:eastAsiaTheme="minorEastAsia"/>
          <w:b w:val="0"/>
          <w:kern w:val="2"/>
          <w:sz w:val="24"/>
          <w:szCs w:val="24"/>
          <w14:ligatures w14:val="standardContextual"/>
        </w:rPr>
      </w:pPr>
      <w:hyperlink w:anchor="_Toc175909588" w:history="1">
        <w:r w:rsidR="008F7409" w:rsidRPr="0056544D">
          <w:rPr>
            <w:rStyle w:val="Hyperlink"/>
          </w:rPr>
          <w:t>Bibliography</w:t>
        </w:r>
        <w:r w:rsidR="008F7409">
          <w:rPr>
            <w:webHidden/>
          </w:rPr>
          <w:tab/>
        </w:r>
        <w:r w:rsidR="008F7409">
          <w:rPr>
            <w:webHidden/>
          </w:rPr>
          <w:fldChar w:fldCharType="begin"/>
        </w:r>
        <w:r w:rsidR="008F7409">
          <w:rPr>
            <w:webHidden/>
          </w:rPr>
          <w:instrText xml:space="preserve"> PAGEREF _Toc175909588 \h </w:instrText>
        </w:r>
        <w:r w:rsidR="008F7409">
          <w:rPr>
            <w:webHidden/>
          </w:rPr>
        </w:r>
        <w:r w:rsidR="008F7409">
          <w:rPr>
            <w:webHidden/>
          </w:rPr>
          <w:fldChar w:fldCharType="separate"/>
        </w:r>
        <w:r w:rsidR="008F7409">
          <w:rPr>
            <w:webHidden/>
          </w:rPr>
          <w:t>53</w:t>
        </w:r>
        <w:r w:rsidR="008F7409">
          <w:rPr>
            <w:webHidden/>
          </w:rPr>
          <w:fldChar w:fldCharType="end"/>
        </w:r>
      </w:hyperlink>
    </w:p>
    <w:p w14:paraId="7DED3ED5" w14:textId="1C4D615A" w:rsidR="008C12C8" w:rsidRPr="00740D4E" w:rsidRDefault="003500CD" w:rsidP="00D233A8">
      <w:pPr>
        <w:pStyle w:val="KapitelI"/>
        <w:outlineLvl w:val="0"/>
      </w:pPr>
      <w:r w:rsidRPr="00740D4E">
        <w:lastRenderedPageBreak/>
        <w:fldChar w:fldCharType="end"/>
      </w:r>
      <w:bookmarkStart w:id="2" w:name="_Ref173077465"/>
      <w:bookmarkStart w:id="3" w:name="_Toc175909522"/>
      <w:r w:rsidR="00D97EF9" w:rsidRPr="00740D4E">
        <w:t>Introduction</w:t>
      </w:r>
      <w:bookmarkEnd w:id="2"/>
      <w:bookmarkEnd w:id="3"/>
    </w:p>
    <w:p w14:paraId="21EACCDC" w14:textId="1E06077B"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9112CE" w:rsidRPr="009112CE">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25352F1F"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proofErr w:type="gramStart"/>
      <w:r w:rsidR="00D63141">
        <w:t>pitch</w:t>
      </w:r>
      <w:r w:rsidR="00E53B45">
        <w:t>,</w:t>
      </w:r>
      <w:r w:rsidR="00D63141">
        <w:t xml:space="preserve"> but</w:t>
      </w:r>
      <w:proofErr w:type="gramEnd"/>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w:t>
      </w:r>
      <w:proofErr w:type="gramStart"/>
      <w:r w:rsidR="002E281B">
        <w:t>in order to</w:t>
      </w:r>
      <w:proofErr w:type="gramEnd"/>
      <w:r w:rsidR="002E281B">
        <w:t xml:space="preserve">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4" w:name="_Toc175909523"/>
      <w:r>
        <w:t>Problem Statement</w:t>
      </w:r>
      <w:bookmarkEnd w:id="4"/>
    </w:p>
    <w:p w14:paraId="260E18F6" w14:textId="2F7F14B0" w:rsidR="009E5F82" w:rsidRPr="00D21075" w:rsidRDefault="009E5F82" w:rsidP="00D21075">
      <w:pPr>
        <w:pStyle w:val="BodyText"/>
      </w:pPr>
      <w:r>
        <w:t xml:space="preserve">This </w:t>
      </w:r>
      <w:proofErr w:type="gramStart"/>
      <w:r>
        <w:t>mapping</w:t>
      </w:r>
      <w:proofErr w:type="gramEnd"/>
      <w:r>
        <w:t xml:space="preserve">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5" w:name="_Toc175909524"/>
      <w:r>
        <w:t>Functional Requirements</w:t>
      </w:r>
      <w:bookmarkEnd w:id="5"/>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 xml:space="preserve">must always stop </w:t>
      </w:r>
      <w:proofErr w:type="gramStart"/>
      <w:r w:rsidR="00CC4396">
        <w:t>a</w:t>
      </w:r>
      <w:r w:rsidR="00881619">
        <w:t xml:space="preserve"> volume</w:t>
      </w:r>
      <w:proofErr w:type="gramEnd"/>
      <w:r w:rsidR="00881619">
        <w:t xml:space="preserv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6" w:name="_Toc175909525"/>
      <w:r>
        <w:t>Non-functional requirements</w:t>
      </w:r>
      <w:bookmarkEnd w:id="6"/>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7" w:name="_Toc175909526"/>
      <w:r>
        <w:lastRenderedPageBreak/>
        <w:t>Related work</w:t>
      </w:r>
      <w:bookmarkEnd w:id="7"/>
    </w:p>
    <w:p w14:paraId="39747516" w14:textId="2DDC740C" w:rsidR="000D2B75" w:rsidRDefault="00776457" w:rsidP="000D2B75">
      <w:pPr>
        <w:pStyle w:val="KapitelII"/>
      </w:pPr>
      <w:bookmarkStart w:id="8" w:name="_Toc175909527"/>
      <w:r>
        <w:t>Space Foundation System</w:t>
      </w:r>
      <w:bookmarkEnd w:id="8"/>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9" w:name="_Ref171870769"/>
      <w:bookmarkStart w:id="10" w:name="_Ref171870774"/>
      <w:bookmarkStart w:id="11" w:name="_Ref175044432"/>
      <w:bookmarkStart w:id="12" w:name="_Toc175909528"/>
      <w:r>
        <w:t>Thesis</w:t>
      </w:r>
      <w:bookmarkEnd w:id="9"/>
      <w:bookmarkEnd w:id="10"/>
      <w:r w:rsidR="00FB7DDC">
        <w:t xml:space="preserve"> by Kerstin Pfaffinger</w:t>
      </w:r>
      <w:bookmarkEnd w:id="11"/>
      <w:bookmarkEnd w:id="12"/>
    </w:p>
    <w:p w14:paraId="3299B068" w14:textId="7447E745" w:rsid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9A51B8">
            <w:rPr>
              <w:noProof/>
              <w:lang w:val="de-DE"/>
            </w:rPr>
            <w:t xml:space="preserve"> </w:t>
          </w:r>
          <w:r w:rsidR="009A51B8" w:rsidRPr="009A51B8">
            <w:rPr>
              <w:noProof/>
              <w:lang w:val="de-DE"/>
            </w:rPr>
            <w:t>[3]</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r>
        <w:t>Spatial Signatures</w:t>
      </w:r>
    </w:p>
    <w:p w14:paraId="277D8CBB" w14:textId="2F19E07B"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406EC9" w:rsidRPr="00E161F2">
            <w:rPr>
              <w:noProof/>
              <w:lang w:val="de-DE"/>
            </w:rPr>
            <w:t>[3]</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D44FF8">
            <w:rPr>
              <w:noProof/>
              <w:lang w:val="de-DE"/>
            </w:rPr>
            <w:t xml:space="preserve"> </w:t>
          </w:r>
          <w:r w:rsidR="00D44FF8" w:rsidRPr="00D44FF8">
            <w:rPr>
              <w:noProof/>
              <w:lang w:val="de-DE"/>
            </w:rPr>
            <w:t>[4,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313D97" w:rsidRPr="00313D97">
            <w:rPr>
              <w:noProof/>
              <w:lang w:val="de-DE"/>
            </w:rPr>
            <w:t>[4, p. 9]</w:t>
          </w:r>
          <w:r w:rsidR="00313D97">
            <w:fldChar w:fldCharType="end"/>
          </w:r>
        </w:sdtContent>
      </w:sdt>
      <w:r w:rsidR="004112DF">
        <w:t>.</w:t>
      </w:r>
      <w:r w:rsidR="0057148B">
        <w:t xml:space="preserve"> </w:t>
      </w:r>
    </w:p>
    <w:p w14:paraId="41E3611D" w14:textId="5C33C928"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F12BB2" w:rsidRPr="00F12BB2">
            <w:rPr>
              <w:noProof/>
              <w:lang w:val="de-DE"/>
            </w:rPr>
            <w:t>[4, p. 8]</w:t>
          </w:r>
          <w:r w:rsidR="00F12BB2">
            <w:fldChar w:fldCharType="end"/>
          </w:r>
        </w:sdtContent>
      </w:sdt>
      <w:r>
        <w:t xml:space="preserve">. </w:t>
      </w:r>
    </w:p>
    <w:p w14:paraId="3206654A" w14:textId="5114F084"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160BAF">
        <w:t>3.5</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160BAF">
        <w:t>3.6</w:t>
      </w:r>
      <w:r w:rsidR="00160BAF">
        <w:fldChar w:fldCharType="end"/>
      </w:r>
      <w:r w:rsidR="00160BAF">
        <w:t>)</w:t>
      </w:r>
    </w:p>
    <w:p w14:paraId="0B5B4449" w14:textId="3D240859" w:rsidR="0030463D" w:rsidRDefault="0030463D" w:rsidP="00217872">
      <w:pPr>
        <w:pStyle w:val="KapitelII"/>
      </w:pPr>
      <w:bookmarkStart w:id="13" w:name="_Ref173939542"/>
      <w:bookmarkStart w:id="14" w:name="_Toc175909529"/>
      <w:r>
        <w:lastRenderedPageBreak/>
        <w:t>Bounding Volume Hierarchies</w:t>
      </w:r>
      <w:bookmarkEnd w:id="13"/>
      <w:bookmarkEnd w:id="14"/>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5" w:name="_Toc175909530"/>
      <w:r>
        <w:t>Flood Filling</w:t>
      </w:r>
      <w:bookmarkEnd w:id="15"/>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6" w:name="_Toc175909531"/>
      <w:r>
        <w:t>Definition of the term “Volume”</w:t>
      </w:r>
      <w:bookmarkEnd w:id="16"/>
    </w:p>
    <w:p w14:paraId="0EC0C688" w14:textId="35208DD4"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481914">
            <w:rPr>
              <w:noProof/>
              <w:lang w:val="de-DE"/>
            </w:rPr>
            <w:t xml:space="preserve"> </w:t>
          </w:r>
          <w:r w:rsidR="00481914" w:rsidRPr="008D59A6">
            <w:rPr>
              <w:noProof/>
              <w:lang w:val="de-DE"/>
            </w:rPr>
            <w:t>[6]</w:t>
          </w:r>
          <w:r w:rsidR="00481914">
            <w:fldChar w:fldCharType="end"/>
          </w:r>
        </w:sdtContent>
      </w:sdt>
      <w:r w:rsidR="00481914">
        <w:t>, Unity Engine</w:t>
      </w:r>
      <w:sdt>
        <w:sdtPr>
          <w:id w:val="-932510262"/>
          <w:citation/>
        </w:sdtPr>
        <w:sdtContent>
          <w:r w:rsidR="00481914">
            <w:fldChar w:fldCharType="begin"/>
          </w:r>
          <w:r w:rsidR="00481914">
            <w:rPr>
              <w:lang w:val="de-DE"/>
            </w:rPr>
            <w:instrText xml:space="preserve"> CITATION Uni241 \l 1031 </w:instrText>
          </w:r>
          <w:r w:rsidR="00481914">
            <w:fldChar w:fldCharType="separate"/>
          </w:r>
          <w:r w:rsidR="00481914">
            <w:rPr>
              <w:noProof/>
              <w:lang w:val="de-DE"/>
            </w:rPr>
            <w:t xml:space="preserve"> </w:t>
          </w:r>
          <w:r w:rsidR="00481914" w:rsidRPr="008D59A6">
            <w:rPr>
              <w:noProof/>
              <w:lang w:val="de-DE"/>
            </w:rPr>
            <w:t>[7]</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7" w:name="_Ref174448399"/>
      <w:bookmarkStart w:id="18" w:name="_Toc175909532"/>
      <w:r>
        <w:lastRenderedPageBreak/>
        <w:t>Approach</w:t>
      </w:r>
      <w:bookmarkEnd w:id="17"/>
      <w:bookmarkEnd w:id="18"/>
    </w:p>
    <w:p w14:paraId="41E839B0" w14:textId="33B5A502" w:rsidR="00071BC6" w:rsidRDefault="00071BC6" w:rsidP="00071BC6">
      <w:pPr>
        <w:pStyle w:val="KapitelII"/>
      </w:pPr>
      <w:bookmarkStart w:id="19" w:name="_Toc175909533"/>
      <w:r>
        <w:t>Overview</w:t>
      </w:r>
      <w:bookmarkEnd w:id="19"/>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19D0181E" w14:textId="07DF56F6" w:rsidR="00535D65" w:rsidRDefault="00535D65" w:rsidP="00071BC6">
      <w:pPr>
        <w:pStyle w:val="BodyText"/>
      </w:pPr>
      <w:r>
        <w:t>This chapter will first discuss how anchors</w:t>
      </w:r>
      <w:r w:rsidR="004170EA">
        <w:t>, volumes</w:t>
      </w:r>
      <w:r>
        <w:t xml:space="preserve"> and delimiters are represented in the chosen approach</w:t>
      </w:r>
      <w:r w:rsidR="00F12C15">
        <w:t xml:space="preserve">, to lay the foundation of how the approach can work with them. </w:t>
      </w:r>
      <w:r w:rsidR="00013B38">
        <w:t xml:space="preserve">The concept of a delimiter, as introduced in the problem statement, will be distinguished into two parts in this approach. </w:t>
      </w:r>
      <w:r w:rsidR="00F12C15">
        <w:t>Afterwards, the internal steps of the build-up stage, as well as the approach to executing queries are described in detail.</w:t>
      </w:r>
      <w:r>
        <w:t xml:space="preserve"> </w:t>
      </w:r>
      <w:r w:rsidR="003756D2">
        <w:t>These steps will take advantage of the internal representation chosen for anchors, volumes and delimiters.</w:t>
      </w:r>
    </w:p>
    <w:p w14:paraId="44037F1F" w14:textId="71764445" w:rsidR="00BD2230" w:rsidRDefault="00BD2230" w:rsidP="00BD2230">
      <w:pPr>
        <w:pStyle w:val="KapitelII"/>
      </w:pPr>
      <w:bookmarkStart w:id="20" w:name="_Toc175909534"/>
      <w:r>
        <w:t>Representing Anchors</w:t>
      </w:r>
      <w:bookmarkEnd w:id="20"/>
    </w:p>
    <w:p w14:paraId="68DD50C8" w14:textId="41BEEDB6"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r w:rsidR="00940D5A">
        <w:t xml:space="preserve"> </w:t>
      </w:r>
    </w:p>
    <w:p w14:paraId="281474E3" w14:textId="49596875" w:rsidR="002C73C7" w:rsidRDefault="00BA037F" w:rsidP="00491C6D">
      <w:pPr>
        <w:pStyle w:val="KapitelII"/>
      </w:pPr>
      <w:bookmarkStart w:id="21" w:name="_Ref171774734"/>
      <w:bookmarkStart w:id="22" w:name="_Toc175909535"/>
      <w:r>
        <w:t>Representing Volumes</w:t>
      </w:r>
      <w:bookmarkEnd w:id="21"/>
      <w:bookmarkEnd w:id="22"/>
    </w:p>
    <w:p w14:paraId="2DB15055" w14:textId="72E65A98"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6F1E6A">
        <w:t xml:space="preserve"> as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w:t>
      </w:r>
      <w:r w:rsidR="006A7917">
        <w:lastRenderedPageBreak/>
        <w:t>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4E8486AE"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xml:space="preserve">, </w:t>
      </w:r>
      <w:proofErr w:type="gramStart"/>
      <w:r w:rsidR="00591D07">
        <w:t>similar to</w:t>
      </w:r>
      <w:proofErr w:type="gramEnd"/>
      <w:r w:rsidR="00591D07">
        <w:t xml:space="preserve"> a BVH tree.</w:t>
      </w:r>
      <w:r w:rsidR="00912C00">
        <w:t xml:space="preserve"> While this </w:t>
      </w:r>
      <w:r w:rsidR="00DB3700">
        <w:t>will decrease the error slightly, it will increase the computation 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275294"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2A46DA6B"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C159B8" w:rsidRPr="00C159B8">
            <w:rPr>
              <w:noProof/>
              <w:lang w:val="de-DE"/>
            </w:rPr>
            <w:t>[8]</w:t>
          </w:r>
          <w:r w:rsidR="00C159B8">
            <w:fldChar w:fldCharType="end"/>
          </w:r>
        </w:sdtContent>
      </w:sdt>
      <w:r>
        <w:t xml:space="preserve">.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r w:rsidR="001A6792">
        <w:br/>
        <w:t>This approach has therefore been chosen for representing volumes.</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63C3623B" w:rsidR="00A96102" w:rsidRDefault="00335F17" w:rsidP="00335F17">
      <w:pPr>
        <w:pStyle w:val="Caption"/>
        <w:jc w:val="center"/>
      </w:pPr>
      <w:bookmarkStart w:id="23" w:name="_Ref171870618"/>
      <w:bookmarkStart w:id="24" w:name="_Ref171870612"/>
      <w:bookmarkStart w:id="25" w:name="_Toc176268899"/>
      <w:r>
        <w:t xml:space="preserve">Figure </w:t>
      </w:r>
      <w:r>
        <w:fldChar w:fldCharType="begin"/>
      </w:r>
      <w:r>
        <w:instrText xml:space="preserve"> SEQ Figure \* ARABIC </w:instrText>
      </w:r>
      <w:r>
        <w:fldChar w:fldCharType="separate"/>
      </w:r>
      <w:r w:rsidR="004C6C54">
        <w:rPr>
          <w:noProof/>
        </w:rPr>
        <w:t>1</w:t>
      </w:r>
      <w:r>
        <w:fldChar w:fldCharType="end"/>
      </w:r>
      <w:bookmarkEnd w:id="23"/>
      <w:r>
        <w:t xml:space="preserve">: The </w:t>
      </w:r>
      <w:r w:rsidR="00A2650A">
        <w:t xml:space="preserve">four </w:t>
      </w:r>
      <w:r>
        <w:t>proposed representations of volumes</w:t>
      </w:r>
      <w:r w:rsidR="00EE5F67">
        <w:t xml:space="preserve"> (projected into two dimensions)</w:t>
      </w:r>
      <w:r>
        <w:t>, from left to right</w:t>
      </w:r>
      <w:bookmarkEnd w:id="24"/>
      <w:r w:rsidR="00A2650A">
        <w:t>, with the initial shape on the left.</w:t>
      </w:r>
      <w:bookmarkEnd w:id="25"/>
    </w:p>
    <w:p w14:paraId="30EA38BF" w14:textId="78B70BF7" w:rsidR="00917D38" w:rsidRDefault="00917D38" w:rsidP="00917D38">
      <w:pPr>
        <w:pStyle w:val="KapitelII"/>
      </w:pPr>
      <w:bookmarkStart w:id="26" w:name="_Toc175909536"/>
      <w:r>
        <w:lastRenderedPageBreak/>
        <w:t>Representing Delimiters</w:t>
      </w:r>
      <w:bookmarkEnd w:id="26"/>
    </w:p>
    <w:p w14:paraId="4E305F0A" w14:textId="544561D9"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in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 xml:space="preserve">Therefore, planes </w:t>
      </w:r>
      <w:proofErr w:type="gramStart"/>
      <w:r w:rsidR="00947A38">
        <w:t>where</w:t>
      </w:r>
      <w:proofErr w:type="gramEnd"/>
      <w:r w:rsidR="00947A38">
        <w:t xml:space="preserve"> chosen as the primitive</w:t>
      </w:r>
      <w:r w:rsidR="00146A2B">
        <w:t xml:space="preserve"> for</w:t>
      </w:r>
      <w:r w:rsidR="00947A38">
        <w:t xml:space="preserve"> representing delimiters.</w:t>
      </w:r>
    </w:p>
    <w:p w14:paraId="76B9DB90" w14:textId="42FACE6E" w:rsidR="0029281D" w:rsidRDefault="00B04A0B" w:rsidP="0029281D">
      <w:pPr>
        <w:pStyle w:val="BodyText"/>
      </w:pPr>
      <w:r>
        <w:t xml:space="preserve">For </w:t>
      </w:r>
      <w:r w:rsidR="00823E03">
        <w:t xml:space="preserve">the convenience of the user of this solution, the concept of a delimiter </w:t>
      </w:r>
      <w:r w:rsidR="006625DF">
        <w:t>has however been broken down</w:t>
      </w:r>
      <w:r w:rsidR="00394DD1">
        <w:t xml:space="preserve"> into two components.</w:t>
      </w:r>
      <w:r w:rsidR="0009001C">
        <w:t xml:space="preserve"> </w:t>
      </w:r>
      <w:r w:rsidR="00160CCA">
        <w:t xml:space="preserve">These two components are </w:t>
      </w:r>
      <w:r w:rsidR="00160CCA" w:rsidRPr="00107BF1">
        <w:rPr>
          <w:rStyle w:val="QuoteChar"/>
        </w:rPr>
        <w:t>delimiter objects</w:t>
      </w:r>
      <w:r w:rsidR="00160CCA">
        <w:t xml:space="preserve"> and </w:t>
      </w:r>
      <w:r w:rsidR="00160CCA" w:rsidRPr="00107BF1">
        <w:rPr>
          <w:rStyle w:val="QuoteChar"/>
        </w:rPr>
        <w:t>delimiter planes</w:t>
      </w:r>
      <w:r w:rsidR="00160CCA">
        <w:t>.</w:t>
      </w:r>
      <w:r w:rsidR="00CA7EE4">
        <w:t xml:space="preserve"> A delimiter object can own between zero and six delimiter planes.</w:t>
      </w:r>
      <w:r w:rsidR="001B4293">
        <w:t xml:space="preserve"> </w:t>
      </w:r>
      <w:r w:rsidR="002517F9">
        <w:t xml:space="preserve">This grouping of multiple delimiter planes 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plane will remain attached to the object</w:t>
      </w:r>
      <w:r w:rsidR="00AA0449">
        <w:t xml:space="preserve"> and do not have to be moved independently</w:t>
      </w:r>
      <w:r w:rsidR="006E5706">
        <w:t>.</w:t>
      </w:r>
    </w:p>
    <w:p w14:paraId="139CCEC6" w14:textId="35D92F6D" w:rsidR="0029281D" w:rsidRDefault="00813433" w:rsidP="00813433">
      <w:pPr>
        <w:pStyle w:val="KapitelIII"/>
      </w:pPr>
      <w:bookmarkStart w:id="27" w:name="_Toc175909537"/>
      <w:r>
        <w:t>Delimiter Objects</w:t>
      </w:r>
      <w:bookmarkEnd w:id="27"/>
    </w:p>
    <w:p w14:paraId="01185772" w14:textId="1C14A9E0" w:rsidR="00813433" w:rsidRDefault="00813433" w:rsidP="00813433">
      <w:pPr>
        <w:pStyle w:val="BodyText"/>
      </w:pPr>
      <w:r>
        <w:t xml:space="preserve">A delimiter object </w:t>
      </w:r>
      <w:r w:rsidR="00CA4F99">
        <w:t>is represented by a cuboid, which is positioned, rotated and scaled in the world.</w:t>
      </w:r>
      <w:r w:rsidR="009B737B">
        <w:t xml:space="preserve"> These three vectors make up what is typically called a Transform</w:t>
      </w:r>
      <w:r w:rsidR="008C75C8">
        <w:t>, a common concept in game engines</w:t>
      </w:r>
      <w:r w:rsidR="00BF4C8D">
        <w:t xml:space="preserve"> </w:t>
      </w:r>
      <w:sdt>
        <w:sdtPr>
          <w:id w:val="801968350"/>
          <w:citation/>
        </w:sdtPr>
        <w:sdtContent>
          <w:r w:rsidR="00A9328C">
            <w:fldChar w:fldCharType="begin"/>
          </w:r>
          <w:r w:rsidR="00A9328C">
            <w:rPr>
              <w:lang w:val="de-DE"/>
            </w:rPr>
            <w:instrText xml:space="preserve"> CITATION Uni24 \l 1031 </w:instrText>
          </w:r>
          <w:r w:rsidR="00A9328C">
            <w:fldChar w:fldCharType="separate"/>
          </w:r>
          <w:r w:rsidR="00A9328C" w:rsidRPr="00A9328C">
            <w:rPr>
              <w:noProof/>
              <w:lang w:val="de-DE"/>
            </w:rPr>
            <w:t>[9]</w:t>
          </w:r>
          <w:r w:rsidR="00A9328C">
            <w:fldChar w:fldCharType="end"/>
          </w:r>
        </w:sdtContent>
      </w:sdt>
      <w:r w:rsidR="008C75C8">
        <w:t xml:space="preserve">. </w:t>
      </w:r>
      <w:r w:rsidR="001C405A">
        <w:t xml:space="preserve">This makes </w:t>
      </w:r>
      <w:r w:rsidR="009556C5">
        <w:t xml:space="preserve">integrating </w:t>
      </w:r>
      <w:r w:rsidR="001C405A">
        <w:t xml:space="preserve">the solution </w:t>
      </w:r>
      <w:r w:rsidR="009556C5">
        <w:t xml:space="preserve">into such game engines </w:t>
      </w:r>
      <w:r w:rsidR="001C405A">
        <w:t>easy</w:t>
      </w:r>
      <w:r w:rsidR="009556C5">
        <w:t>,</w:t>
      </w:r>
      <w:r w:rsidR="00BE7D9B">
        <w:t xml:space="preserve"> by making use of their manipulation tools</w:t>
      </w:r>
      <w:r w:rsidR="001C405A">
        <w:t>.</w:t>
      </w:r>
    </w:p>
    <w:p w14:paraId="05511F7B" w14:textId="3B03192B" w:rsidR="003452D4" w:rsidRDefault="00A5515E" w:rsidP="00B84A5F">
      <w:pPr>
        <w:pStyle w:val="BodyText"/>
      </w:pPr>
      <w:r>
        <w:t>A delimiter object therefore stores its transform (defining the cuboid)</w:t>
      </w:r>
      <w:r w:rsidR="003E50ED">
        <w:t xml:space="preserve">, as well as up to six delimiter planes that are attached to it during input setup, and finally a </w:t>
      </w:r>
      <w:r w:rsidR="003E50ED" w:rsidRPr="00F854F7">
        <w:rPr>
          <w:rStyle w:val="QuoteChar"/>
        </w:rPr>
        <w:t>hierarchy level</w:t>
      </w:r>
      <w:r w:rsidR="003E50ED">
        <w:t>.</w:t>
      </w:r>
      <w:r w:rsidR="00B84A5F">
        <w:t xml:space="preserve"> </w:t>
      </w:r>
      <w:r w:rsidR="003319E0">
        <w:t xml:space="preserve">This hierarchy level will be used later in the build-up when solving intersections (see chapter </w:t>
      </w:r>
      <w:r w:rsidR="009B52F2">
        <w:fldChar w:fldCharType="begin"/>
      </w:r>
      <w:r w:rsidR="009B52F2">
        <w:instrText xml:space="preserve"> REF _Ref172557914 \r \h </w:instrText>
      </w:r>
      <w:r w:rsidR="009B52F2">
        <w:fldChar w:fldCharType="separate"/>
      </w:r>
      <w:r w:rsidR="009B52F2">
        <w:t>3.6</w:t>
      </w:r>
      <w:r w:rsidR="009B52F2">
        <w:fldChar w:fldCharType="end"/>
      </w:r>
      <w:r w:rsidR="009B52F2">
        <w:t>).</w:t>
      </w:r>
    </w:p>
    <w:p w14:paraId="242A7FEB" w14:textId="697152B6" w:rsidR="00FC6DCB" w:rsidRPr="00813433" w:rsidRDefault="00FC6DCB" w:rsidP="00B84A5F">
      <w:pPr>
        <w:pStyle w:val="BodyText"/>
      </w:pPr>
      <w:r>
        <w:t xml:space="preserve">When attaching delimiter planes to objects, the user can specify </w:t>
      </w:r>
      <w:r w:rsidR="00C12575">
        <w:t xml:space="preserve">where to attach the plane. It can either be </w:t>
      </w:r>
      <w:r w:rsidR="008929CF">
        <w:t xml:space="preserve">attached to </w:t>
      </w:r>
      <w:r w:rsidR="00C12575">
        <w:t>one of the six faces of the cuboid</w:t>
      </w:r>
      <w:r w:rsidR="008929CF">
        <w:t xml:space="preserve">, or to the center of the cuboid oriented along one of the three </w:t>
      </w:r>
      <w:r w:rsidR="00CB7523">
        <w:t>axes</w:t>
      </w:r>
      <w:r w:rsidR="008929CF">
        <w:t>.</w:t>
      </w:r>
      <w:r w:rsidR="00362E42">
        <w:t xml:space="preserve"> </w:t>
      </w:r>
      <w:r w:rsidR="00A7472F">
        <w:t xml:space="preserve">An example for the latter option may be a doorframe, which should only have one delimiter plane </w:t>
      </w:r>
      <w:r w:rsidR="005430D4">
        <w:t xml:space="preserve">centered inside the </w:t>
      </w:r>
      <w:r w:rsidR="00E23DD3">
        <w:t>frame.</w:t>
      </w:r>
    </w:p>
    <w:p w14:paraId="18245BF5" w14:textId="0BF9E13B" w:rsidR="0029281D" w:rsidRDefault="009C7511" w:rsidP="00FD2FF9">
      <w:pPr>
        <w:pStyle w:val="KapitelIII"/>
      </w:pPr>
      <w:bookmarkStart w:id="28" w:name="_Toc175909538"/>
      <w:r>
        <w:t>Delimiter Planes</w:t>
      </w:r>
      <w:bookmarkEnd w:id="28"/>
    </w:p>
    <w:p w14:paraId="2474839B" w14:textId="4F4F60C2"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E1117D" w:rsidRPr="00E1117D">
            <w:rPr>
              <w:noProof/>
              <w:lang w:val="de-DE"/>
            </w:rPr>
            <w:t>[10]</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64A1865E" w:rsidR="0029281D" w:rsidRPr="0029281D" w:rsidRDefault="00CD372B" w:rsidP="0029281D">
      <w:pPr>
        <w:pStyle w:val="BodyText"/>
      </w:pPr>
      <w:r>
        <w:lastRenderedPageBreak/>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0B4D9A">
        <w:t>3.6</w:t>
      </w:r>
      <w:r w:rsidR="000B4D9A">
        <w:fldChar w:fldCharType="end"/>
      </w:r>
      <w:r w:rsidR="000B4D9A">
        <w:t>)</w:t>
      </w:r>
      <w:r w:rsidR="00726CD9">
        <w:t>.</w:t>
      </w:r>
      <w:r w:rsidR="009C08DE">
        <w:t xml:space="preserve"> </w:t>
      </w:r>
      <w:r w:rsidR="00DF7F7A">
        <w:t xml:space="preserve">Therefore, </w:t>
      </w:r>
      <w:proofErr w:type="gramStart"/>
      <w:r w:rsidR="00DF7F7A">
        <w:t>similar to</w:t>
      </w:r>
      <w:proofErr w:type="gramEnd"/>
      <w:r w:rsidR="00DF7F7A">
        <w:t xml:space="preserve"> the reasoning on volumes, delimiter planes are represented using a list of triangles. All triangles are required to be both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797E69">
        <w:t>3.7</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2603F7DD" w:rsidR="00142E97" w:rsidRDefault="000B43BF" w:rsidP="000B43BF">
      <w:pPr>
        <w:pStyle w:val="Caption"/>
        <w:jc w:val="center"/>
      </w:pPr>
      <w:bookmarkStart w:id="29" w:name="_Toc176268900"/>
      <w:r>
        <w:t xml:space="preserve">Figure </w:t>
      </w:r>
      <w:r>
        <w:fldChar w:fldCharType="begin"/>
      </w:r>
      <w:r>
        <w:instrText xml:space="preserve"> SEQ Figure \* ARABIC </w:instrText>
      </w:r>
      <w:r>
        <w:fldChar w:fldCharType="separate"/>
      </w:r>
      <w:r w:rsidR="004C6C54">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D613D1">
        <w:t>Z</w:t>
      </w:r>
      <w:r w:rsidR="000140CF">
        <w:t xml:space="preserve"> axis</w:t>
      </w:r>
      <w:r w:rsidR="00CB7D6B">
        <w:t xml:space="preserve"> of the cuboid</w:t>
      </w:r>
      <w:r w:rsidR="000140CF">
        <w:t>.</w:t>
      </w:r>
      <w:bookmarkEnd w:id="29"/>
    </w:p>
    <w:p w14:paraId="75658913" w14:textId="5A799C49" w:rsidR="00F53353" w:rsidRDefault="00F53353" w:rsidP="00886C51">
      <w:pPr>
        <w:pStyle w:val="KapitelII"/>
      </w:pPr>
      <w:bookmarkStart w:id="30" w:name="_Ref172301216"/>
      <w:bookmarkStart w:id="31" w:name="_Toc175909539"/>
      <w:r>
        <w:t>Virtually extending Delimiter Planes</w:t>
      </w:r>
      <w:bookmarkStart w:id="32" w:name="_Ref171873322"/>
      <w:bookmarkEnd w:id="30"/>
      <w:bookmarkEnd w:id="31"/>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2E39DEF"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t>
      </w:r>
      <w:r w:rsidR="003D520B">
        <w:lastRenderedPageBreak/>
        <w:t xml:space="preserve">way that common cases should generate the expected result, so that developers only </w:t>
      </w:r>
      <w:proofErr w:type="gramStart"/>
      <w:r w:rsidR="003D520B">
        <w:t>have to</w:t>
      </w:r>
      <w:proofErr w:type="gramEnd"/>
      <w:r w:rsidR="003D520B">
        <w:t xml:space="preserve">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78A0B1DB" w:rsidR="009807C2" w:rsidRDefault="0015508B" w:rsidP="0015508B">
      <w:pPr>
        <w:pStyle w:val="Caption"/>
        <w:jc w:val="center"/>
      </w:pPr>
      <w:bookmarkStart w:id="33" w:name="_Ref172551374"/>
      <w:bookmarkStart w:id="34" w:name="_Ref172560349"/>
      <w:bookmarkStart w:id="35" w:name="_Toc176268901"/>
      <w:r>
        <w:t xml:space="preserve">Figure </w:t>
      </w:r>
      <w:r>
        <w:fldChar w:fldCharType="begin"/>
      </w:r>
      <w:r>
        <w:instrText xml:space="preserve"> SEQ Figure \* ARABIC </w:instrText>
      </w:r>
      <w:r>
        <w:fldChar w:fldCharType="separate"/>
      </w:r>
      <w:r w:rsidR="004C6C54">
        <w:rPr>
          <w:noProof/>
        </w:rPr>
        <w:t>3</w:t>
      </w:r>
      <w:r>
        <w:fldChar w:fldCharType="end"/>
      </w:r>
      <w:bookmarkEnd w:id="33"/>
      <w:r>
        <w:t>: Visual Example of virtually extending Delimiter Planes</w:t>
      </w:r>
      <w:bookmarkEnd w:id="34"/>
      <w:r w:rsidR="00675FFC">
        <w:t>. Delimiters are displayed from a top-down view.</w:t>
      </w:r>
      <w:bookmarkEnd w:id="35"/>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57C12719" w:rsidR="00204819" w:rsidRPr="00155905" w:rsidRDefault="003274ED" w:rsidP="003274ED">
      <w:pPr>
        <w:pStyle w:val="Caption"/>
        <w:jc w:val="center"/>
      </w:pPr>
      <w:bookmarkStart w:id="36" w:name="_Toc176268902"/>
      <w:r>
        <w:t xml:space="preserve">Figure </w:t>
      </w:r>
      <w:r>
        <w:fldChar w:fldCharType="begin"/>
      </w:r>
      <w:r>
        <w:instrText xml:space="preserve"> SEQ Figure \* ARABIC </w:instrText>
      </w:r>
      <w:r>
        <w:fldChar w:fldCharType="separate"/>
      </w:r>
      <w:r w:rsidR="004C6C54">
        <w:rPr>
          <w:noProof/>
        </w:rPr>
        <w:t>4</w:t>
      </w:r>
      <w:r>
        <w:fldChar w:fldCharType="end"/>
      </w:r>
      <w:r>
        <w:t>: Virtual Extension can be specific for each orthogonal axis of a plane.</w:t>
      </w:r>
      <w:r w:rsidR="005158F1">
        <w:t xml:space="preserve"> This delimiter object was only assigned one delimiter </w:t>
      </w:r>
      <w:proofErr w:type="gramStart"/>
      <w:r w:rsidR="005158F1">
        <w:t>planes</w:t>
      </w:r>
      <w:proofErr w:type="gramEnd"/>
      <w:r w:rsidR="005158F1">
        <w:t>.</w:t>
      </w:r>
      <w:bookmarkEnd w:id="36"/>
    </w:p>
    <w:p w14:paraId="58DC010B" w14:textId="6C578A67" w:rsidR="004059F8" w:rsidRDefault="004059F8" w:rsidP="00886C51">
      <w:pPr>
        <w:pStyle w:val="KapitelII"/>
      </w:pPr>
      <w:bookmarkStart w:id="37" w:name="_Ref172557914"/>
      <w:bookmarkStart w:id="38" w:name="_Toc175909540"/>
      <w:r>
        <w:lastRenderedPageBreak/>
        <w:t>Clipping Delimiters</w:t>
      </w:r>
      <w:bookmarkEnd w:id="32"/>
      <w:bookmarkEnd w:id="37"/>
      <w:bookmarkEnd w:id="38"/>
    </w:p>
    <w:p w14:paraId="257F4B36" w14:textId="6CA919DE"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15413D">
        <w:t xml:space="preserve">Figure </w:t>
      </w:r>
      <w:r w:rsidR="0015413D">
        <w:rPr>
          <w:noProof/>
        </w:rPr>
        <w:t>3</w:t>
      </w:r>
      <w:r w:rsidR="00CA1581">
        <w:fldChar w:fldCharType="end"/>
      </w:r>
      <w:r w:rsidR="00CA1581">
        <w:t xml:space="preserve"> for an example of this.</w:t>
      </w:r>
    </w:p>
    <w:p w14:paraId="1378F6C4" w14:textId="0631DD49" w:rsidR="00A43FD4" w:rsidRDefault="009C519B" w:rsidP="00067EBE">
      <w:pPr>
        <w:pStyle w:val="BodyText"/>
      </w:pPr>
      <w:r>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CB3F22">
        <w:t>3.7</w:t>
      </w:r>
      <w:r w:rsidR="00CB3F22">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9" w:name="_Toc175909541"/>
      <w:r>
        <w:t>Cutting Delimiters down instead of growing them outward</w:t>
      </w:r>
      <w:bookmarkEnd w:id="39"/>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0" w:name="_Ref174539299"/>
      <w:bookmarkStart w:id="41" w:name="_Ref174539311"/>
      <w:bookmarkStart w:id="42" w:name="_Ref174539315"/>
      <w:bookmarkStart w:id="43" w:name="_Toc175909542"/>
      <w:r>
        <w:lastRenderedPageBreak/>
        <w:t>Solving an intersection</w:t>
      </w:r>
      <w:bookmarkEnd w:id="40"/>
      <w:bookmarkEnd w:id="41"/>
      <w:bookmarkEnd w:id="42"/>
      <w:bookmarkEnd w:id="4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4078A702">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67D522F7" w:rsidR="00540EEE" w:rsidRDefault="007A271A" w:rsidP="007A271A">
      <w:pPr>
        <w:pStyle w:val="Caption"/>
        <w:jc w:val="center"/>
      </w:pPr>
      <w:bookmarkStart w:id="44" w:name="_Ref174378173"/>
      <w:bookmarkStart w:id="45" w:name="_Toc176268903"/>
      <w:r>
        <w:t xml:space="preserve">Figure </w:t>
      </w:r>
      <w:r>
        <w:fldChar w:fldCharType="begin"/>
      </w:r>
      <w:r>
        <w:instrText xml:space="preserve"> SEQ Figure \* ARABIC </w:instrText>
      </w:r>
      <w:r>
        <w:fldChar w:fldCharType="separate"/>
      </w:r>
      <w:r w:rsidR="004C6C54">
        <w:rPr>
          <w:noProof/>
        </w:rPr>
        <w:t>5</w:t>
      </w:r>
      <w:r>
        <w:fldChar w:fldCharType="end"/>
      </w:r>
      <w:bookmarkEnd w:id="44"/>
      <w:r>
        <w:t>: The black part is clipped away from the delimiters whose level is not lower than the other's.</w:t>
      </w:r>
      <w:r w:rsidR="00675FFC">
        <w:t xml:space="preserve"> Delimiters are seen from a top-down view.</w:t>
      </w:r>
      <w:bookmarkEnd w:id="45"/>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19E0597D">
            <wp:extent cx="4072270" cy="2342618"/>
            <wp:effectExtent l="0" t="0" r="4445" b="635"/>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83476" cy="2349064"/>
                    </a:xfrm>
                    <a:prstGeom prst="rect">
                      <a:avLst/>
                    </a:prstGeom>
                    <a:noFill/>
                    <a:ln>
                      <a:noFill/>
                    </a:ln>
                  </pic:spPr>
                </pic:pic>
              </a:graphicData>
            </a:graphic>
          </wp:inline>
        </w:drawing>
      </w:r>
    </w:p>
    <w:p w14:paraId="26961390" w14:textId="07A3C089" w:rsidR="009347A9" w:rsidRDefault="00F33B8A" w:rsidP="00F33B8A">
      <w:pPr>
        <w:pStyle w:val="Caption"/>
        <w:jc w:val="center"/>
      </w:pPr>
      <w:bookmarkStart w:id="46" w:name="_Ref172806114"/>
      <w:bookmarkStart w:id="47" w:name="_Toc176268904"/>
      <w:r>
        <w:t xml:space="preserve">Figure </w:t>
      </w:r>
      <w:r>
        <w:fldChar w:fldCharType="begin"/>
      </w:r>
      <w:r>
        <w:instrText xml:space="preserve"> SEQ Figure \* ARABIC </w:instrText>
      </w:r>
      <w:r>
        <w:fldChar w:fldCharType="separate"/>
      </w:r>
      <w:r w:rsidR="004C6C54">
        <w:rPr>
          <w:noProof/>
        </w:rPr>
        <w:t>6</w:t>
      </w:r>
      <w:r>
        <w:fldChar w:fldCharType="end"/>
      </w:r>
      <w:bookmarkEnd w:id="46"/>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7"/>
    </w:p>
    <w:p w14:paraId="666984D7" w14:textId="52BF934A" w:rsidR="00887B71" w:rsidRDefault="00DB1F69" w:rsidP="009347A9">
      <w:pPr>
        <w:pStyle w:val="BodyText"/>
      </w:pPr>
      <w:r>
        <w:lastRenderedPageBreak/>
        <w:fldChar w:fldCharType="begin"/>
      </w:r>
      <w:r>
        <w:instrText xml:space="preserve"> REF _Ref172806114 \h </w:instrText>
      </w:r>
      <w:r>
        <w:fldChar w:fldCharType="separate"/>
      </w:r>
      <w:r>
        <w:t xml:space="preserve">Figure </w:t>
      </w:r>
      <w:r>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15413D">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8" w:name="_Ref175303730"/>
      <w:bookmarkStart w:id="49" w:name="_Toc175909543"/>
      <w:r>
        <w:t>Heuristic for ordering Delimiter intersections</w:t>
      </w:r>
      <w:bookmarkEnd w:id="48"/>
      <w:bookmarkEnd w:id="49"/>
    </w:p>
    <w:p w14:paraId="144FBFE4" w14:textId="5961B4AE" w:rsidR="002D4B58" w:rsidRDefault="002D4B58" w:rsidP="009347A9">
      <w:pPr>
        <w:pStyle w:val="BodyText"/>
      </w:pPr>
      <w:r>
        <w:t xml:space="preserve">The order in which the delimiter intersections are solved is vital to the predictability of the algorithm. </w:t>
      </w:r>
      <w:r w:rsidR="001358B0">
        <w:t xml:space="preserve">Delimiters are expected to grow outwards until they are stopped, which means the intersections </w:t>
      </w:r>
      <w:r w:rsidR="004542EF">
        <w:t xml:space="preserve">need to be resolved </w:t>
      </w:r>
      <w:r w:rsidR="001358B0">
        <w:t>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5D1FB685" w:rsidR="00625EDB" w:rsidRDefault="00BF3804" w:rsidP="00BF3804">
      <w:pPr>
        <w:pStyle w:val="Caption"/>
        <w:jc w:val="center"/>
      </w:pPr>
      <w:bookmarkStart w:id="50" w:name="_Ref172724374"/>
      <w:bookmarkStart w:id="51" w:name="_Toc176268905"/>
      <w:r>
        <w:t xml:space="preserve">Figure </w:t>
      </w:r>
      <w:r>
        <w:fldChar w:fldCharType="begin"/>
      </w:r>
      <w:r>
        <w:instrText xml:space="preserve"> SEQ Figure \* ARABIC </w:instrText>
      </w:r>
      <w:r>
        <w:fldChar w:fldCharType="separate"/>
      </w:r>
      <w:r w:rsidR="004C6C54">
        <w:rPr>
          <w:noProof/>
        </w:rPr>
        <w:t>7</w:t>
      </w:r>
      <w:r>
        <w:fldChar w:fldCharType="end"/>
      </w:r>
      <w:bookmarkEnd w:id="50"/>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1"/>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029F0B9" w:rsidR="006004AC" w:rsidRDefault="009C6764" w:rsidP="009C6764">
      <w:pPr>
        <w:pStyle w:val="Caption"/>
        <w:jc w:val="center"/>
      </w:pPr>
      <w:bookmarkStart w:id="52" w:name="_Ref172738088"/>
      <w:bookmarkStart w:id="53" w:name="_Toc176268906"/>
      <w:r>
        <w:t xml:space="preserve">Figure </w:t>
      </w:r>
      <w:r>
        <w:fldChar w:fldCharType="begin"/>
      </w:r>
      <w:r>
        <w:instrText xml:space="preserve"> SEQ Figure \* ARABIC </w:instrText>
      </w:r>
      <w:r>
        <w:fldChar w:fldCharType="separate"/>
      </w:r>
      <w:r w:rsidR="004C6C54">
        <w:rPr>
          <w:noProof/>
        </w:rPr>
        <w:t>8</w:t>
      </w:r>
      <w:r>
        <w:fldChar w:fldCharType="end"/>
      </w:r>
      <w:bookmarkEnd w:id="52"/>
      <w:r>
        <w:t>: The blue dotted lines represent the heuristic by which intersections are sorted</w:t>
      </w:r>
      <w:r>
        <w:rPr>
          <w:noProof/>
        </w:rPr>
        <w:t>.</w:t>
      </w:r>
      <w:r w:rsidR="001062A7">
        <w:rPr>
          <w:noProof/>
        </w:rPr>
        <w:t xml:space="preserve"> The lengths of the two lines are summed together to find one distance value.</w:t>
      </w:r>
      <w:bookmarkEnd w:id="53"/>
    </w:p>
    <w:p w14:paraId="410670E6" w14:textId="5ADC5517" w:rsidR="00917D38" w:rsidRDefault="004059F8" w:rsidP="004059F8">
      <w:pPr>
        <w:pStyle w:val="KapitelII"/>
      </w:pPr>
      <w:bookmarkStart w:id="54" w:name="_Ref172551539"/>
      <w:bookmarkStart w:id="55" w:name="_Toc175909544"/>
      <w:r>
        <w:lastRenderedPageBreak/>
        <w:t>Calculating Volumes</w:t>
      </w:r>
      <w:bookmarkEnd w:id="54"/>
      <w:bookmarkEnd w:id="55"/>
    </w:p>
    <w:p w14:paraId="5689F164" w14:textId="5577AD55"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495179D6"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2127C0">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56" w:name="_Ref175304339"/>
      <w:r>
        <w:t>The</w:t>
      </w:r>
      <w:r w:rsidR="00D532D1">
        <w:t xml:space="preserve"> list of</w:t>
      </w:r>
      <w:r>
        <w:t xml:space="preserve"> triangles that make up a volume must be completely enclosed and must always contain its anchor.</w:t>
      </w:r>
      <w:bookmarkEnd w:id="56"/>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6444460A"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CB3F22">
        <w:t>3.6</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intersect with any </w:t>
      </w:r>
      <w:r w:rsidR="008D084C">
        <w:t>other triangle</w:t>
      </w:r>
      <w:r w:rsidR="00D2519D">
        <w:t>.</w:t>
      </w:r>
    </w:p>
    <w:p w14:paraId="7F8B0835" w14:textId="068F377E" w:rsidR="00B40EF5" w:rsidRDefault="004530AE" w:rsidP="00FF752A">
      <w:pPr>
        <w:pStyle w:val="BodyText"/>
      </w:pPr>
      <w:r>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lastRenderedPageBreak/>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7" w:name="_Ref174698724"/>
      <w:bookmarkStart w:id="58" w:name="_Ref174698728"/>
      <w:bookmarkStart w:id="59" w:name="_Toc175909545"/>
      <w:r>
        <w:t>Assembling the triangles</w:t>
      </w:r>
      <w:bookmarkEnd w:id="57"/>
      <w:bookmarkEnd w:id="58"/>
      <w:bookmarkEnd w:id="59"/>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proofErr w:type="gramStart"/>
      <w:r w:rsidR="005F30D8">
        <w:t xml:space="preserve">actually </w:t>
      </w:r>
      <w:r w:rsidR="00DB7C05">
        <w:t>delimiting</w:t>
      </w:r>
      <w:proofErr w:type="gramEnd"/>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13FF99C1" w:rsidR="00F120D6" w:rsidRDefault="00F120D6" w:rsidP="00D01101">
      <w:pPr>
        <w:pStyle w:val="BodyText"/>
      </w:pPr>
      <w:r>
        <w:t xml:space="preserve">Determining whether a triangle is </w:t>
      </w:r>
      <w:proofErr w:type="gramStart"/>
      <w:r>
        <w:t>actually delimiting</w:t>
      </w:r>
      <w:proofErr w:type="gramEnd"/>
      <w:r>
        <w:t xml:space="preserve">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D36113">
      <w:pPr>
        <w:pStyle w:val="BodyText"/>
        <w:keepNext/>
        <w:jc w:val="center"/>
      </w:pPr>
      <w:r>
        <w:rPr>
          <w:noProof/>
        </w:rPr>
        <w:drawing>
          <wp:inline distT="0" distB="0" distL="0" distR="0" wp14:anchorId="283DAE54" wp14:editId="5AF33D04">
            <wp:extent cx="3512784" cy="2158409"/>
            <wp:effectExtent l="0" t="0" r="0" b="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18676" cy="2162029"/>
                    </a:xfrm>
                    <a:prstGeom prst="rect">
                      <a:avLst/>
                    </a:prstGeom>
                    <a:noFill/>
                    <a:ln>
                      <a:noFill/>
                    </a:ln>
                  </pic:spPr>
                </pic:pic>
              </a:graphicData>
            </a:graphic>
          </wp:inline>
        </w:drawing>
      </w:r>
    </w:p>
    <w:p w14:paraId="0B511E0B" w14:textId="027CFD26" w:rsidR="00EA4313" w:rsidRDefault="00231233" w:rsidP="00231233">
      <w:pPr>
        <w:pStyle w:val="Caption"/>
        <w:jc w:val="center"/>
      </w:pPr>
      <w:bookmarkStart w:id="60" w:name="_Ref173076555"/>
      <w:bookmarkStart w:id="61" w:name="_Toc176268907"/>
      <w:r>
        <w:t xml:space="preserve">Figure </w:t>
      </w:r>
      <w:r>
        <w:fldChar w:fldCharType="begin"/>
      </w:r>
      <w:r>
        <w:instrText xml:space="preserve"> SEQ Figure \* ARABIC </w:instrText>
      </w:r>
      <w:r>
        <w:fldChar w:fldCharType="separate"/>
      </w:r>
      <w:r w:rsidR="004C6C54">
        <w:rPr>
          <w:noProof/>
        </w:rPr>
        <w:t>9</w:t>
      </w:r>
      <w:r>
        <w:fldChar w:fldCharType="end"/>
      </w:r>
      <w:bookmarkEnd w:id="60"/>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w:t>
      </w:r>
      <w:r w:rsidR="00E421A9">
        <w:t xml:space="preserve">blocked </w:t>
      </w:r>
      <w:r w:rsidR="001806A1">
        <w:t>rays by a dotted line.</w:t>
      </w:r>
      <w:bookmarkEnd w:id="61"/>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lastRenderedPageBreak/>
        <w:drawing>
          <wp:inline distT="0" distB="0" distL="0" distR="0" wp14:anchorId="134739E0" wp14:editId="2D1CC89A">
            <wp:extent cx="3530088" cy="2169042"/>
            <wp:effectExtent l="0" t="0" r="0" b="317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36271" cy="2172841"/>
                    </a:xfrm>
                    <a:prstGeom prst="rect">
                      <a:avLst/>
                    </a:prstGeom>
                    <a:noFill/>
                    <a:ln>
                      <a:noFill/>
                    </a:ln>
                  </pic:spPr>
                </pic:pic>
              </a:graphicData>
            </a:graphic>
          </wp:inline>
        </w:drawing>
      </w:r>
    </w:p>
    <w:p w14:paraId="64AD091D" w14:textId="5F5B9A62" w:rsidR="00307462" w:rsidRDefault="00B026F7" w:rsidP="00B026F7">
      <w:pPr>
        <w:pStyle w:val="Caption"/>
        <w:jc w:val="center"/>
      </w:pPr>
      <w:bookmarkStart w:id="62" w:name="_Ref173077137"/>
      <w:bookmarkStart w:id="63" w:name="_Toc176268908"/>
      <w:r>
        <w:t xml:space="preserve">Figure </w:t>
      </w:r>
      <w:r>
        <w:fldChar w:fldCharType="begin"/>
      </w:r>
      <w:r>
        <w:instrText xml:space="preserve"> SEQ Figure \* ARABIC </w:instrText>
      </w:r>
      <w:r>
        <w:fldChar w:fldCharType="separate"/>
      </w:r>
      <w:r w:rsidR="004C6C54">
        <w:rPr>
          <w:noProof/>
        </w:rPr>
        <w:t>10</w:t>
      </w:r>
      <w:r>
        <w:fldChar w:fldCharType="end"/>
      </w:r>
      <w:bookmarkEnd w:id="62"/>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63"/>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4" w:name="_Ref174955219"/>
      <w:bookmarkStart w:id="65" w:name="_Toc175909546"/>
      <w:r>
        <w:t>Choosing query points</w:t>
      </w:r>
      <w:bookmarkEnd w:id="64"/>
      <w:bookmarkEnd w:id="65"/>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4FE2594A"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A22BD4" w:rsidRPr="00A22BD4">
            <w:rPr>
              <w:noProof/>
              <w:color w:val="404040" w:themeColor="text1" w:themeTint="BF"/>
              <w:lang w:val="de-DE"/>
            </w:rPr>
            <w:t>[6]</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w:t>
      </w:r>
      <w:proofErr w:type="gramStart"/>
      <w:r w:rsidR="00CC2790">
        <w:t>volume</w:t>
      </w:r>
      <w:proofErr w:type="gramEnd"/>
      <w:r w:rsidR="00CC2790">
        <w:t xml:space="preserve"> however, in which case they should not actually be used as query points.</w:t>
      </w:r>
      <w:r w:rsidR="00055AD8">
        <w:t xml:space="preserve"> </w:t>
      </w:r>
      <w:r w:rsidR="008B5207">
        <w:t xml:space="preserve">The algorithm must therefore first determine which of the cells (characterized by their center) are </w:t>
      </w:r>
      <w:proofErr w:type="gramStart"/>
      <w:r w:rsidR="008B5207">
        <w:t>actually inside</w:t>
      </w:r>
      <w:proofErr w:type="gramEnd"/>
      <w:r w:rsidR="008B5207">
        <w:t xml:space="preserv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 xml:space="preserve">ll </w:t>
      </w:r>
      <w:r w:rsidR="00833D33">
        <w:lastRenderedPageBreak/>
        <w:t>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69F0EE4F">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6BC9BC7" w:rsidR="00476905" w:rsidRDefault="00A13A8A" w:rsidP="00A13A8A">
      <w:pPr>
        <w:pStyle w:val="Caption"/>
        <w:jc w:val="center"/>
      </w:pPr>
      <w:bookmarkStart w:id="66" w:name="_Toc176268909"/>
      <w:r>
        <w:t xml:space="preserve">Figure </w:t>
      </w:r>
      <w:r>
        <w:fldChar w:fldCharType="begin"/>
      </w:r>
      <w:r>
        <w:instrText xml:space="preserve"> SEQ Figure \* ARABIC </w:instrText>
      </w:r>
      <w:r>
        <w:fldChar w:fldCharType="separate"/>
      </w:r>
      <w:r w:rsidR="004C6C54">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6"/>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proofErr w:type="gramStart"/>
      <w:r w:rsidR="002E7852">
        <w:t>for</w:t>
      </w:r>
      <w:proofErr w:type="gramEnd"/>
      <w:r w:rsidR="002E7852">
        <w:t xml:space="preserve">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796D1CA5">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6CD90B69" w:rsidR="00FF7E9A" w:rsidRDefault="00782571" w:rsidP="00782571">
      <w:pPr>
        <w:pStyle w:val="Caption"/>
        <w:jc w:val="center"/>
      </w:pPr>
      <w:bookmarkStart w:id="67" w:name="_Ref173159254"/>
      <w:bookmarkStart w:id="68" w:name="_Toc176268910"/>
      <w:r>
        <w:t xml:space="preserve">Figure </w:t>
      </w:r>
      <w:r>
        <w:fldChar w:fldCharType="begin"/>
      </w:r>
      <w:r>
        <w:instrText xml:space="preserve"> SEQ Figure \* ARABIC </w:instrText>
      </w:r>
      <w:r>
        <w:fldChar w:fldCharType="separate"/>
      </w:r>
      <w:r w:rsidR="004C6C54">
        <w:rPr>
          <w:noProof/>
        </w:rPr>
        <w:t>12</w:t>
      </w:r>
      <w:r>
        <w:fldChar w:fldCharType="end"/>
      </w:r>
      <w:bookmarkEnd w:id="67"/>
      <w:r>
        <w:t>: Issues with large grid sizes in the Floodfilling Algorithm</w:t>
      </w:r>
      <w:bookmarkEnd w:id="68"/>
    </w:p>
    <w:p w14:paraId="06194998" w14:textId="496849CC" w:rsidR="00496B7A" w:rsidRDefault="003662F0" w:rsidP="003662F0">
      <w:pPr>
        <w:pStyle w:val="KapitelIII"/>
      </w:pPr>
      <w:bookmarkStart w:id="69" w:name="_Toc175909547"/>
      <w:r>
        <w:t>Possible Improvements</w:t>
      </w:r>
      <w:bookmarkEnd w:id="69"/>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w:t>
      </w:r>
      <w:proofErr w:type="gramStart"/>
      <w:r w:rsidR="00F8680C">
        <w:t>similar to</w:t>
      </w:r>
      <w:proofErr w:type="gramEnd"/>
      <w:r w:rsidR="00F8680C">
        <w:t xml:space="preserve">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lastRenderedPageBreak/>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0" w:name="_Ref175650211"/>
      <w:bookmarkStart w:id="71" w:name="_Toc175909548"/>
      <w:r>
        <w:t xml:space="preserve">Querying </w:t>
      </w:r>
      <w:r w:rsidR="008D3262">
        <w:t>the World</w:t>
      </w:r>
      <w:bookmarkEnd w:id="70"/>
      <w:bookmarkEnd w:id="71"/>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3AB9B75F" w:rsidR="000F277F" w:rsidRDefault="00271E88" w:rsidP="00271E88">
      <w:pPr>
        <w:pStyle w:val="Caption"/>
        <w:jc w:val="center"/>
      </w:pPr>
      <w:bookmarkStart w:id="72" w:name="_Toc176268911"/>
      <w:r>
        <w:t xml:space="preserve">Figure </w:t>
      </w:r>
      <w:r>
        <w:fldChar w:fldCharType="begin"/>
      </w:r>
      <w:r>
        <w:instrText xml:space="preserve"> SEQ Figure \* ARABIC </w:instrText>
      </w:r>
      <w:r>
        <w:fldChar w:fldCharType="separate"/>
      </w:r>
      <w:r w:rsidR="004C6C54">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2"/>
    </w:p>
    <w:p w14:paraId="1F2C6AD5" w14:textId="3CCB018D" w:rsidR="00D027B8" w:rsidRDefault="008F741D" w:rsidP="008F741D">
      <w:pPr>
        <w:pStyle w:val="KapitelIII"/>
      </w:pPr>
      <w:bookmarkStart w:id="73" w:name="_Toc175909549"/>
      <w:r>
        <w:t>Issues of the trivial approach</w:t>
      </w:r>
      <w:bookmarkEnd w:id="73"/>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lastRenderedPageBreak/>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5DCC73B3" w:rsidR="00C17E05" w:rsidRDefault="003B66B7" w:rsidP="00AB2AB9">
      <w:pPr>
        <w:pStyle w:val="Caption"/>
        <w:jc w:val="center"/>
      </w:pPr>
      <w:bookmarkStart w:id="74" w:name="_Toc176268912"/>
      <w:r>
        <w:t xml:space="preserve">Figure </w:t>
      </w:r>
      <w:r>
        <w:fldChar w:fldCharType="begin"/>
      </w:r>
      <w:r>
        <w:instrText xml:space="preserve"> SEQ Figure \* ARABIC </w:instrText>
      </w:r>
      <w:r>
        <w:fldChar w:fldCharType="separate"/>
      </w:r>
      <w:r w:rsidR="004C6C54">
        <w:rPr>
          <w:noProof/>
        </w:rPr>
        <w:t>14</w:t>
      </w:r>
      <w:r>
        <w:fldChar w:fldCharType="end"/>
      </w:r>
      <w:r>
        <w:t>: Visual Examples of the three described issues with the naive Even-Odd rule implementation.</w:t>
      </w:r>
      <w:bookmarkEnd w:id="74"/>
    </w:p>
    <w:p w14:paraId="403A717E" w14:textId="4AB1F052" w:rsidR="00EA2063" w:rsidRDefault="00DF3B25" w:rsidP="00C32FD0">
      <w:pPr>
        <w:pStyle w:val="KapitelIII"/>
      </w:pPr>
      <w:bookmarkStart w:id="75" w:name="_Ref175221702"/>
      <w:bookmarkStart w:id="76" w:name="_Toc175909550"/>
      <w:r>
        <w:t xml:space="preserve">Possible </w:t>
      </w:r>
      <w:r w:rsidR="000F2DDA">
        <w:t xml:space="preserve">Performance </w:t>
      </w:r>
      <w:r>
        <w:t>Improvements</w:t>
      </w:r>
      <w:bookmarkEnd w:id="75"/>
      <w:bookmarkEnd w:id="76"/>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2B6DE993"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431656" w:rsidRPr="00431656">
            <w:rPr>
              <w:noProof/>
              <w:lang w:val="de-DE"/>
            </w:rPr>
            <w:t>[13]</w:t>
          </w:r>
          <w:r w:rsidR="00431656">
            <w:fldChar w:fldCharType="end"/>
          </w:r>
        </w:sdtContent>
      </w:sdt>
      <w:r w:rsidR="008911F3">
        <w:t xml:space="preserve">, which allows for easy rejection of volumes </w:t>
      </w:r>
      <w:r w:rsidR="00FB4BA1">
        <w:t xml:space="preserve">in which the query point </w:t>
      </w:r>
      <w:proofErr w:type="gramStart"/>
      <w:r w:rsidR="00FB4BA1">
        <w:lastRenderedPageBreak/>
        <w:t>definitely does</w:t>
      </w:r>
      <w:proofErr w:type="gramEnd"/>
      <w:r w:rsidR="00FB4BA1">
        <w:t xml:space="preserve">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7" w:name="_Ref175220935"/>
      <w:bookmarkStart w:id="78" w:name="_Toc175909551"/>
      <w:r>
        <w:lastRenderedPageBreak/>
        <w:t>Implementation</w:t>
      </w:r>
      <w:bookmarkEnd w:id="77"/>
      <w:bookmarkEnd w:id="78"/>
    </w:p>
    <w:p w14:paraId="40CB191C" w14:textId="65D70C3B" w:rsidR="00CC266C" w:rsidRDefault="00732692" w:rsidP="00CC266C">
      <w:pPr>
        <w:pStyle w:val="KapitelII"/>
      </w:pPr>
      <w:bookmarkStart w:id="79" w:name="_Ref174886972"/>
      <w:bookmarkStart w:id="80" w:name="_Toc175909552"/>
      <w:r>
        <w:t>Overview</w:t>
      </w:r>
      <w:bookmarkEnd w:id="79"/>
      <w:bookmarkEnd w:id="80"/>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2205B9D4"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81" w:name="_Ref174957396"/>
      <w:bookmarkStart w:id="82" w:name="_Toc175909553"/>
      <w:r>
        <w:t>Dealing with Floating</w:t>
      </w:r>
      <w:r w:rsidR="007C3831">
        <w:t>-p</w:t>
      </w:r>
      <w:r>
        <w:t>oint Precision</w:t>
      </w:r>
      <w:bookmarkEnd w:id="81"/>
      <w:bookmarkEnd w:id="82"/>
    </w:p>
    <w:p w14:paraId="43670D17" w14:textId="68143E5E"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2D7255" w:rsidRPr="002D7255">
            <w:rPr>
              <w:noProof/>
              <w:lang w:val="de-DE"/>
            </w:rPr>
            <w:t>[16]</w:t>
          </w:r>
          <w:r w:rsidR="002D7255">
            <w:fldChar w:fldCharType="end"/>
          </w:r>
        </w:sdtContent>
      </w:sdt>
      <w:r>
        <w:t xml:space="preserve">.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3272CE9D">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2D449926" w:rsidR="00EF5FAC" w:rsidRDefault="007C6B69" w:rsidP="007C6B69">
      <w:pPr>
        <w:pStyle w:val="Caption"/>
        <w:jc w:val="center"/>
      </w:pPr>
      <w:bookmarkStart w:id="83" w:name="_Toc176268913"/>
      <w:r>
        <w:t xml:space="preserve">Figure </w:t>
      </w:r>
      <w:r>
        <w:fldChar w:fldCharType="begin"/>
      </w:r>
      <w:r>
        <w:instrText xml:space="preserve"> SEQ Figure \* ARABIC </w:instrText>
      </w:r>
      <w:r>
        <w:fldChar w:fldCharType="separate"/>
      </w:r>
      <w:r w:rsidR="004C6C54">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83"/>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proofErr w:type="gramStart"/>
      <w:r w:rsidR="008C757A">
        <w:t xml:space="preserve">this </w:t>
      </w:r>
      <w:r w:rsidR="00180D23">
        <w:t xml:space="preserve"> trade</w:t>
      </w:r>
      <w:proofErr w:type="gramEnd"/>
      <w:r w:rsidR="00180D23">
        <w:t xml:space="preserve">-off has been made in favor of </w:t>
      </w:r>
      <w:r w:rsidR="004747BF">
        <w:t xml:space="preserve">additional </w:t>
      </w:r>
      <w:r w:rsidR="00180D23">
        <w:t>precision.</w:t>
      </w:r>
    </w:p>
    <w:p w14:paraId="504A1FA8" w14:textId="2ECD243A" w:rsidR="00885E31" w:rsidRDefault="006D70B7" w:rsidP="008F6742">
      <w:pPr>
        <w:pStyle w:val="BodyText"/>
      </w:pPr>
      <w:r>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 xml:space="preserve">the code must always expect and correctly handle very small deviations </w:t>
      </w:r>
      <w:r w:rsidR="009E7801">
        <w:lastRenderedPageBreak/>
        <w:t>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4" w:name="_Ref174786561"/>
                            <w:bookmarkStart w:id="85" w:name="_Toc176268914"/>
                            <w:r>
                              <w:t xml:space="preserve">Figure </w:t>
                            </w:r>
                            <w:r>
                              <w:fldChar w:fldCharType="begin"/>
                            </w:r>
                            <w:r>
                              <w:instrText xml:space="preserve"> SEQ Figure \* ARABIC </w:instrText>
                            </w:r>
                            <w:r>
                              <w:fldChar w:fldCharType="separate"/>
                            </w:r>
                            <w:r w:rsidR="004C6C54">
                              <w:rPr>
                                <w:noProof/>
                              </w:rPr>
                              <w:t>16</w:t>
                            </w:r>
                            <w:r>
                              <w:fldChar w:fldCharType="end"/>
                            </w:r>
                            <w:bookmarkEnd w:id="84"/>
                            <w:r>
                              <w:t>: Two triangles touching each other, leading to potential Floating-point precision issues.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6" w:name="_Ref174786561"/>
                      <w:bookmarkStart w:id="87" w:name="_Toc176268914"/>
                      <w:r>
                        <w:t xml:space="preserve">Figure </w:t>
                      </w:r>
                      <w:r>
                        <w:fldChar w:fldCharType="begin"/>
                      </w:r>
                      <w:r>
                        <w:instrText xml:space="preserve"> SEQ Figure \* ARABIC </w:instrText>
                      </w:r>
                      <w:r>
                        <w:fldChar w:fldCharType="separate"/>
                      </w:r>
                      <w:r w:rsidR="004C6C54">
                        <w:rPr>
                          <w:noProof/>
                        </w:rPr>
                        <w:t>16</w:t>
                      </w:r>
                      <w:r>
                        <w:fldChar w:fldCharType="end"/>
                      </w:r>
                      <w:bookmarkEnd w:id="86"/>
                      <w:r>
                        <w:t>: Two triangles touching each other, leading to potential Floating-point precision issues.</w:t>
                      </w:r>
                      <w:bookmarkEnd w:id="87"/>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14AB4B3E"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the theoretical results</w:t>
      </w:r>
      <w:sdt>
        <w:sdtPr>
          <w:id w:val="570081484"/>
          <w:citation/>
        </w:sdtPr>
        <w:sdtContent>
          <w:r w:rsidR="0034792B">
            <w:fldChar w:fldCharType="begin"/>
          </w:r>
          <w:r w:rsidR="0034792B">
            <w:rPr>
              <w:lang w:val="de-DE"/>
            </w:rPr>
            <w:instrText xml:space="preserve"> CITATION Moo59 \l 1031 </w:instrText>
          </w:r>
          <w:r w:rsidR="0034792B">
            <w:fldChar w:fldCharType="separate"/>
          </w:r>
          <w:r w:rsidR="0034792B">
            <w:rPr>
              <w:noProof/>
              <w:lang w:val="de-DE"/>
            </w:rPr>
            <w:t xml:space="preserve"> </w:t>
          </w:r>
          <w:r w:rsidR="0034792B" w:rsidRPr="0034792B">
            <w:rPr>
              <w:noProof/>
              <w:lang w:val="de-DE"/>
            </w:rPr>
            <w:t>[12]</w:t>
          </w:r>
          <w:r w:rsidR="0034792B">
            <w:fldChar w:fldCharType="end"/>
          </w:r>
        </w:sdtContent>
      </w:sdt>
      <w:r w:rsidR="005E59E7">
        <w:t xml:space="preserve">.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6" w:name="_Ref174888663"/>
      <w:bookmarkStart w:id="87" w:name="_Toc175909554"/>
      <w:r>
        <w:lastRenderedPageBreak/>
        <w:t>The interface</w:t>
      </w:r>
      <w:bookmarkEnd w:id="86"/>
      <w:bookmarkEnd w:id="87"/>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17EA1F37"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4219C7">
            <w:rPr>
              <w:lang w:val="de-DE"/>
            </w:rPr>
            <w:instrText xml:space="preserve"> CITATION Uni242 \l 1031 </w:instrText>
          </w:r>
          <w:r w:rsidR="004219C7">
            <w:fldChar w:fldCharType="separate"/>
          </w:r>
          <w:r w:rsidR="004219C7" w:rsidRPr="004219C7">
            <w:rPr>
              <w:noProof/>
              <w:lang w:val="de-DE"/>
            </w:rPr>
            <w:t>[11]</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9D64EE">
        <w:t xml:space="preserve">Figure </w:t>
      </w:r>
      <w:r w:rsidR="009D64EE">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9D64EE">
        <w:t xml:space="preserve">Figure </w:t>
      </w:r>
      <w:r w:rsidR="009D64EE">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8" w:name="_Toc175909555"/>
      <w:r>
        <w:lastRenderedPageBreak/>
        <w:t>The underlying data structure</w:t>
      </w:r>
      <w:bookmarkEnd w:id="88"/>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89" w:name="_Ref172806156"/>
      <w:bookmarkStart w:id="90" w:name="_Toc175909556"/>
      <w:r>
        <w:t>Tessellation</w:t>
      </w:r>
      <w:bookmarkEnd w:id="89"/>
      <w:bookmarkEnd w:id="90"/>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36C455E4"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5C63EE8E" w:rsidR="00C22A39" w:rsidRDefault="00782FFF" w:rsidP="00782FFF">
      <w:pPr>
        <w:pStyle w:val="Caption"/>
        <w:jc w:val="center"/>
      </w:pPr>
      <w:bookmarkStart w:id="91" w:name="_Ref174785857"/>
      <w:bookmarkStart w:id="92" w:name="_Toc176268915"/>
      <w:r>
        <w:t xml:space="preserve">Figure </w:t>
      </w:r>
      <w:r>
        <w:fldChar w:fldCharType="begin"/>
      </w:r>
      <w:r>
        <w:instrText xml:space="preserve"> SEQ Figure \* ARABIC </w:instrText>
      </w:r>
      <w:r>
        <w:fldChar w:fldCharType="separate"/>
      </w:r>
      <w:r w:rsidR="004C6C54">
        <w:rPr>
          <w:noProof/>
        </w:rPr>
        <w:t>17</w:t>
      </w:r>
      <w:r>
        <w:fldChar w:fldCharType="end"/>
      </w:r>
      <w:bookmarkEnd w:id="91"/>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2"/>
    </w:p>
    <w:p w14:paraId="484C6FED" w14:textId="488F2196" w:rsidR="007E0705" w:rsidRDefault="006C426E" w:rsidP="006C426E">
      <w:pPr>
        <w:pStyle w:val="KapitelIII"/>
      </w:pPr>
      <w:bookmarkStart w:id="93" w:name="_Toc175909557"/>
      <w:r>
        <w:t xml:space="preserve">Finding the intersection </w:t>
      </w:r>
      <w:r w:rsidR="003C01E1">
        <w:t>edge</w:t>
      </w:r>
      <w:bookmarkEnd w:id="93"/>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4" w:name="_Toc175909558"/>
      <w:r>
        <w:t>Performing Tessellation</w:t>
      </w:r>
      <w:bookmarkEnd w:id="94"/>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7F426D94">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BCC5DEE" w:rsidR="00FB0F9C" w:rsidRDefault="00435FE0" w:rsidP="00BF351B">
      <w:pPr>
        <w:pStyle w:val="Caption"/>
        <w:jc w:val="center"/>
      </w:pPr>
      <w:bookmarkStart w:id="95" w:name="_Ref174614847"/>
      <w:bookmarkStart w:id="96" w:name="_Toc176268916"/>
      <w:r>
        <w:t xml:space="preserve">Figure </w:t>
      </w:r>
      <w:r>
        <w:fldChar w:fldCharType="begin"/>
      </w:r>
      <w:r>
        <w:instrText xml:space="preserve"> SEQ Figure \* ARABIC </w:instrText>
      </w:r>
      <w:r>
        <w:fldChar w:fldCharType="separate"/>
      </w:r>
      <w:r w:rsidR="004C6C54">
        <w:rPr>
          <w:noProof/>
        </w:rPr>
        <w:t>18</w:t>
      </w:r>
      <w:r>
        <w:fldChar w:fldCharType="end"/>
      </w:r>
      <w:bookmarkEnd w:id="95"/>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6"/>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97" w:name="_Ref174614779"/>
                            <w:bookmarkStart w:id="98" w:name="_Toc176268917"/>
                            <w:r>
                              <w:t xml:space="preserve">Figure </w:t>
                            </w:r>
                            <w:r>
                              <w:fldChar w:fldCharType="begin"/>
                            </w:r>
                            <w:r>
                              <w:instrText xml:space="preserve"> SEQ Figure \* ARABIC </w:instrText>
                            </w:r>
                            <w:r>
                              <w:fldChar w:fldCharType="separate"/>
                            </w:r>
                            <w:r w:rsidR="004C6C54">
                              <w:rPr>
                                <w:noProof/>
                              </w:rPr>
                              <w:t>19</w:t>
                            </w:r>
                            <w:r>
                              <w:fldChar w:fldCharType="end"/>
                            </w:r>
                            <w:bookmarkEnd w:id="97"/>
                            <w:r>
                              <w:t xml:space="preserve">: </w:t>
                            </w:r>
                            <w:r w:rsidRPr="00845379">
                              <w:t>Showcase of the general tessellation algorithm.</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1" w:name="_Ref174614779"/>
                      <w:bookmarkStart w:id="102" w:name="_Toc176268917"/>
                      <w:r>
                        <w:t xml:space="preserve">Figure </w:t>
                      </w:r>
                      <w:r>
                        <w:fldChar w:fldCharType="begin"/>
                      </w:r>
                      <w:r>
                        <w:instrText xml:space="preserve"> SEQ Figure \* ARABIC </w:instrText>
                      </w:r>
                      <w:r>
                        <w:fldChar w:fldCharType="separate"/>
                      </w:r>
                      <w:r w:rsidR="004C6C54">
                        <w:rPr>
                          <w:noProof/>
                        </w:rPr>
                        <w:t>19</w:t>
                      </w:r>
                      <w:r>
                        <w:fldChar w:fldCharType="end"/>
                      </w:r>
                      <w:bookmarkEnd w:id="101"/>
                      <w:r>
                        <w:t xml:space="preserve">: </w:t>
                      </w:r>
                      <w:r w:rsidRPr="00845379">
                        <w:t>Showcase of the general tessellation algorithm.</w:t>
                      </w:r>
                      <w:bookmarkEnd w:id="102"/>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99" w:name="_Toc175909559"/>
      <w:r>
        <w:t>Parallelization</w:t>
      </w:r>
      <w:bookmarkEnd w:id="99"/>
    </w:p>
    <w:p w14:paraId="132A3229" w14:textId="38753197"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w:t>
      </w:r>
      <w:proofErr w:type="gramStart"/>
      <w:r w:rsidR="00577210">
        <w:t>actually run</w:t>
      </w:r>
      <w:proofErr w:type="gramEnd"/>
      <w:r w:rsidR="00577210">
        <w:t xml:space="preserve">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DF7482" w:rsidRPr="00DF7482">
            <w:rPr>
              <w:noProof/>
              <w:lang w:val="de-DE"/>
            </w:rPr>
            <w:t>[15]</w:t>
          </w:r>
          <w:r w:rsidR="00DF7482">
            <w:fldChar w:fldCharType="end"/>
          </w:r>
        </w:sdtContent>
      </w:sdt>
      <w:r w:rsidR="0068131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lastRenderedPageBreak/>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 xml:space="preserve">After the delimiters have been clipped, the solution spins up </w:t>
      </w:r>
      <w:proofErr w:type="gramStart"/>
      <w:r>
        <w:t>a number of</w:t>
      </w:r>
      <w:proofErr w:type="gramEnd"/>
      <w:r>
        <w:t xml:space="preserve">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0" w:name="_Toc175909560"/>
      <w:r w:rsidR="00CB73E2">
        <w:t>Possible Improvements</w:t>
      </w:r>
      <w:bookmarkEnd w:id="100"/>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1" w:name="_Toc175909561"/>
      <w:r>
        <w:lastRenderedPageBreak/>
        <w:t>Floodfilling</w:t>
      </w:r>
      <w:bookmarkEnd w:id="101"/>
    </w:p>
    <w:p w14:paraId="6541CCFC" w14:textId="2889CD7D"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3F56D8" w:rsidRPr="003F56D8">
            <w:rPr>
              <w:noProof/>
              <w:lang w:val="de-DE"/>
            </w:rPr>
            <w:t>[6]</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0F0083D3" w14:textId="7E8B0CD6"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6708DB" w:rsidRPr="006708DB">
            <w:rPr>
              <w:noProof/>
              <w:lang w:val="de-DE"/>
            </w:rPr>
            <w:t>[20]</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02" w:name="_Ref175305028"/>
      <w:bookmarkStart w:id="103" w:name="_Toc175909562"/>
      <w:r>
        <w:t>Integration into the Unity Engine</w:t>
      </w:r>
      <w:bookmarkEnd w:id="102"/>
      <w:bookmarkEnd w:id="103"/>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w:t>
      </w:r>
      <w:r w:rsidR="005E3EDC">
        <w:lastRenderedPageBreak/>
        <w:t xml:space="preserve">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w:t>
      </w:r>
      <w:proofErr w:type="gramStart"/>
      <w:r w:rsidR="0082500B">
        <w:t>the Scene</w:t>
      </w:r>
      <w:proofErr w:type="gramEnd"/>
      <w:r w:rsidR="0082500B">
        <w:t xml:space="preserv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4" w:name="_Toc176268918"/>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09" w:name="_Toc176268918"/>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9"/>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05" w:name="_Ref175651747"/>
                            <w:bookmarkStart w:id="106" w:name="_Toc176268919"/>
                            <w:r>
                              <w:t xml:space="preserve">Figure </w:t>
                            </w:r>
                            <w:r>
                              <w:fldChar w:fldCharType="begin"/>
                            </w:r>
                            <w:r>
                              <w:instrText xml:space="preserve"> SEQ Figure \* ARABIC </w:instrText>
                            </w:r>
                            <w:r>
                              <w:fldChar w:fldCharType="separate"/>
                            </w:r>
                            <w:r w:rsidR="004C6C54">
                              <w:rPr>
                                <w:noProof/>
                              </w:rPr>
                              <w:t>21</w:t>
                            </w:r>
                            <w:r>
                              <w:fldChar w:fldCharType="end"/>
                            </w:r>
                            <w:bookmarkEnd w:id="105"/>
                            <w:r>
                              <w:t>: The Delimiter planes rendered in the Scene View.</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2" w:name="_Ref175651747"/>
                      <w:bookmarkStart w:id="113" w:name="_Toc176268919"/>
                      <w:r>
                        <w:t xml:space="preserve">Figure </w:t>
                      </w:r>
                      <w:r>
                        <w:fldChar w:fldCharType="begin"/>
                      </w:r>
                      <w:r>
                        <w:instrText xml:space="preserve"> SEQ Figure \* ARABIC </w:instrText>
                      </w:r>
                      <w:r>
                        <w:fldChar w:fldCharType="separate"/>
                      </w:r>
                      <w:r w:rsidR="004C6C54">
                        <w:rPr>
                          <w:noProof/>
                        </w:rPr>
                        <w:t>21</w:t>
                      </w:r>
                      <w:r>
                        <w:fldChar w:fldCharType="end"/>
                      </w:r>
                      <w:bookmarkEnd w:id="112"/>
                      <w:r>
                        <w:t>: The Delimiter planes rendered in the Scene View.</w:t>
                      </w:r>
                      <w:bookmarkEnd w:id="113"/>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07" w:name="_Toc175909563"/>
      <w:r>
        <w:lastRenderedPageBreak/>
        <w:t>Assessment</w:t>
      </w:r>
      <w:bookmarkEnd w:id="107"/>
    </w:p>
    <w:p w14:paraId="18C48275" w14:textId="5F9ED107"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E1669">
            <w:rPr>
              <w:noProof/>
              <w:lang w:val="de-DE"/>
            </w:rPr>
            <w:t xml:space="preserve"> </w:t>
          </w:r>
          <w:r w:rsidR="005E1669" w:rsidRPr="005E1669">
            <w:rPr>
              <w:noProof/>
              <w:lang w:val="de-DE"/>
            </w:rPr>
            <w:t>[2]</w:t>
          </w:r>
          <w:r w:rsidR="005E1669">
            <w:fldChar w:fldCharType="end"/>
          </w:r>
        </w:sdtContent>
      </w:sdt>
      <w:r w:rsidR="005E1669">
        <w:t>.</w:t>
      </w:r>
    </w:p>
    <w:p w14:paraId="29F139AE" w14:textId="0E9D654A" w:rsidR="00BB08DB" w:rsidRDefault="00BB08DB" w:rsidP="00F933BC">
      <w:pPr>
        <w:pStyle w:val="KapitelII"/>
      </w:pPr>
      <w:bookmarkStart w:id="108" w:name="_Toc175909564"/>
      <w:r w:rsidRPr="00F933BC">
        <w:t>Test Cases</w:t>
      </w:r>
      <w:bookmarkEnd w:id="108"/>
    </w:p>
    <w:p w14:paraId="35ED2F03" w14:textId="57DFB75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83CAE">
        <w:t xml:space="preserve">Figure </w:t>
      </w:r>
      <w:r w:rsidR="00983CAE">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0C038DAE" w:rsidR="00E859F0" w:rsidRDefault="008A7F56" w:rsidP="008A7F56">
      <w:pPr>
        <w:pStyle w:val="Caption"/>
        <w:jc w:val="center"/>
      </w:pPr>
      <w:bookmarkStart w:id="109" w:name="_Ref175220050"/>
      <w:bookmarkStart w:id="110" w:name="_Ref175221190"/>
      <w:bookmarkStart w:id="111" w:name="_Toc176268920"/>
      <w:r>
        <w:t xml:space="preserve">Figure </w:t>
      </w:r>
      <w:r>
        <w:fldChar w:fldCharType="begin"/>
      </w:r>
      <w:r>
        <w:instrText xml:space="preserve"> SEQ Figure \* ARABIC </w:instrText>
      </w:r>
      <w:r>
        <w:fldChar w:fldCharType="separate"/>
      </w:r>
      <w:r w:rsidR="004C6C54">
        <w:rPr>
          <w:noProof/>
        </w:rPr>
        <w:t>22</w:t>
      </w:r>
      <w:r>
        <w:fldChar w:fldCharType="end"/>
      </w:r>
      <w:bookmarkEnd w:id="109"/>
      <w:r>
        <w:t>: Predefined test cases to ensure the validity of the algorithm.</w:t>
      </w:r>
      <w:bookmarkEnd w:id="110"/>
      <w:bookmarkEnd w:id="111"/>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7ECC70B5" w:rsidR="00F939DB" w:rsidRPr="006476EB" w:rsidRDefault="00EB2D4D" w:rsidP="00EB2D4D">
      <w:pPr>
        <w:pStyle w:val="Caption"/>
        <w:jc w:val="center"/>
      </w:pPr>
      <w:bookmarkStart w:id="112" w:name="_Ref175220408"/>
      <w:bookmarkStart w:id="113" w:name="_Toc176268921"/>
      <w:r>
        <w:t xml:space="preserve">Figure </w:t>
      </w:r>
      <w:r>
        <w:fldChar w:fldCharType="begin"/>
      </w:r>
      <w:r>
        <w:instrText xml:space="preserve"> SEQ Figure \* ARABIC </w:instrText>
      </w:r>
      <w:r>
        <w:fldChar w:fldCharType="separate"/>
      </w:r>
      <w:r w:rsidR="004C6C54">
        <w:rPr>
          <w:noProof/>
        </w:rPr>
        <w:t>23</w:t>
      </w:r>
      <w:r>
        <w:fldChar w:fldCharType="end"/>
      </w:r>
      <w:bookmarkEnd w:id="112"/>
      <w:r>
        <w:t>: A complex world used for testing. The output is as expected.</w:t>
      </w:r>
      <w:bookmarkEnd w:id="113"/>
    </w:p>
    <w:p w14:paraId="0210DDD4" w14:textId="4F265E6B" w:rsidR="00027DAE" w:rsidRDefault="000761B6" w:rsidP="00027DAE">
      <w:pPr>
        <w:pStyle w:val="KapitelII"/>
      </w:pPr>
      <w:bookmarkStart w:id="114" w:name="_Toc175909565"/>
      <w:r w:rsidRPr="00F933BC">
        <w:lastRenderedPageBreak/>
        <w:t>Fulfillment</w:t>
      </w:r>
      <w:r w:rsidR="00117025" w:rsidRPr="00F933BC">
        <w:t xml:space="preserve"> of the requirements</w:t>
      </w:r>
      <w:bookmarkEnd w:id="114"/>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15" w:name="_Toc175909566"/>
      <w:r>
        <w:t>Determinism</w:t>
      </w:r>
      <w:bookmarkEnd w:id="115"/>
    </w:p>
    <w:p w14:paraId="02647E5A" w14:textId="7B2520CB"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0D4E38">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ADA0E14"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C4036">
        <w:t>5.3</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bookmarkStart w:id="116" w:name="_Toc175909567"/>
      <w:r>
        <w:t>Performance</w:t>
      </w:r>
      <w:bookmarkEnd w:id="116"/>
    </w:p>
    <w:p w14:paraId="0A61CF68" w14:textId="509B73C3"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40000E">
        <w:t>5.4</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8D2A27">
        <w:t xml:space="preserve">Figure </w:t>
      </w:r>
      <w:r w:rsidR="008D2A27">
        <w:rPr>
          <w:noProof/>
        </w:rPr>
        <w:t>23</w:t>
      </w:r>
      <w:r w:rsidR="008D2A27">
        <w:fldChar w:fldCharType="end"/>
      </w:r>
      <w:r w:rsidR="008D2A27">
        <w:t>.</w:t>
      </w:r>
    </w:p>
    <w:p w14:paraId="78B5A247" w14:textId="0CCA3C42" w:rsidR="007E3E81" w:rsidRDefault="005739EF" w:rsidP="005739EF">
      <w:pPr>
        <w:pStyle w:val="KapitelIII"/>
      </w:pPr>
      <w:bookmarkStart w:id="117" w:name="_Toc175909568"/>
      <w:r>
        <w:t>Requirements towards Anchor Volumes</w:t>
      </w:r>
      <w:bookmarkEnd w:id="117"/>
    </w:p>
    <w:p w14:paraId="518E2F2B" w14:textId="270CA3A8"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085123">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FE2C03">
        <w:t xml:space="preserve">Figure </w:t>
      </w:r>
      <w:r w:rsidR="00FE2C03">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DB2EB8">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DB2EB8">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7606A3">
        <w:t>5.3</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74370EDF">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66EE4F86" w:rsidR="008377D0" w:rsidRDefault="004C6C54" w:rsidP="004C6C54">
      <w:pPr>
        <w:pStyle w:val="Caption"/>
        <w:jc w:val="center"/>
      </w:pPr>
      <w:bookmarkStart w:id="118" w:name="_Ref175304667"/>
      <w:bookmarkStart w:id="119" w:name="_Toc176268922"/>
      <w:r>
        <w:t xml:space="preserve">Figure </w:t>
      </w:r>
      <w:r>
        <w:fldChar w:fldCharType="begin"/>
      </w:r>
      <w:r>
        <w:instrText xml:space="preserve"> SEQ Figure \* ARABIC </w:instrText>
      </w:r>
      <w:r>
        <w:fldChar w:fldCharType="separate"/>
      </w:r>
      <w:r>
        <w:rPr>
          <w:noProof/>
        </w:rPr>
        <w:t>24</w:t>
      </w:r>
      <w:r>
        <w:fldChar w:fldCharType="end"/>
      </w:r>
      <w:bookmarkEnd w:id="118"/>
      <w:r>
        <w:t>: A gap in a calculated volume in pink due to numerical imprecision.</w:t>
      </w:r>
      <w:bookmarkEnd w:id="119"/>
    </w:p>
    <w:p w14:paraId="3002A6D9" w14:textId="6A333A9C" w:rsidR="00F40860" w:rsidRDefault="00482DF5" w:rsidP="00B55749">
      <w:pPr>
        <w:pStyle w:val="KapitelIII"/>
      </w:pPr>
      <w:bookmarkStart w:id="120" w:name="_Toc175909569"/>
      <w:r>
        <w:lastRenderedPageBreak/>
        <w:t>Predictability</w:t>
      </w:r>
      <w:bookmarkEnd w:id="120"/>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bookmarkStart w:id="121" w:name="_Toc175909570"/>
      <w:r>
        <w:t>Output error</w:t>
      </w:r>
      <w:bookmarkEnd w:id="121"/>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22" w:name="_Toc175909571"/>
      <w:r>
        <w:t>Integration into existing tools</w:t>
      </w:r>
      <w:bookmarkEnd w:id="122"/>
    </w:p>
    <w:p w14:paraId="4D7B71E2" w14:textId="7A95AF0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E47898">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23" w:name="_Toc175909572"/>
      <w:r>
        <w:t>Malformed Input</w:t>
      </w:r>
      <w:bookmarkEnd w:id="123"/>
    </w:p>
    <w:p w14:paraId="60034F2C" w14:textId="3AD8952D" w:rsidR="00D228F3" w:rsidRDefault="003A4B86" w:rsidP="00CB7E44">
      <w:pPr>
        <w:pStyle w:val="BodyText"/>
      </w:pPr>
      <w:r>
        <w:t>There are</w:t>
      </w:r>
      <w:r w:rsidR="00054131">
        <w:t xml:space="preserve"> </w:t>
      </w:r>
      <w:r>
        <w:t xml:space="preserve">constellations of input which </w:t>
      </w:r>
      <w:proofErr w:type="gramStart"/>
      <w:r>
        <w:t>are considered to be</w:t>
      </w:r>
      <w:proofErr w:type="gramEnd"/>
      <w:r>
        <w:t xml:space="preserve"> malformed, as no well-defined way of handling them can be conceived. </w:t>
      </w:r>
      <w:r w:rsidR="00740E71">
        <w:t>The two major edge cases are the following:</w:t>
      </w:r>
    </w:p>
    <w:p w14:paraId="02BC1E74" w14:textId="17EAEF13"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B918FD">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B918FD">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6C3CC2">
        <w:t>3.8</w:t>
      </w:r>
      <w:r w:rsidR="006C3CC2">
        <w:fldChar w:fldCharType="end"/>
      </w:r>
      <w:r w:rsidR="006C3CC2">
        <w:t>).</w:t>
      </w:r>
    </w:p>
    <w:p w14:paraId="7C02FF9B" w14:textId="5A3848D9"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E51B83" w:rsidRPr="00E51B83">
            <w:rPr>
              <w:noProof/>
              <w:lang w:val="de-DE"/>
            </w:rPr>
            <w:t>[2]</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E22C28">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24" w:name="_Ref175305103"/>
      <w:bookmarkStart w:id="125" w:name="_Ref175644162"/>
      <w:bookmarkStart w:id="126" w:name="_Toc175909573"/>
      <w:r>
        <w:t xml:space="preserve">Numerical </w:t>
      </w:r>
      <w:r w:rsidR="00A37631">
        <w:t>Instabil</w:t>
      </w:r>
      <w:bookmarkEnd w:id="124"/>
      <w:r w:rsidR="007217EA">
        <w:t>ity</w:t>
      </w:r>
      <w:bookmarkEnd w:id="125"/>
      <w:bookmarkEnd w:id="126"/>
    </w:p>
    <w:p w14:paraId="0382C2DB" w14:textId="7A720415"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9F1759">
        <w:t>4.2</w:t>
      </w:r>
      <w:r w:rsidR="009F1759">
        <w:fldChar w:fldCharType="end"/>
      </w:r>
      <w:r w:rsidR="009F1759">
        <w:t xml:space="preserve">, as well as potential </w:t>
      </w:r>
      <w:r w:rsidR="00B40B80">
        <w:t xml:space="preserve">improvements </w:t>
      </w:r>
      <w:r w:rsidR="009F1759">
        <w:t>to this problem.</w:t>
      </w:r>
    </w:p>
    <w:p w14:paraId="70A6B52C" w14:textId="3225CC3C"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EB54BF">
        <w:t xml:space="preserve">Figure </w:t>
      </w:r>
      <w:r w:rsidR="00EB54B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41E8AF11"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FE7DA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27" w:name="_Ref175304131"/>
      <w:bookmarkStart w:id="128" w:name="_Toc175909574"/>
      <w:r>
        <w:t>Performance</w:t>
      </w:r>
      <w:bookmarkEnd w:id="127"/>
      <w:bookmarkEnd w:id="128"/>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4F6ACE1B"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396E9B">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6F5DF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59CD6F79"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EF7741">
        <w:t xml:space="preserve">Figure </w:t>
      </w:r>
      <w:r w:rsidR="00EF7741">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48B0AA2A"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3520B5">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29" w:name="_Toc175909575"/>
      <w:r>
        <w:t xml:space="preserve">Comparison </w:t>
      </w:r>
      <w:r w:rsidR="00AC449E">
        <w:t>with Pfaffinger’s Approach</w:t>
      </w:r>
      <w:bookmarkEnd w:id="129"/>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30" w:name="_Ref175650537"/>
      <w:bookmarkStart w:id="131" w:name="_Toc175909576"/>
      <w:r>
        <w:t>Discrepancy of the output</w:t>
      </w:r>
      <w:bookmarkEnd w:id="130"/>
      <w:bookmarkEnd w:id="131"/>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394162BD" w:rsidR="00702084" w:rsidRDefault="00656E02" w:rsidP="00656E02">
      <w:pPr>
        <w:pStyle w:val="Caption"/>
        <w:jc w:val="center"/>
      </w:pPr>
      <w:bookmarkStart w:id="132" w:name="_Ref175048809"/>
      <w:bookmarkStart w:id="133" w:name="_Toc176268923"/>
      <w:r>
        <w:t xml:space="preserve">Figure </w:t>
      </w:r>
      <w:r>
        <w:fldChar w:fldCharType="begin"/>
      </w:r>
      <w:r>
        <w:instrText xml:space="preserve"> SEQ Figure \* ARABIC </w:instrText>
      </w:r>
      <w:r>
        <w:fldChar w:fldCharType="separate"/>
      </w:r>
      <w:r w:rsidR="004C6C54">
        <w:rPr>
          <w:noProof/>
        </w:rPr>
        <w:t>25</w:t>
      </w:r>
      <w:r>
        <w:fldChar w:fldCharType="end"/>
      </w:r>
      <w:bookmarkEnd w:id="132"/>
      <w:r>
        <w:t>: Comparison of the Marching Cubes approach versus the Assembling of triangles.</w:t>
      </w:r>
      <w:bookmarkEnd w:id="133"/>
    </w:p>
    <w:p w14:paraId="20BC61AE" w14:textId="23A14567" w:rsidR="00BB235C" w:rsidRDefault="00ED551B" w:rsidP="00ED551B">
      <w:pPr>
        <w:pStyle w:val="KapitelIII"/>
      </w:pPr>
      <w:bookmarkStart w:id="134" w:name="_Toc175909577"/>
      <w:r>
        <w:t>Resolving Underspecification</w:t>
      </w:r>
      <w:bookmarkEnd w:id="134"/>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35" w:name="_Toc176268924"/>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43" w:name="_Toc176268924"/>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3"/>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36" w:name="_Toc175909578"/>
      <w:r>
        <w:t>Performance</w:t>
      </w:r>
      <w:bookmarkEnd w:id="136"/>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A6C1ECA" w:rsidR="0002086C" w:rsidRDefault="00AF4BE2" w:rsidP="005520B2">
      <w:pPr>
        <w:pStyle w:val="BodyText"/>
      </w:pPr>
      <w:r>
        <w:t xml:space="preserve">As mentioned before, the implementation provided with this thesis also supports Marching Cubes for calculating the volumes. Comparing the performance between using </w:t>
      </w:r>
      <w:r>
        <w:lastRenderedPageBreak/>
        <w:t xml:space="preserve">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D67EC">
        <w:t xml:space="preserve">Figure </w:t>
      </w:r>
      <w:r w:rsidR="009D67E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37" w:name="_Toc175909579"/>
      <w:r>
        <w:t>Trade-Off</w:t>
      </w:r>
      <w:bookmarkEnd w:id="137"/>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1C776B71" w:rsidR="008758D1" w:rsidRDefault="00A04315" w:rsidP="00A04315">
      <w:pPr>
        <w:pStyle w:val="Caption"/>
        <w:jc w:val="center"/>
      </w:pPr>
      <w:bookmarkStart w:id="138" w:name="_Toc176268925"/>
      <w:r>
        <w:t xml:space="preserve">Figure </w:t>
      </w:r>
      <w:r>
        <w:fldChar w:fldCharType="begin"/>
      </w:r>
      <w:r>
        <w:instrText xml:space="preserve"> SEQ Figure \* ARABIC </w:instrText>
      </w:r>
      <w:r>
        <w:fldChar w:fldCharType="separate"/>
      </w:r>
      <w:r w:rsidR="004C6C54">
        <w:rPr>
          <w:noProof/>
        </w:rPr>
        <w:t>27</w:t>
      </w:r>
      <w:r>
        <w:fldChar w:fldCharType="end"/>
      </w:r>
      <w:r>
        <w:t>: The volume on the left was calculated with Marching Cubes, approximately 15 times faster than the one on the right.</w:t>
      </w:r>
      <w:bookmarkEnd w:id="138"/>
    </w:p>
    <w:p w14:paraId="41B2092A" w14:textId="76A434C4" w:rsidR="00503D12" w:rsidRDefault="00503D12" w:rsidP="00503D12">
      <w:pPr>
        <w:pStyle w:val="KapitelII"/>
      </w:pPr>
      <w:bookmarkStart w:id="139" w:name="_Toc175909580"/>
      <w:r>
        <w:t>Feasibility of the approach</w:t>
      </w:r>
      <w:bookmarkEnd w:id="139"/>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w:t>
      </w:r>
      <w:proofErr w:type="gramStart"/>
      <w:r w:rsidR="00FB033F">
        <w:t>an</w:t>
      </w:r>
      <w:r w:rsidR="005F0329">
        <w:t xml:space="preserve"> </w:t>
      </w:r>
      <w:r w:rsidR="004C74F7">
        <w:t>extensive</w:t>
      </w:r>
      <w:proofErr w:type="gramEnd"/>
      <w:r w:rsidR="005F0329">
        <w:t xml:space="preserve"> user study with real world projects.</w:t>
      </w:r>
    </w:p>
    <w:p w14:paraId="375DC626" w14:textId="4AAC13F1"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C96ADE" w:rsidRPr="00C96ADE">
            <w:rPr>
              <w:noProof/>
              <w:lang w:val="de-DE"/>
            </w:rPr>
            <w:t>[2]</w:t>
          </w:r>
          <w:r w:rsidR="00C96ADE">
            <w:fldChar w:fldCharType="end"/>
          </w:r>
        </w:sdtContent>
      </w:sdt>
      <w:r w:rsidR="00C96ADE">
        <w:t>)</w:t>
      </w:r>
      <w:r w:rsidR="00AE4D65">
        <w:t>, or more dynamic components.</w:t>
      </w:r>
    </w:p>
    <w:p w14:paraId="5009A705" w14:textId="39DEBB06" w:rsidR="00147C43" w:rsidRDefault="008F60A9" w:rsidP="00CE754F">
      <w:pPr>
        <w:pStyle w:val="BodyText"/>
      </w:pPr>
      <w:r>
        <w:t xml:space="preserve">Finally, this thesis proposes and implements a generic solution to a problem that many games share, </w:t>
      </w:r>
      <w:proofErr w:type="gramStart"/>
      <w:r>
        <w:t>in an attempt to</w:t>
      </w:r>
      <w:proofErr w:type="gramEnd"/>
      <w:r>
        <w:t xml:space="preserve">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285D58">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40" w:name="_Ref174787368"/>
      <w:bookmarkStart w:id="141" w:name="_Ref174787372"/>
      <w:bookmarkStart w:id="142" w:name="_Toc175909581"/>
      <w:r>
        <w:lastRenderedPageBreak/>
        <w:t>Future Work</w:t>
      </w:r>
      <w:bookmarkEnd w:id="140"/>
      <w:bookmarkEnd w:id="141"/>
      <w:bookmarkEnd w:id="142"/>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43" w:name="_Toc175909582"/>
      <w:r>
        <w:t>Serialization</w:t>
      </w:r>
      <w:bookmarkEnd w:id="143"/>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44" w:name="_Ref175304430"/>
      <w:bookmarkStart w:id="145" w:name="_Toc175909583"/>
      <w:r>
        <w:t>Mesh optimization</w:t>
      </w:r>
      <w:bookmarkEnd w:id="144"/>
      <w:bookmarkEnd w:id="145"/>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5E93C54"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 xml:space="preserve">integrated into the </w:t>
      </w:r>
      <w:r w:rsidR="00AE54C4">
        <w:lastRenderedPageBreak/>
        <w:t>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3A7F72" w:rsidRPr="003A7F72">
            <w:rPr>
              <w:noProof/>
              <w:color w:val="404040" w:themeColor="text1" w:themeTint="BF"/>
              <w:lang w:val="de-DE"/>
            </w:rPr>
            <w:t>[22]</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490587C9">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3B2E275D" w:rsidR="006500C8" w:rsidRDefault="0069248D" w:rsidP="00FA7DCC">
      <w:pPr>
        <w:pStyle w:val="Caption"/>
        <w:jc w:val="center"/>
      </w:pPr>
      <w:bookmarkStart w:id="146" w:name="_Toc176268926"/>
      <w:r>
        <w:t xml:space="preserve">Figure </w:t>
      </w:r>
      <w:r>
        <w:fldChar w:fldCharType="begin"/>
      </w:r>
      <w:r>
        <w:instrText xml:space="preserve"> SEQ Figure \* ARABIC </w:instrText>
      </w:r>
      <w:r>
        <w:fldChar w:fldCharType="separate"/>
      </w:r>
      <w:r w:rsidR="004C6C54">
        <w:rPr>
          <w:noProof/>
        </w:rPr>
        <w:t>28</w:t>
      </w:r>
      <w:r>
        <w:fldChar w:fldCharType="end"/>
      </w:r>
      <w:r>
        <w:t>: The unoptimized triangle representation of a delimiter plane.</w:t>
      </w:r>
      <w:bookmarkEnd w:id="146"/>
    </w:p>
    <w:p w14:paraId="3D7114A7" w14:textId="547C8055" w:rsidR="0007672A" w:rsidRDefault="00943F60" w:rsidP="004841F4">
      <w:pPr>
        <w:pStyle w:val="KapitelII"/>
      </w:pPr>
      <w:bookmarkStart w:id="147" w:name="_Toc175909584"/>
      <w:r>
        <w:t>Spatial Relations</w:t>
      </w:r>
      <w:bookmarkEnd w:id="147"/>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48" w:name="_Toc175909585"/>
      <w:r>
        <w:t>Partial Rebuilds</w:t>
      </w:r>
      <w:bookmarkEnd w:id="148"/>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49" w:name="_Toc175909586"/>
      <w:r>
        <w:lastRenderedPageBreak/>
        <w:t>Conclusion</w:t>
      </w:r>
      <w:bookmarkEnd w:id="149"/>
    </w:p>
    <w:p w14:paraId="442C591B" w14:textId="6A3A5F0C"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 for which the mapped anchor is returned.</w:t>
      </w:r>
    </w:p>
    <w:p w14:paraId="2B4EB4B5" w14:textId="73E616C5"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The system 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 xml:space="preserve">. </w:t>
      </w:r>
      <w:r w:rsidR="00D50A5E">
        <w:t>The goal of this thesis has therefore been met.</w:t>
      </w:r>
    </w:p>
    <w:p w14:paraId="7550ECA5" w14:textId="1229B60F" w:rsidR="00B7765D"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120BCC" w:rsidRPr="00120BCC">
            <w:rPr>
              <w:noProof/>
              <w:lang w:val="de-DE"/>
            </w:rPr>
            <w:t>[2]</w:t>
          </w:r>
          <w:r w:rsidR="00120BCC">
            <w:fldChar w:fldCharType="end"/>
          </w:r>
        </w:sdtContent>
      </w:sdt>
      <w:r w:rsidR="00120BCC">
        <w:t>, and a trade-off between the solutions is discussed.</w:t>
      </w:r>
    </w:p>
    <w:p w14:paraId="5CA022B3" w14:textId="7269FA7C" w:rsidR="00B2571F" w:rsidRPr="00641AE3" w:rsidRDefault="00351F06" w:rsidP="007E2224">
      <w:pPr>
        <w:pStyle w:val="BodyText"/>
      </w:pPr>
      <w:r>
        <w:t xml:space="preserve">The proposed software system is aimed at game </w:t>
      </w:r>
      <w:r w:rsidR="00521859">
        <w:t>developers but</w:t>
      </w:r>
      <w:r>
        <w:t xml:space="preserve"> may </w:t>
      </w:r>
      <w:r w:rsidR="005B32A6">
        <w:t xml:space="preserve">be useful in other </w:t>
      </w:r>
      <w:r w:rsidR="008C60C8">
        <w:t>disciplines</w:t>
      </w:r>
      <w:r w:rsidR="00347E20">
        <w:t xml:space="preserve"> </w:t>
      </w:r>
      <w:r w:rsidR="008C60C8">
        <w:t>such as architecture or navigation.</w:t>
      </w:r>
      <w:r w:rsidR="00932D4F">
        <w:t xml:space="preserve"> </w:t>
      </w:r>
      <w:r w:rsidR="003D6F71">
        <w:t xml:space="preserve">It has been implemented to be agnostic of any specific piece of software </w:t>
      </w:r>
      <w:r w:rsidR="00A5725B">
        <w:t>for ease of integration into real world projects.</w:t>
      </w:r>
      <w:r w:rsidR="007B55A2">
        <w:t xml:space="preserve"> </w:t>
      </w:r>
      <w:r w:rsidR="0033145F">
        <w:t xml:space="preserve">The </w:t>
      </w:r>
      <w:r w:rsidR="00060936">
        <w:t xml:space="preserve">thesis also </w:t>
      </w:r>
      <w:r w:rsidR="0033145F">
        <w:t xml:space="preserve">provides </w:t>
      </w:r>
      <w:r w:rsidR="00510A17">
        <w:t>a sample game</w:t>
      </w:r>
      <w:r w:rsidR="008B6A9D">
        <w:t xml:space="preserve"> project</w:t>
      </w:r>
      <w:r w:rsidR="00510A17">
        <w:t xml:space="preserve"> (using the Unity Engine), with which the solution has been tested.</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50" w:name="_Toc175909587"/>
      <w:r>
        <w:lastRenderedPageBreak/>
        <w:t>List</w:t>
      </w:r>
      <w:r w:rsidR="008117CA">
        <w:t xml:space="preserve"> of figures</w:t>
      </w:r>
      <w:bookmarkEnd w:id="150"/>
    </w:p>
    <w:p w14:paraId="192369EA" w14:textId="4600F9BF" w:rsidR="006D0830"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6268899" w:history="1">
        <w:r w:rsidR="006D0830" w:rsidRPr="00177082">
          <w:rPr>
            <w:rStyle w:val="Hyperlink"/>
            <w:noProof/>
          </w:rPr>
          <w:t>Figure 1: The four proposed representations of volumes (projected into two dimensions), from left to right, with the initial shape on the left.</w:t>
        </w:r>
        <w:r w:rsidR="006D0830">
          <w:rPr>
            <w:noProof/>
            <w:webHidden/>
          </w:rPr>
          <w:tab/>
        </w:r>
        <w:r w:rsidR="006D0830">
          <w:rPr>
            <w:noProof/>
            <w:webHidden/>
          </w:rPr>
          <w:fldChar w:fldCharType="begin"/>
        </w:r>
        <w:r w:rsidR="006D0830">
          <w:rPr>
            <w:noProof/>
            <w:webHidden/>
          </w:rPr>
          <w:instrText xml:space="preserve"> PAGEREF _Toc176268899 \h </w:instrText>
        </w:r>
        <w:r w:rsidR="006D0830">
          <w:rPr>
            <w:noProof/>
            <w:webHidden/>
          </w:rPr>
        </w:r>
        <w:r w:rsidR="006D0830">
          <w:rPr>
            <w:noProof/>
            <w:webHidden/>
          </w:rPr>
          <w:fldChar w:fldCharType="separate"/>
        </w:r>
        <w:r w:rsidR="006D0830">
          <w:rPr>
            <w:noProof/>
            <w:webHidden/>
          </w:rPr>
          <w:t>16</w:t>
        </w:r>
        <w:r w:rsidR="006D0830">
          <w:rPr>
            <w:noProof/>
            <w:webHidden/>
          </w:rPr>
          <w:fldChar w:fldCharType="end"/>
        </w:r>
      </w:hyperlink>
    </w:p>
    <w:p w14:paraId="7EA2F2FF" w14:textId="6CC50FA2"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00" w:history="1">
        <w:r w:rsidR="006D0830" w:rsidRPr="00177082">
          <w:rPr>
            <w:rStyle w:val="Hyperlink"/>
            <w:noProof/>
          </w:rPr>
          <w:t>Figure 2: A delimiter object defined by position, rotation and scale, with two virtually extended delimiter planes created on the positive and negative Z axis of the cuboid.</w:t>
        </w:r>
        <w:r w:rsidR="006D0830">
          <w:rPr>
            <w:noProof/>
            <w:webHidden/>
          </w:rPr>
          <w:tab/>
        </w:r>
        <w:r w:rsidR="006D0830">
          <w:rPr>
            <w:noProof/>
            <w:webHidden/>
          </w:rPr>
          <w:fldChar w:fldCharType="begin"/>
        </w:r>
        <w:r w:rsidR="006D0830">
          <w:rPr>
            <w:noProof/>
            <w:webHidden/>
          </w:rPr>
          <w:instrText xml:space="preserve"> PAGEREF _Toc176268900 \h </w:instrText>
        </w:r>
        <w:r w:rsidR="006D0830">
          <w:rPr>
            <w:noProof/>
            <w:webHidden/>
          </w:rPr>
        </w:r>
        <w:r w:rsidR="006D0830">
          <w:rPr>
            <w:noProof/>
            <w:webHidden/>
          </w:rPr>
          <w:fldChar w:fldCharType="separate"/>
        </w:r>
        <w:r w:rsidR="006D0830">
          <w:rPr>
            <w:noProof/>
            <w:webHidden/>
          </w:rPr>
          <w:t>18</w:t>
        </w:r>
        <w:r w:rsidR="006D0830">
          <w:rPr>
            <w:noProof/>
            <w:webHidden/>
          </w:rPr>
          <w:fldChar w:fldCharType="end"/>
        </w:r>
      </w:hyperlink>
    </w:p>
    <w:p w14:paraId="4C511B4B" w14:textId="1D660CA5"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01" w:history="1">
        <w:r w:rsidR="006D0830" w:rsidRPr="00177082">
          <w:rPr>
            <w:rStyle w:val="Hyperlink"/>
            <w:noProof/>
          </w:rPr>
          <w:t>Figure 3: Visual Example of virtually extending Delimiter Planes. Delimiters are displayed from a top-down view.</w:t>
        </w:r>
        <w:r w:rsidR="006D0830">
          <w:rPr>
            <w:noProof/>
            <w:webHidden/>
          </w:rPr>
          <w:tab/>
        </w:r>
        <w:r w:rsidR="006D0830">
          <w:rPr>
            <w:noProof/>
            <w:webHidden/>
          </w:rPr>
          <w:fldChar w:fldCharType="begin"/>
        </w:r>
        <w:r w:rsidR="006D0830">
          <w:rPr>
            <w:noProof/>
            <w:webHidden/>
          </w:rPr>
          <w:instrText xml:space="preserve"> PAGEREF _Toc176268901 \h </w:instrText>
        </w:r>
        <w:r w:rsidR="006D0830">
          <w:rPr>
            <w:noProof/>
            <w:webHidden/>
          </w:rPr>
        </w:r>
        <w:r w:rsidR="006D0830">
          <w:rPr>
            <w:noProof/>
            <w:webHidden/>
          </w:rPr>
          <w:fldChar w:fldCharType="separate"/>
        </w:r>
        <w:r w:rsidR="006D0830">
          <w:rPr>
            <w:noProof/>
            <w:webHidden/>
          </w:rPr>
          <w:t>19</w:t>
        </w:r>
        <w:r w:rsidR="006D0830">
          <w:rPr>
            <w:noProof/>
            <w:webHidden/>
          </w:rPr>
          <w:fldChar w:fldCharType="end"/>
        </w:r>
      </w:hyperlink>
    </w:p>
    <w:p w14:paraId="5E90F36C" w14:textId="55A5DD1A"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02" w:history="1">
        <w:r w:rsidR="006D0830" w:rsidRPr="00177082">
          <w:rPr>
            <w:rStyle w:val="Hyperlink"/>
            <w:noProof/>
          </w:rPr>
          <w:t>Figure 4: Virtual Extension can be specific for each orthogonal axis of a plane. This delimiter object was only assigned one delimiter planes.</w:t>
        </w:r>
        <w:r w:rsidR="006D0830">
          <w:rPr>
            <w:noProof/>
            <w:webHidden/>
          </w:rPr>
          <w:tab/>
        </w:r>
        <w:r w:rsidR="006D0830">
          <w:rPr>
            <w:noProof/>
            <w:webHidden/>
          </w:rPr>
          <w:fldChar w:fldCharType="begin"/>
        </w:r>
        <w:r w:rsidR="006D0830">
          <w:rPr>
            <w:noProof/>
            <w:webHidden/>
          </w:rPr>
          <w:instrText xml:space="preserve"> PAGEREF _Toc176268902 \h </w:instrText>
        </w:r>
        <w:r w:rsidR="006D0830">
          <w:rPr>
            <w:noProof/>
            <w:webHidden/>
          </w:rPr>
        </w:r>
        <w:r w:rsidR="006D0830">
          <w:rPr>
            <w:noProof/>
            <w:webHidden/>
          </w:rPr>
          <w:fldChar w:fldCharType="separate"/>
        </w:r>
        <w:r w:rsidR="006D0830">
          <w:rPr>
            <w:noProof/>
            <w:webHidden/>
          </w:rPr>
          <w:t>19</w:t>
        </w:r>
        <w:r w:rsidR="006D0830">
          <w:rPr>
            <w:noProof/>
            <w:webHidden/>
          </w:rPr>
          <w:fldChar w:fldCharType="end"/>
        </w:r>
      </w:hyperlink>
    </w:p>
    <w:p w14:paraId="79D754A4" w14:textId="79017B3F"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03" w:history="1">
        <w:r w:rsidR="006D0830" w:rsidRPr="00177082">
          <w:rPr>
            <w:rStyle w:val="Hyperlink"/>
            <w:noProof/>
          </w:rPr>
          <w:t>Figure 5: The black part is clipped away from the delimiters whose level is not lower than the other's. Delimiters are seen from a top-down view.</w:t>
        </w:r>
        <w:r w:rsidR="006D0830">
          <w:rPr>
            <w:noProof/>
            <w:webHidden/>
          </w:rPr>
          <w:tab/>
        </w:r>
        <w:r w:rsidR="006D0830">
          <w:rPr>
            <w:noProof/>
            <w:webHidden/>
          </w:rPr>
          <w:fldChar w:fldCharType="begin"/>
        </w:r>
        <w:r w:rsidR="006D0830">
          <w:rPr>
            <w:noProof/>
            <w:webHidden/>
          </w:rPr>
          <w:instrText xml:space="preserve"> PAGEREF _Toc176268903 \h </w:instrText>
        </w:r>
        <w:r w:rsidR="006D0830">
          <w:rPr>
            <w:noProof/>
            <w:webHidden/>
          </w:rPr>
        </w:r>
        <w:r w:rsidR="006D0830">
          <w:rPr>
            <w:noProof/>
            <w:webHidden/>
          </w:rPr>
          <w:fldChar w:fldCharType="separate"/>
        </w:r>
        <w:r w:rsidR="006D0830">
          <w:rPr>
            <w:noProof/>
            <w:webHidden/>
          </w:rPr>
          <w:t>21</w:t>
        </w:r>
        <w:r w:rsidR="006D0830">
          <w:rPr>
            <w:noProof/>
            <w:webHidden/>
          </w:rPr>
          <w:fldChar w:fldCharType="end"/>
        </w:r>
      </w:hyperlink>
    </w:p>
    <w:p w14:paraId="54D712AF" w14:textId="5956CCFE"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04" w:history="1">
        <w:r w:rsidR="006D0830" w:rsidRPr="00177082">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sidR="006D0830">
          <w:rPr>
            <w:noProof/>
            <w:webHidden/>
          </w:rPr>
          <w:tab/>
        </w:r>
        <w:r w:rsidR="006D0830">
          <w:rPr>
            <w:noProof/>
            <w:webHidden/>
          </w:rPr>
          <w:fldChar w:fldCharType="begin"/>
        </w:r>
        <w:r w:rsidR="006D0830">
          <w:rPr>
            <w:noProof/>
            <w:webHidden/>
          </w:rPr>
          <w:instrText xml:space="preserve"> PAGEREF _Toc176268904 \h </w:instrText>
        </w:r>
        <w:r w:rsidR="006D0830">
          <w:rPr>
            <w:noProof/>
            <w:webHidden/>
          </w:rPr>
        </w:r>
        <w:r w:rsidR="006D0830">
          <w:rPr>
            <w:noProof/>
            <w:webHidden/>
          </w:rPr>
          <w:fldChar w:fldCharType="separate"/>
        </w:r>
        <w:r w:rsidR="006D0830">
          <w:rPr>
            <w:noProof/>
            <w:webHidden/>
          </w:rPr>
          <w:t>21</w:t>
        </w:r>
        <w:r w:rsidR="006D0830">
          <w:rPr>
            <w:noProof/>
            <w:webHidden/>
          </w:rPr>
          <w:fldChar w:fldCharType="end"/>
        </w:r>
      </w:hyperlink>
    </w:p>
    <w:p w14:paraId="59F4AE32" w14:textId="051AE58E"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05" w:history="1">
        <w:r w:rsidR="006D0830" w:rsidRPr="00177082">
          <w:rPr>
            <w:rStyle w:val="Hyperlink"/>
            <w:noProof/>
          </w:rPr>
          <w:t>Figure 7: An example of unexpected results if the intersections are not ordered properly. Intersection 1 should be handled after intersection 3. Delimiters are seen from a top-down view.</w:t>
        </w:r>
        <w:r w:rsidR="006D0830">
          <w:rPr>
            <w:noProof/>
            <w:webHidden/>
          </w:rPr>
          <w:tab/>
        </w:r>
        <w:r w:rsidR="006D0830">
          <w:rPr>
            <w:noProof/>
            <w:webHidden/>
          </w:rPr>
          <w:fldChar w:fldCharType="begin"/>
        </w:r>
        <w:r w:rsidR="006D0830">
          <w:rPr>
            <w:noProof/>
            <w:webHidden/>
          </w:rPr>
          <w:instrText xml:space="preserve"> PAGEREF _Toc176268905 \h </w:instrText>
        </w:r>
        <w:r w:rsidR="006D0830">
          <w:rPr>
            <w:noProof/>
            <w:webHidden/>
          </w:rPr>
        </w:r>
        <w:r w:rsidR="006D0830">
          <w:rPr>
            <w:noProof/>
            <w:webHidden/>
          </w:rPr>
          <w:fldChar w:fldCharType="separate"/>
        </w:r>
        <w:r w:rsidR="006D0830">
          <w:rPr>
            <w:noProof/>
            <w:webHidden/>
          </w:rPr>
          <w:t>22</w:t>
        </w:r>
        <w:r w:rsidR="006D0830">
          <w:rPr>
            <w:noProof/>
            <w:webHidden/>
          </w:rPr>
          <w:fldChar w:fldCharType="end"/>
        </w:r>
      </w:hyperlink>
    </w:p>
    <w:p w14:paraId="1ACBA037" w14:textId="69A0F0F4"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06" w:history="1">
        <w:r w:rsidR="006D0830" w:rsidRPr="00177082">
          <w:rPr>
            <w:rStyle w:val="Hyperlink"/>
            <w:noProof/>
          </w:rPr>
          <w:t>Figure 8: The blue dotted lines represent the heuristic by which intersections are sorted. The lengths of the two lines are summed together to find one distance value.</w:t>
        </w:r>
        <w:r w:rsidR="006D0830">
          <w:rPr>
            <w:noProof/>
            <w:webHidden/>
          </w:rPr>
          <w:tab/>
        </w:r>
        <w:r w:rsidR="006D0830">
          <w:rPr>
            <w:noProof/>
            <w:webHidden/>
          </w:rPr>
          <w:fldChar w:fldCharType="begin"/>
        </w:r>
        <w:r w:rsidR="006D0830">
          <w:rPr>
            <w:noProof/>
            <w:webHidden/>
          </w:rPr>
          <w:instrText xml:space="preserve"> PAGEREF _Toc176268906 \h </w:instrText>
        </w:r>
        <w:r w:rsidR="006D0830">
          <w:rPr>
            <w:noProof/>
            <w:webHidden/>
          </w:rPr>
        </w:r>
        <w:r w:rsidR="006D0830">
          <w:rPr>
            <w:noProof/>
            <w:webHidden/>
          </w:rPr>
          <w:fldChar w:fldCharType="separate"/>
        </w:r>
        <w:r w:rsidR="006D0830">
          <w:rPr>
            <w:noProof/>
            <w:webHidden/>
          </w:rPr>
          <w:t>22</w:t>
        </w:r>
        <w:r w:rsidR="006D0830">
          <w:rPr>
            <w:noProof/>
            <w:webHidden/>
          </w:rPr>
          <w:fldChar w:fldCharType="end"/>
        </w:r>
      </w:hyperlink>
    </w:p>
    <w:p w14:paraId="10CE0E9D" w14:textId="14CEF1F5"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07" w:history="1">
        <w:r w:rsidR="006D0830" w:rsidRPr="00177082">
          <w:rPr>
            <w:rStyle w:val="Hyperlink"/>
            <w:noProof/>
          </w:rPr>
          <w:t>Figure 9: Top-down view of false negatives when calculating anchor volumes. The expected volume is indicated in pink, the anchor in green. Successful rays are indicated by a solid blue line, blocked rays by a dotted line.</w:t>
        </w:r>
        <w:r w:rsidR="006D0830">
          <w:rPr>
            <w:noProof/>
            <w:webHidden/>
          </w:rPr>
          <w:tab/>
        </w:r>
        <w:r w:rsidR="006D0830">
          <w:rPr>
            <w:noProof/>
            <w:webHidden/>
          </w:rPr>
          <w:fldChar w:fldCharType="begin"/>
        </w:r>
        <w:r w:rsidR="006D0830">
          <w:rPr>
            <w:noProof/>
            <w:webHidden/>
          </w:rPr>
          <w:instrText xml:space="preserve"> PAGEREF _Toc176268907 \h </w:instrText>
        </w:r>
        <w:r w:rsidR="006D0830">
          <w:rPr>
            <w:noProof/>
            <w:webHidden/>
          </w:rPr>
        </w:r>
        <w:r w:rsidR="006D0830">
          <w:rPr>
            <w:noProof/>
            <w:webHidden/>
          </w:rPr>
          <w:fldChar w:fldCharType="separate"/>
        </w:r>
        <w:r w:rsidR="006D0830">
          <w:rPr>
            <w:noProof/>
            <w:webHidden/>
          </w:rPr>
          <w:t>24</w:t>
        </w:r>
        <w:r w:rsidR="006D0830">
          <w:rPr>
            <w:noProof/>
            <w:webHidden/>
          </w:rPr>
          <w:fldChar w:fldCharType="end"/>
        </w:r>
      </w:hyperlink>
    </w:p>
    <w:p w14:paraId="4C134C17" w14:textId="00551FD3"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08" w:history="1">
        <w:r w:rsidR="006D0830" w:rsidRPr="00177082">
          <w:rPr>
            <w:rStyle w:val="Hyperlink"/>
            <w:noProof/>
          </w:rPr>
          <w:t>Figure 10: Using more query points (green) to check for delimiting triangles. All triangles now cast un-obstructed rays to at least one of the points. Some rays have been omitted for visual clarity.</w:t>
        </w:r>
        <w:r w:rsidR="006D0830">
          <w:rPr>
            <w:noProof/>
            <w:webHidden/>
          </w:rPr>
          <w:tab/>
        </w:r>
        <w:r w:rsidR="006D0830">
          <w:rPr>
            <w:noProof/>
            <w:webHidden/>
          </w:rPr>
          <w:fldChar w:fldCharType="begin"/>
        </w:r>
        <w:r w:rsidR="006D0830">
          <w:rPr>
            <w:noProof/>
            <w:webHidden/>
          </w:rPr>
          <w:instrText xml:space="preserve"> PAGEREF _Toc176268908 \h </w:instrText>
        </w:r>
        <w:r w:rsidR="006D0830">
          <w:rPr>
            <w:noProof/>
            <w:webHidden/>
          </w:rPr>
        </w:r>
        <w:r w:rsidR="006D0830">
          <w:rPr>
            <w:noProof/>
            <w:webHidden/>
          </w:rPr>
          <w:fldChar w:fldCharType="separate"/>
        </w:r>
        <w:r w:rsidR="006D0830">
          <w:rPr>
            <w:noProof/>
            <w:webHidden/>
          </w:rPr>
          <w:t>25</w:t>
        </w:r>
        <w:r w:rsidR="006D0830">
          <w:rPr>
            <w:noProof/>
            <w:webHidden/>
          </w:rPr>
          <w:fldChar w:fldCharType="end"/>
        </w:r>
      </w:hyperlink>
    </w:p>
    <w:p w14:paraId="1B5AEAE5" w14:textId="7FF30000"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09" w:history="1">
        <w:r w:rsidR="006D0830" w:rsidRPr="00177082">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6D0830">
          <w:rPr>
            <w:noProof/>
            <w:webHidden/>
          </w:rPr>
          <w:tab/>
        </w:r>
        <w:r w:rsidR="006D0830">
          <w:rPr>
            <w:noProof/>
            <w:webHidden/>
          </w:rPr>
          <w:fldChar w:fldCharType="begin"/>
        </w:r>
        <w:r w:rsidR="006D0830">
          <w:rPr>
            <w:noProof/>
            <w:webHidden/>
          </w:rPr>
          <w:instrText xml:space="preserve"> PAGEREF _Toc176268909 \h </w:instrText>
        </w:r>
        <w:r w:rsidR="006D0830">
          <w:rPr>
            <w:noProof/>
            <w:webHidden/>
          </w:rPr>
        </w:r>
        <w:r w:rsidR="006D0830">
          <w:rPr>
            <w:noProof/>
            <w:webHidden/>
          </w:rPr>
          <w:fldChar w:fldCharType="separate"/>
        </w:r>
        <w:r w:rsidR="006D0830">
          <w:rPr>
            <w:noProof/>
            <w:webHidden/>
          </w:rPr>
          <w:t>26</w:t>
        </w:r>
        <w:r w:rsidR="006D0830">
          <w:rPr>
            <w:noProof/>
            <w:webHidden/>
          </w:rPr>
          <w:fldChar w:fldCharType="end"/>
        </w:r>
      </w:hyperlink>
    </w:p>
    <w:p w14:paraId="09F2132F" w14:textId="71984FAA"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10" w:history="1">
        <w:r w:rsidR="006D0830" w:rsidRPr="00177082">
          <w:rPr>
            <w:rStyle w:val="Hyperlink"/>
            <w:noProof/>
          </w:rPr>
          <w:t>Figure 12: Issues with large grid sizes in the Floodfilling Algorithm</w:t>
        </w:r>
        <w:r w:rsidR="006D0830">
          <w:rPr>
            <w:noProof/>
            <w:webHidden/>
          </w:rPr>
          <w:tab/>
        </w:r>
        <w:r w:rsidR="006D0830">
          <w:rPr>
            <w:noProof/>
            <w:webHidden/>
          </w:rPr>
          <w:fldChar w:fldCharType="begin"/>
        </w:r>
        <w:r w:rsidR="006D0830">
          <w:rPr>
            <w:noProof/>
            <w:webHidden/>
          </w:rPr>
          <w:instrText xml:space="preserve"> PAGEREF _Toc176268910 \h </w:instrText>
        </w:r>
        <w:r w:rsidR="006D0830">
          <w:rPr>
            <w:noProof/>
            <w:webHidden/>
          </w:rPr>
        </w:r>
        <w:r w:rsidR="006D0830">
          <w:rPr>
            <w:noProof/>
            <w:webHidden/>
          </w:rPr>
          <w:fldChar w:fldCharType="separate"/>
        </w:r>
        <w:r w:rsidR="006D0830">
          <w:rPr>
            <w:noProof/>
            <w:webHidden/>
          </w:rPr>
          <w:t>26</w:t>
        </w:r>
        <w:r w:rsidR="006D0830">
          <w:rPr>
            <w:noProof/>
            <w:webHidden/>
          </w:rPr>
          <w:fldChar w:fldCharType="end"/>
        </w:r>
      </w:hyperlink>
    </w:p>
    <w:p w14:paraId="26D6AA33" w14:textId="06D42969"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11" w:history="1">
        <w:r w:rsidR="006D0830" w:rsidRPr="00177082">
          <w:rPr>
            <w:rStyle w:val="Hyperlink"/>
            <w:noProof/>
          </w:rPr>
          <w:t>Figure 13: Visualization of the Even-Odd rule. The green ray intersects an odd number of times, so the point is inside the polygon, contrary to the red point.</w:t>
        </w:r>
        <w:r w:rsidR="006D0830">
          <w:rPr>
            <w:noProof/>
            <w:webHidden/>
          </w:rPr>
          <w:tab/>
        </w:r>
        <w:r w:rsidR="006D0830">
          <w:rPr>
            <w:noProof/>
            <w:webHidden/>
          </w:rPr>
          <w:fldChar w:fldCharType="begin"/>
        </w:r>
        <w:r w:rsidR="006D0830">
          <w:rPr>
            <w:noProof/>
            <w:webHidden/>
          </w:rPr>
          <w:instrText xml:space="preserve"> PAGEREF _Toc176268911 \h </w:instrText>
        </w:r>
        <w:r w:rsidR="006D0830">
          <w:rPr>
            <w:noProof/>
            <w:webHidden/>
          </w:rPr>
        </w:r>
        <w:r w:rsidR="006D0830">
          <w:rPr>
            <w:noProof/>
            <w:webHidden/>
          </w:rPr>
          <w:fldChar w:fldCharType="separate"/>
        </w:r>
        <w:r w:rsidR="006D0830">
          <w:rPr>
            <w:noProof/>
            <w:webHidden/>
          </w:rPr>
          <w:t>27</w:t>
        </w:r>
        <w:r w:rsidR="006D0830">
          <w:rPr>
            <w:noProof/>
            <w:webHidden/>
          </w:rPr>
          <w:fldChar w:fldCharType="end"/>
        </w:r>
      </w:hyperlink>
    </w:p>
    <w:p w14:paraId="144C1BE1" w14:textId="01B412B6"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12" w:history="1">
        <w:r w:rsidR="006D0830" w:rsidRPr="00177082">
          <w:rPr>
            <w:rStyle w:val="Hyperlink"/>
            <w:noProof/>
          </w:rPr>
          <w:t>Figure 14: Visual Examples of the three described issues with the naive Even-Odd rule implementation.</w:t>
        </w:r>
        <w:r w:rsidR="006D0830">
          <w:rPr>
            <w:noProof/>
            <w:webHidden/>
          </w:rPr>
          <w:tab/>
        </w:r>
        <w:r w:rsidR="006D0830">
          <w:rPr>
            <w:noProof/>
            <w:webHidden/>
          </w:rPr>
          <w:fldChar w:fldCharType="begin"/>
        </w:r>
        <w:r w:rsidR="006D0830">
          <w:rPr>
            <w:noProof/>
            <w:webHidden/>
          </w:rPr>
          <w:instrText xml:space="preserve"> PAGEREF _Toc176268912 \h </w:instrText>
        </w:r>
        <w:r w:rsidR="006D0830">
          <w:rPr>
            <w:noProof/>
            <w:webHidden/>
          </w:rPr>
        </w:r>
        <w:r w:rsidR="006D0830">
          <w:rPr>
            <w:noProof/>
            <w:webHidden/>
          </w:rPr>
          <w:fldChar w:fldCharType="separate"/>
        </w:r>
        <w:r w:rsidR="006D0830">
          <w:rPr>
            <w:noProof/>
            <w:webHidden/>
          </w:rPr>
          <w:t>28</w:t>
        </w:r>
        <w:r w:rsidR="006D0830">
          <w:rPr>
            <w:noProof/>
            <w:webHidden/>
          </w:rPr>
          <w:fldChar w:fldCharType="end"/>
        </w:r>
      </w:hyperlink>
    </w:p>
    <w:p w14:paraId="46D646CD" w14:textId="2FDBFB29"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13" w:history="1">
        <w:r w:rsidR="006D0830" w:rsidRPr="00177082">
          <w:rPr>
            <w:rStyle w:val="Hyperlink"/>
            <w:noProof/>
          </w:rPr>
          <w:t xml:space="preserve">Figure 15: Precision of floating-point values at given intervals. </w:t>
        </w:r>
        <w:r w:rsidR="006D0830" w:rsidRPr="00177082">
          <w:rPr>
            <w:rStyle w:val="Hyperlink"/>
            <w:noProof/>
            <w:lang w:val="de-DE"/>
          </w:rPr>
          <w:t>[10]</w:t>
        </w:r>
        <w:r w:rsidR="006D0830">
          <w:rPr>
            <w:noProof/>
            <w:webHidden/>
          </w:rPr>
          <w:tab/>
        </w:r>
        <w:r w:rsidR="006D0830">
          <w:rPr>
            <w:noProof/>
            <w:webHidden/>
          </w:rPr>
          <w:fldChar w:fldCharType="begin"/>
        </w:r>
        <w:r w:rsidR="006D0830">
          <w:rPr>
            <w:noProof/>
            <w:webHidden/>
          </w:rPr>
          <w:instrText xml:space="preserve"> PAGEREF _Toc176268913 \h </w:instrText>
        </w:r>
        <w:r w:rsidR="006D0830">
          <w:rPr>
            <w:noProof/>
            <w:webHidden/>
          </w:rPr>
        </w:r>
        <w:r w:rsidR="006D0830">
          <w:rPr>
            <w:noProof/>
            <w:webHidden/>
          </w:rPr>
          <w:fldChar w:fldCharType="separate"/>
        </w:r>
        <w:r w:rsidR="006D0830">
          <w:rPr>
            <w:noProof/>
            <w:webHidden/>
          </w:rPr>
          <w:t>30</w:t>
        </w:r>
        <w:r w:rsidR="006D0830">
          <w:rPr>
            <w:noProof/>
            <w:webHidden/>
          </w:rPr>
          <w:fldChar w:fldCharType="end"/>
        </w:r>
      </w:hyperlink>
    </w:p>
    <w:p w14:paraId="25670BED" w14:textId="3B8AE7E0"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14" w:history="1">
        <w:r w:rsidR="006D0830" w:rsidRPr="00177082">
          <w:rPr>
            <w:rStyle w:val="Hyperlink"/>
            <w:noProof/>
          </w:rPr>
          <w:t>Figure 16: Two triangles touching each other, leading to potential Floating-point precision issues.</w:t>
        </w:r>
        <w:r w:rsidR="006D0830">
          <w:rPr>
            <w:noProof/>
            <w:webHidden/>
          </w:rPr>
          <w:tab/>
        </w:r>
        <w:r w:rsidR="006D0830">
          <w:rPr>
            <w:noProof/>
            <w:webHidden/>
          </w:rPr>
          <w:fldChar w:fldCharType="begin"/>
        </w:r>
        <w:r w:rsidR="006D0830">
          <w:rPr>
            <w:noProof/>
            <w:webHidden/>
          </w:rPr>
          <w:instrText xml:space="preserve"> PAGEREF _Toc176268914 \h </w:instrText>
        </w:r>
        <w:r w:rsidR="006D0830">
          <w:rPr>
            <w:noProof/>
            <w:webHidden/>
          </w:rPr>
        </w:r>
        <w:r w:rsidR="006D0830">
          <w:rPr>
            <w:noProof/>
            <w:webHidden/>
          </w:rPr>
          <w:fldChar w:fldCharType="separate"/>
        </w:r>
        <w:r w:rsidR="006D0830">
          <w:rPr>
            <w:noProof/>
            <w:webHidden/>
          </w:rPr>
          <w:t>31</w:t>
        </w:r>
        <w:r w:rsidR="006D0830">
          <w:rPr>
            <w:noProof/>
            <w:webHidden/>
          </w:rPr>
          <w:fldChar w:fldCharType="end"/>
        </w:r>
      </w:hyperlink>
    </w:p>
    <w:p w14:paraId="7D415AAF" w14:textId="6565FBF6"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15" w:history="1">
        <w:r w:rsidR="006D0830" w:rsidRPr="00177082">
          <w:rPr>
            <w:rStyle w:val="Hyperlink"/>
            <w:noProof/>
          </w:rPr>
          <w:t>Figure 17: Two triangles on the left intersect along an edge, therefore requiring tessellation. The two triangles on the right only intersect in a single point.</w:t>
        </w:r>
        <w:r w:rsidR="006D0830">
          <w:rPr>
            <w:noProof/>
            <w:webHidden/>
          </w:rPr>
          <w:tab/>
        </w:r>
        <w:r w:rsidR="006D0830">
          <w:rPr>
            <w:noProof/>
            <w:webHidden/>
          </w:rPr>
          <w:fldChar w:fldCharType="begin"/>
        </w:r>
        <w:r w:rsidR="006D0830">
          <w:rPr>
            <w:noProof/>
            <w:webHidden/>
          </w:rPr>
          <w:instrText xml:space="preserve"> PAGEREF _Toc176268915 \h </w:instrText>
        </w:r>
        <w:r w:rsidR="006D0830">
          <w:rPr>
            <w:noProof/>
            <w:webHidden/>
          </w:rPr>
        </w:r>
        <w:r w:rsidR="006D0830">
          <w:rPr>
            <w:noProof/>
            <w:webHidden/>
          </w:rPr>
          <w:fldChar w:fldCharType="separate"/>
        </w:r>
        <w:r w:rsidR="006D0830">
          <w:rPr>
            <w:noProof/>
            <w:webHidden/>
          </w:rPr>
          <w:t>34</w:t>
        </w:r>
        <w:r w:rsidR="006D0830">
          <w:rPr>
            <w:noProof/>
            <w:webHidden/>
          </w:rPr>
          <w:fldChar w:fldCharType="end"/>
        </w:r>
      </w:hyperlink>
    </w:p>
    <w:p w14:paraId="4F40F8BD" w14:textId="77B2C6FC"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16" w:history="1">
        <w:r w:rsidR="006D0830" w:rsidRPr="00177082">
          <w:rPr>
            <w:rStyle w:val="Hyperlink"/>
            <w:noProof/>
          </w:rPr>
          <w:t>Figure 18: A triangle might be split up into up to 5 sub triangles. The intersection edge is indicated in green. The sub triangles are indicated by the dotted red lines.</w:t>
        </w:r>
        <w:r w:rsidR="006D0830">
          <w:rPr>
            <w:noProof/>
            <w:webHidden/>
          </w:rPr>
          <w:tab/>
        </w:r>
        <w:r w:rsidR="006D0830">
          <w:rPr>
            <w:noProof/>
            <w:webHidden/>
          </w:rPr>
          <w:fldChar w:fldCharType="begin"/>
        </w:r>
        <w:r w:rsidR="006D0830">
          <w:rPr>
            <w:noProof/>
            <w:webHidden/>
          </w:rPr>
          <w:instrText xml:space="preserve"> PAGEREF _Toc176268916 \h </w:instrText>
        </w:r>
        <w:r w:rsidR="006D0830">
          <w:rPr>
            <w:noProof/>
            <w:webHidden/>
          </w:rPr>
        </w:r>
        <w:r w:rsidR="006D0830">
          <w:rPr>
            <w:noProof/>
            <w:webHidden/>
          </w:rPr>
          <w:fldChar w:fldCharType="separate"/>
        </w:r>
        <w:r w:rsidR="006D0830">
          <w:rPr>
            <w:noProof/>
            <w:webHidden/>
          </w:rPr>
          <w:t>34</w:t>
        </w:r>
        <w:r w:rsidR="006D0830">
          <w:rPr>
            <w:noProof/>
            <w:webHidden/>
          </w:rPr>
          <w:fldChar w:fldCharType="end"/>
        </w:r>
      </w:hyperlink>
    </w:p>
    <w:p w14:paraId="0A934C98" w14:textId="4C703EDD"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17" w:history="1">
        <w:r w:rsidR="006D0830" w:rsidRPr="00177082">
          <w:rPr>
            <w:rStyle w:val="Hyperlink"/>
            <w:noProof/>
          </w:rPr>
          <w:t>Figure 19: Showcase of the general tessellation algorithm.</w:t>
        </w:r>
        <w:r w:rsidR="006D0830">
          <w:rPr>
            <w:noProof/>
            <w:webHidden/>
          </w:rPr>
          <w:tab/>
        </w:r>
        <w:r w:rsidR="006D0830">
          <w:rPr>
            <w:noProof/>
            <w:webHidden/>
          </w:rPr>
          <w:fldChar w:fldCharType="begin"/>
        </w:r>
        <w:r w:rsidR="006D0830">
          <w:rPr>
            <w:noProof/>
            <w:webHidden/>
          </w:rPr>
          <w:instrText xml:space="preserve"> PAGEREF _Toc176268917 \h </w:instrText>
        </w:r>
        <w:r w:rsidR="006D0830">
          <w:rPr>
            <w:noProof/>
            <w:webHidden/>
          </w:rPr>
        </w:r>
        <w:r w:rsidR="006D0830">
          <w:rPr>
            <w:noProof/>
            <w:webHidden/>
          </w:rPr>
          <w:fldChar w:fldCharType="separate"/>
        </w:r>
        <w:r w:rsidR="006D0830">
          <w:rPr>
            <w:noProof/>
            <w:webHidden/>
          </w:rPr>
          <w:t>35</w:t>
        </w:r>
        <w:r w:rsidR="006D0830">
          <w:rPr>
            <w:noProof/>
            <w:webHidden/>
          </w:rPr>
          <w:fldChar w:fldCharType="end"/>
        </w:r>
      </w:hyperlink>
    </w:p>
    <w:p w14:paraId="4FEE2634" w14:textId="727672D7"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18" w:history="1">
        <w:r w:rsidR="006D0830" w:rsidRPr="00177082">
          <w:rPr>
            <w:rStyle w:val="Hyperlink"/>
            <w:noProof/>
          </w:rPr>
          <w:t>Figure 20: The Delimiter Component exposed in the Inspector.</w:t>
        </w:r>
        <w:r w:rsidR="006D0830">
          <w:rPr>
            <w:noProof/>
            <w:webHidden/>
          </w:rPr>
          <w:tab/>
        </w:r>
        <w:r w:rsidR="006D0830">
          <w:rPr>
            <w:noProof/>
            <w:webHidden/>
          </w:rPr>
          <w:fldChar w:fldCharType="begin"/>
        </w:r>
        <w:r w:rsidR="006D0830">
          <w:rPr>
            <w:noProof/>
            <w:webHidden/>
          </w:rPr>
          <w:instrText xml:space="preserve"> PAGEREF _Toc176268918 \h </w:instrText>
        </w:r>
        <w:r w:rsidR="006D0830">
          <w:rPr>
            <w:noProof/>
            <w:webHidden/>
          </w:rPr>
        </w:r>
        <w:r w:rsidR="006D0830">
          <w:rPr>
            <w:noProof/>
            <w:webHidden/>
          </w:rPr>
          <w:fldChar w:fldCharType="separate"/>
        </w:r>
        <w:r w:rsidR="006D0830">
          <w:rPr>
            <w:noProof/>
            <w:webHidden/>
          </w:rPr>
          <w:t>38</w:t>
        </w:r>
        <w:r w:rsidR="006D0830">
          <w:rPr>
            <w:noProof/>
            <w:webHidden/>
          </w:rPr>
          <w:fldChar w:fldCharType="end"/>
        </w:r>
      </w:hyperlink>
    </w:p>
    <w:p w14:paraId="7E3C8190" w14:textId="021EB6D4"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19" w:history="1">
        <w:r w:rsidR="006D0830" w:rsidRPr="00177082">
          <w:rPr>
            <w:rStyle w:val="Hyperlink"/>
            <w:noProof/>
          </w:rPr>
          <w:t>Figure 21: The Delimiter planes rendered in the Scene View.</w:t>
        </w:r>
        <w:r w:rsidR="006D0830">
          <w:rPr>
            <w:noProof/>
            <w:webHidden/>
          </w:rPr>
          <w:tab/>
        </w:r>
        <w:r w:rsidR="006D0830">
          <w:rPr>
            <w:noProof/>
            <w:webHidden/>
          </w:rPr>
          <w:fldChar w:fldCharType="begin"/>
        </w:r>
        <w:r w:rsidR="006D0830">
          <w:rPr>
            <w:noProof/>
            <w:webHidden/>
          </w:rPr>
          <w:instrText xml:space="preserve"> PAGEREF _Toc176268919 \h </w:instrText>
        </w:r>
        <w:r w:rsidR="006D0830">
          <w:rPr>
            <w:noProof/>
            <w:webHidden/>
          </w:rPr>
        </w:r>
        <w:r w:rsidR="006D0830">
          <w:rPr>
            <w:noProof/>
            <w:webHidden/>
          </w:rPr>
          <w:fldChar w:fldCharType="separate"/>
        </w:r>
        <w:r w:rsidR="006D0830">
          <w:rPr>
            <w:noProof/>
            <w:webHidden/>
          </w:rPr>
          <w:t>38</w:t>
        </w:r>
        <w:r w:rsidR="006D0830">
          <w:rPr>
            <w:noProof/>
            <w:webHidden/>
          </w:rPr>
          <w:fldChar w:fldCharType="end"/>
        </w:r>
      </w:hyperlink>
    </w:p>
    <w:p w14:paraId="724367FF" w14:textId="69A4F128"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20" w:history="1">
        <w:r w:rsidR="006D0830" w:rsidRPr="00177082">
          <w:rPr>
            <w:rStyle w:val="Hyperlink"/>
            <w:noProof/>
          </w:rPr>
          <w:t>Figure 22: Predefined test cases to ensure the validity of the algorithm.</w:t>
        </w:r>
        <w:r w:rsidR="006D0830">
          <w:rPr>
            <w:noProof/>
            <w:webHidden/>
          </w:rPr>
          <w:tab/>
        </w:r>
        <w:r w:rsidR="006D0830">
          <w:rPr>
            <w:noProof/>
            <w:webHidden/>
          </w:rPr>
          <w:fldChar w:fldCharType="begin"/>
        </w:r>
        <w:r w:rsidR="006D0830">
          <w:rPr>
            <w:noProof/>
            <w:webHidden/>
          </w:rPr>
          <w:instrText xml:space="preserve"> PAGEREF _Toc176268920 \h </w:instrText>
        </w:r>
        <w:r w:rsidR="006D0830">
          <w:rPr>
            <w:noProof/>
            <w:webHidden/>
          </w:rPr>
        </w:r>
        <w:r w:rsidR="006D0830">
          <w:rPr>
            <w:noProof/>
            <w:webHidden/>
          </w:rPr>
          <w:fldChar w:fldCharType="separate"/>
        </w:r>
        <w:r w:rsidR="006D0830">
          <w:rPr>
            <w:noProof/>
            <w:webHidden/>
          </w:rPr>
          <w:t>39</w:t>
        </w:r>
        <w:r w:rsidR="006D0830">
          <w:rPr>
            <w:noProof/>
            <w:webHidden/>
          </w:rPr>
          <w:fldChar w:fldCharType="end"/>
        </w:r>
      </w:hyperlink>
    </w:p>
    <w:p w14:paraId="1EF9970D" w14:textId="2ACBBCFA"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21" w:history="1">
        <w:r w:rsidR="006D0830" w:rsidRPr="00177082">
          <w:rPr>
            <w:rStyle w:val="Hyperlink"/>
            <w:noProof/>
          </w:rPr>
          <w:t>Figure 23: A complex world used for testing. The output is as expected.</w:t>
        </w:r>
        <w:r w:rsidR="006D0830">
          <w:rPr>
            <w:noProof/>
            <w:webHidden/>
          </w:rPr>
          <w:tab/>
        </w:r>
        <w:r w:rsidR="006D0830">
          <w:rPr>
            <w:noProof/>
            <w:webHidden/>
          </w:rPr>
          <w:fldChar w:fldCharType="begin"/>
        </w:r>
        <w:r w:rsidR="006D0830">
          <w:rPr>
            <w:noProof/>
            <w:webHidden/>
          </w:rPr>
          <w:instrText xml:space="preserve"> PAGEREF _Toc176268921 \h </w:instrText>
        </w:r>
        <w:r w:rsidR="006D0830">
          <w:rPr>
            <w:noProof/>
            <w:webHidden/>
          </w:rPr>
        </w:r>
        <w:r w:rsidR="006D0830">
          <w:rPr>
            <w:noProof/>
            <w:webHidden/>
          </w:rPr>
          <w:fldChar w:fldCharType="separate"/>
        </w:r>
        <w:r w:rsidR="006D0830">
          <w:rPr>
            <w:noProof/>
            <w:webHidden/>
          </w:rPr>
          <w:t>39</w:t>
        </w:r>
        <w:r w:rsidR="006D0830">
          <w:rPr>
            <w:noProof/>
            <w:webHidden/>
          </w:rPr>
          <w:fldChar w:fldCharType="end"/>
        </w:r>
      </w:hyperlink>
    </w:p>
    <w:p w14:paraId="68249979" w14:textId="6DB0D872"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22" w:history="1">
        <w:r w:rsidR="006D0830" w:rsidRPr="00177082">
          <w:rPr>
            <w:rStyle w:val="Hyperlink"/>
            <w:noProof/>
          </w:rPr>
          <w:t>Figure 24: A gap in a calculated volume in pink due to numerical imprecision.</w:t>
        </w:r>
        <w:r w:rsidR="006D0830">
          <w:rPr>
            <w:noProof/>
            <w:webHidden/>
          </w:rPr>
          <w:tab/>
        </w:r>
        <w:r w:rsidR="006D0830">
          <w:rPr>
            <w:noProof/>
            <w:webHidden/>
          </w:rPr>
          <w:fldChar w:fldCharType="begin"/>
        </w:r>
        <w:r w:rsidR="006D0830">
          <w:rPr>
            <w:noProof/>
            <w:webHidden/>
          </w:rPr>
          <w:instrText xml:space="preserve"> PAGEREF _Toc176268922 \h </w:instrText>
        </w:r>
        <w:r w:rsidR="006D0830">
          <w:rPr>
            <w:noProof/>
            <w:webHidden/>
          </w:rPr>
        </w:r>
        <w:r w:rsidR="006D0830">
          <w:rPr>
            <w:noProof/>
            <w:webHidden/>
          </w:rPr>
          <w:fldChar w:fldCharType="separate"/>
        </w:r>
        <w:r w:rsidR="006D0830">
          <w:rPr>
            <w:noProof/>
            <w:webHidden/>
          </w:rPr>
          <w:t>40</w:t>
        </w:r>
        <w:r w:rsidR="006D0830">
          <w:rPr>
            <w:noProof/>
            <w:webHidden/>
          </w:rPr>
          <w:fldChar w:fldCharType="end"/>
        </w:r>
      </w:hyperlink>
    </w:p>
    <w:p w14:paraId="5F20A94C" w14:textId="7ED65430"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23" w:history="1">
        <w:r w:rsidR="006D0830" w:rsidRPr="00177082">
          <w:rPr>
            <w:rStyle w:val="Hyperlink"/>
            <w:noProof/>
          </w:rPr>
          <w:t>Figure 25: Comparison of the Marching Cubes approach versus the Assembling of triangles.</w:t>
        </w:r>
        <w:r w:rsidR="006D0830">
          <w:rPr>
            <w:noProof/>
            <w:webHidden/>
          </w:rPr>
          <w:tab/>
        </w:r>
        <w:r w:rsidR="006D0830">
          <w:rPr>
            <w:noProof/>
            <w:webHidden/>
          </w:rPr>
          <w:fldChar w:fldCharType="begin"/>
        </w:r>
        <w:r w:rsidR="006D0830">
          <w:rPr>
            <w:noProof/>
            <w:webHidden/>
          </w:rPr>
          <w:instrText xml:space="preserve"> PAGEREF _Toc176268923 \h </w:instrText>
        </w:r>
        <w:r w:rsidR="006D0830">
          <w:rPr>
            <w:noProof/>
            <w:webHidden/>
          </w:rPr>
        </w:r>
        <w:r w:rsidR="006D0830">
          <w:rPr>
            <w:noProof/>
            <w:webHidden/>
          </w:rPr>
          <w:fldChar w:fldCharType="separate"/>
        </w:r>
        <w:r w:rsidR="006D0830">
          <w:rPr>
            <w:noProof/>
            <w:webHidden/>
          </w:rPr>
          <w:t>44</w:t>
        </w:r>
        <w:r w:rsidR="006D0830">
          <w:rPr>
            <w:noProof/>
            <w:webHidden/>
          </w:rPr>
          <w:fldChar w:fldCharType="end"/>
        </w:r>
      </w:hyperlink>
    </w:p>
    <w:p w14:paraId="030BA97F" w14:textId="31B4B394"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24" w:history="1">
        <w:r w:rsidR="006D0830" w:rsidRPr="00177082">
          <w:rPr>
            <w:rStyle w:val="Hyperlink"/>
            <w:noProof/>
          </w:rPr>
          <w:t xml:space="preserve">Figure 26: Volumes as calculated by Pfaffinger's approach. </w:t>
        </w:r>
        <w:r w:rsidR="006D0830" w:rsidRPr="00177082">
          <w:rPr>
            <w:rStyle w:val="Hyperlink"/>
            <w:noProof/>
            <w:lang w:val="de-DE"/>
          </w:rPr>
          <w:t>[2]</w:t>
        </w:r>
        <w:r w:rsidR="006D0830">
          <w:rPr>
            <w:noProof/>
            <w:webHidden/>
          </w:rPr>
          <w:tab/>
        </w:r>
        <w:r w:rsidR="006D0830">
          <w:rPr>
            <w:noProof/>
            <w:webHidden/>
          </w:rPr>
          <w:fldChar w:fldCharType="begin"/>
        </w:r>
        <w:r w:rsidR="006D0830">
          <w:rPr>
            <w:noProof/>
            <w:webHidden/>
          </w:rPr>
          <w:instrText xml:space="preserve"> PAGEREF _Toc176268924 \h </w:instrText>
        </w:r>
        <w:r w:rsidR="006D0830">
          <w:rPr>
            <w:noProof/>
            <w:webHidden/>
          </w:rPr>
        </w:r>
        <w:r w:rsidR="006D0830">
          <w:rPr>
            <w:noProof/>
            <w:webHidden/>
          </w:rPr>
          <w:fldChar w:fldCharType="separate"/>
        </w:r>
        <w:r w:rsidR="006D0830">
          <w:rPr>
            <w:noProof/>
            <w:webHidden/>
          </w:rPr>
          <w:t>44</w:t>
        </w:r>
        <w:r w:rsidR="006D0830">
          <w:rPr>
            <w:noProof/>
            <w:webHidden/>
          </w:rPr>
          <w:fldChar w:fldCharType="end"/>
        </w:r>
      </w:hyperlink>
    </w:p>
    <w:p w14:paraId="71721B4A" w14:textId="7BA9F168"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25" w:history="1">
        <w:r w:rsidR="006D0830" w:rsidRPr="00177082">
          <w:rPr>
            <w:rStyle w:val="Hyperlink"/>
            <w:noProof/>
          </w:rPr>
          <w:t>Figure 27: The volume on the left was calculated with Marching Cubes, approximately 15 times faster than the one on the right.</w:t>
        </w:r>
        <w:r w:rsidR="006D0830">
          <w:rPr>
            <w:noProof/>
            <w:webHidden/>
          </w:rPr>
          <w:tab/>
        </w:r>
        <w:r w:rsidR="006D0830">
          <w:rPr>
            <w:noProof/>
            <w:webHidden/>
          </w:rPr>
          <w:fldChar w:fldCharType="begin"/>
        </w:r>
        <w:r w:rsidR="006D0830">
          <w:rPr>
            <w:noProof/>
            <w:webHidden/>
          </w:rPr>
          <w:instrText xml:space="preserve"> PAGEREF _Toc176268925 \h </w:instrText>
        </w:r>
        <w:r w:rsidR="006D0830">
          <w:rPr>
            <w:noProof/>
            <w:webHidden/>
          </w:rPr>
        </w:r>
        <w:r w:rsidR="006D0830">
          <w:rPr>
            <w:noProof/>
            <w:webHidden/>
          </w:rPr>
          <w:fldChar w:fldCharType="separate"/>
        </w:r>
        <w:r w:rsidR="006D0830">
          <w:rPr>
            <w:noProof/>
            <w:webHidden/>
          </w:rPr>
          <w:t>45</w:t>
        </w:r>
        <w:r w:rsidR="006D0830">
          <w:rPr>
            <w:noProof/>
            <w:webHidden/>
          </w:rPr>
          <w:fldChar w:fldCharType="end"/>
        </w:r>
      </w:hyperlink>
    </w:p>
    <w:p w14:paraId="418DE1E4" w14:textId="39A81783" w:rsidR="006D0830" w:rsidRDefault="00000000">
      <w:pPr>
        <w:pStyle w:val="TableofFigures"/>
        <w:tabs>
          <w:tab w:val="right" w:leader="dot" w:pos="8495"/>
        </w:tabs>
        <w:rPr>
          <w:rFonts w:eastAsiaTheme="minorEastAsia"/>
          <w:noProof/>
          <w:kern w:val="2"/>
          <w:sz w:val="24"/>
          <w:szCs w:val="24"/>
          <w14:ligatures w14:val="standardContextual"/>
        </w:rPr>
      </w:pPr>
      <w:hyperlink w:anchor="_Toc176268926" w:history="1">
        <w:r w:rsidR="006D0830" w:rsidRPr="00177082">
          <w:rPr>
            <w:rStyle w:val="Hyperlink"/>
            <w:noProof/>
          </w:rPr>
          <w:t>Figure 28: The unoptimized triangle representation of a delimiter plane.</w:t>
        </w:r>
        <w:r w:rsidR="006D0830">
          <w:rPr>
            <w:noProof/>
            <w:webHidden/>
          </w:rPr>
          <w:tab/>
        </w:r>
        <w:r w:rsidR="006D0830">
          <w:rPr>
            <w:noProof/>
            <w:webHidden/>
          </w:rPr>
          <w:fldChar w:fldCharType="begin"/>
        </w:r>
        <w:r w:rsidR="006D0830">
          <w:rPr>
            <w:noProof/>
            <w:webHidden/>
          </w:rPr>
          <w:instrText xml:space="preserve"> PAGEREF _Toc176268926 \h </w:instrText>
        </w:r>
        <w:r w:rsidR="006D0830">
          <w:rPr>
            <w:noProof/>
            <w:webHidden/>
          </w:rPr>
        </w:r>
        <w:r w:rsidR="006D0830">
          <w:rPr>
            <w:noProof/>
            <w:webHidden/>
          </w:rPr>
          <w:fldChar w:fldCharType="separate"/>
        </w:r>
        <w:r w:rsidR="006D0830">
          <w:rPr>
            <w:noProof/>
            <w:webHidden/>
          </w:rPr>
          <w:t>48</w:t>
        </w:r>
        <w:r w:rsidR="006D0830">
          <w:rPr>
            <w:noProof/>
            <w:webHidden/>
          </w:rPr>
          <w:fldChar w:fldCharType="end"/>
        </w:r>
      </w:hyperlink>
    </w:p>
    <w:p w14:paraId="4AFB0F66" w14:textId="7B1FC9E8" w:rsidR="006C0DA3" w:rsidRDefault="008117CA" w:rsidP="00350ABB">
      <w:pPr>
        <w:pStyle w:val="BodyText"/>
      </w:pPr>
      <w:r>
        <w:fldChar w:fldCharType="end"/>
      </w:r>
    </w:p>
    <w:bookmarkStart w:id="151" w:name="_Toc175909588"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51"/>
        </w:p>
        <w:sdt>
          <w:sdtPr>
            <w:id w:val="-573587230"/>
            <w:bibliography/>
          </w:sdtPr>
          <w:sdtContent>
            <w:p w14:paraId="0FC05443" w14:textId="77777777" w:rsidR="00801DD9"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801DD9" w14:paraId="0E0F1ACF" w14:textId="77777777">
                <w:trPr>
                  <w:divId w:val="1014460709"/>
                  <w:tblCellSpacing w:w="15" w:type="dxa"/>
                </w:trPr>
                <w:tc>
                  <w:tcPr>
                    <w:tcW w:w="50" w:type="pct"/>
                    <w:hideMark/>
                  </w:tcPr>
                  <w:p w14:paraId="32DAAAB3" w14:textId="4D494A9D" w:rsidR="00801DD9" w:rsidRDefault="00801DD9">
                    <w:pPr>
                      <w:pStyle w:val="Bibliography"/>
                      <w:rPr>
                        <w:noProof/>
                        <w:sz w:val="24"/>
                        <w:szCs w:val="24"/>
                      </w:rPr>
                    </w:pPr>
                    <w:r>
                      <w:rPr>
                        <w:noProof/>
                      </w:rPr>
                      <w:t xml:space="preserve">[1] </w:t>
                    </w:r>
                  </w:p>
                </w:tc>
                <w:tc>
                  <w:tcPr>
                    <w:tcW w:w="0" w:type="auto"/>
                    <w:hideMark/>
                  </w:tcPr>
                  <w:p w14:paraId="09D3667A" w14:textId="77777777" w:rsidR="00801DD9" w:rsidRDefault="00801DD9">
                    <w:pPr>
                      <w:pStyle w:val="Bibliography"/>
                      <w:rPr>
                        <w:noProof/>
                      </w:rPr>
                    </w:pPr>
                    <w:r>
                      <w:rPr>
                        <w:noProof/>
                      </w:rPr>
                      <w:t xml:space="preserve">C. W. Totten, Architectural Approach to Level Design, CRC Press, 2019. </w:t>
                    </w:r>
                  </w:p>
                </w:tc>
              </w:tr>
              <w:tr w:rsidR="00801DD9" w14:paraId="6BEEEA9C" w14:textId="77777777">
                <w:trPr>
                  <w:divId w:val="1014460709"/>
                  <w:tblCellSpacing w:w="15" w:type="dxa"/>
                </w:trPr>
                <w:tc>
                  <w:tcPr>
                    <w:tcW w:w="50" w:type="pct"/>
                    <w:hideMark/>
                  </w:tcPr>
                  <w:p w14:paraId="74842B6C" w14:textId="77777777" w:rsidR="00801DD9" w:rsidRDefault="00801DD9">
                    <w:pPr>
                      <w:pStyle w:val="Bibliography"/>
                      <w:rPr>
                        <w:noProof/>
                      </w:rPr>
                    </w:pPr>
                    <w:r>
                      <w:rPr>
                        <w:noProof/>
                      </w:rPr>
                      <w:t xml:space="preserve">[2] </w:t>
                    </w:r>
                  </w:p>
                </w:tc>
                <w:tc>
                  <w:tcPr>
                    <w:tcW w:w="0" w:type="auto"/>
                    <w:hideMark/>
                  </w:tcPr>
                  <w:p w14:paraId="0D82BF3B" w14:textId="77777777" w:rsidR="00801DD9" w:rsidRDefault="00801DD9">
                    <w:pPr>
                      <w:pStyle w:val="Bibliography"/>
                      <w:rPr>
                        <w:noProof/>
                      </w:rPr>
                    </w:pPr>
                    <w:r>
                      <w:rPr>
                        <w:noProof/>
                      </w:rPr>
                      <w:t xml:space="preserve">D. Dyrda and C. Belloni, "Space Foundation System: An Approach to Spatial," 2024. </w:t>
                    </w:r>
                  </w:p>
                </w:tc>
              </w:tr>
              <w:tr w:rsidR="00801DD9" w14:paraId="0DA8DFF9" w14:textId="77777777">
                <w:trPr>
                  <w:divId w:val="1014460709"/>
                  <w:tblCellSpacing w:w="15" w:type="dxa"/>
                </w:trPr>
                <w:tc>
                  <w:tcPr>
                    <w:tcW w:w="50" w:type="pct"/>
                    <w:hideMark/>
                  </w:tcPr>
                  <w:p w14:paraId="47AB5B02" w14:textId="77777777" w:rsidR="00801DD9" w:rsidRDefault="00801DD9">
                    <w:pPr>
                      <w:pStyle w:val="Bibliography"/>
                      <w:rPr>
                        <w:noProof/>
                      </w:rPr>
                    </w:pPr>
                    <w:r>
                      <w:rPr>
                        <w:noProof/>
                      </w:rPr>
                      <w:t xml:space="preserve">[3] </w:t>
                    </w:r>
                  </w:p>
                </w:tc>
                <w:tc>
                  <w:tcPr>
                    <w:tcW w:w="0" w:type="auto"/>
                    <w:hideMark/>
                  </w:tcPr>
                  <w:p w14:paraId="13CF2AC7" w14:textId="77777777" w:rsidR="00801DD9" w:rsidRDefault="00801DD9">
                    <w:pPr>
                      <w:pStyle w:val="Bibliography"/>
                      <w:rPr>
                        <w:noProof/>
                      </w:rPr>
                    </w:pPr>
                    <w:r>
                      <w:rPr>
                        <w:noProof/>
                      </w:rPr>
                      <w:t xml:space="preserve">K. Pfaffinger, "Anchors and Boundaries: Developing a Game Engine System for Hierarchical Spatial Partitioning of Gamespaces," 2024. </w:t>
                    </w:r>
                  </w:p>
                </w:tc>
              </w:tr>
              <w:tr w:rsidR="00801DD9" w14:paraId="03333BF2" w14:textId="77777777">
                <w:trPr>
                  <w:divId w:val="1014460709"/>
                  <w:tblCellSpacing w:w="15" w:type="dxa"/>
                </w:trPr>
                <w:tc>
                  <w:tcPr>
                    <w:tcW w:w="50" w:type="pct"/>
                    <w:hideMark/>
                  </w:tcPr>
                  <w:p w14:paraId="22A51878" w14:textId="77777777" w:rsidR="00801DD9" w:rsidRDefault="00801DD9">
                    <w:pPr>
                      <w:pStyle w:val="Bibliography"/>
                      <w:rPr>
                        <w:noProof/>
                      </w:rPr>
                    </w:pPr>
                    <w:r>
                      <w:rPr>
                        <w:noProof/>
                      </w:rPr>
                      <w:t xml:space="preserve">[4] </w:t>
                    </w:r>
                  </w:p>
                </w:tc>
                <w:tc>
                  <w:tcPr>
                    <w:tcW w:w="0" w:type="auto"/>
                    <w:hideMark/>
                  </w:tcPr>
                  <w:p w14:paraId="32A8723C" w14:textId="77777777" w:rsidR="00801DD9" w:rsidRDefault="00801DD9">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801DD9" w14:paraId="34262361" w14:textId="77777777">
                <w:trPr>
                  <w:divId w:val="1014460709"/>
                  <w:tblCellSpacing w:w="15" w:type="dxa"/>
                </w:trPr>
                <w:tc>
                  <w:tcPr>
                    <w:tcW w:w="50" w:type="pct"/>
                    <w:hideMark/>
                  </w:tcPr>
                  <w:p w14:paraId="5F8F65B7" w14:textId="77777777" w:rsidR="00801DD9" w:rsidRDefault="00801DD9">
                    <w:pPr>
                      <w:pStyle w:val="Bibliography"/>
                      <w:rPr>
                        <w:noProof/>
                      </w:rPr>
                    </w:pPr>
                    <w:r>
                      <w:rPr>
                        <w:noProof/>
                      </w:rPr>
                      <w:t xml:space="preserve">[5] </w:t>
                    </w:r>
                  </w:p>
                </w:tc>
                <w:tc>
                  <w:tcPr>
                    <w:tcW w:w="0" w:type="auto"/>
                    <w:hideMark/>
                  </w:tcPr>
                  <w:p w14:paraId="1B3DFD2B" w14:textId="77777777" w:rsidR="00801DD9" w:rsidRDefault="00801DD9">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801DD9" w14:paraId="093303AE" w14:textId="77777777">
                <w:trPr>
                  <w:divId w:val="1014460709"/>
                  <w:tblCellSpacing w:w="15" w:type="dxa"/>
                </w:trPr>
                <w:tc>
                  <w:tcPr>
                    <w:tcW w:w="50" w:type="pct"/>
                    <w:hideMark/>
                  </w:tcPr>
                  <w:p w14:paraId="36280207" w14:textId="77777777" w:rsidR="00801DD9" w:rsidRDefault="00801DD9">
                    <w:pPr>
                      <w:pStyle w:val="Bibliography"/>
                      <w:rPr>
                        <w:noProof/>
                      </w:rPr>
                    </w:pPr>
                    <w:r>
                      <w:rPr>
                        <w:noProof/>
                      </w:rPr>
                      <w:t xml:space="preserve">[6] </w:t>
                    </w:r>
                  </w:p>
                </w:tc>
                <w:tc>
                  <w:tcPr>
                    <w:tcW w:w="0" w:type="auto"/>
                    <w:hideMark/>
                  </w:tcPr>
                  <w:p w14:paraId="37E28C74" w14:textId="77777777" w:rsidR="00801DD9" w:rsidRDefault="00801DD9">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801DD9" w14:paraId="7900E48D" w14:textId="77777777">
                <w:trPr>
                  <w:divId w:val="1014460709"/>
                  <w:tblCellSpacing w:w="15" w:type="dxa"/>
                </w:trPr>
                <w:tc>
                  <w:tcPr>
                    <w:tcW w:w="50" w:type="pct"/>
                    <w:hideMark/>
                  </w:tcPr>
                  <w:p w14:paraId="0520CCE8" w14:textId="77777777" w:rsidR="00801DD9" w:rsidRDefault="00801DD9">
                    <w:pPr>
                      <w:pStyle w:val="Bibliography"/>
                      <w:rPr>
                        <w:noProof/>
                      </w:rPr>
                    </w:pPr>
                    <w:r>
                      <w:rPr>
                        <w:noProof/>
                      </w:rPr>
                      <w:t xml:space="preserve">[7] </w:t>
                    </w:r>
                  </w:p>
                </w:tc>
                <w:tc>
                  <w:tcPr>
                    <w:tcW w:w="0" w:type="auto"/>
                    <w:hideMark/>
                  </w:tcPr>
                  <w:p w14:paraId="56619794" w14:textId="77777777" w:rsidR="00801DD9" w:rsidRDefault="00801DD9">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801DD9" w14:paraId="43BBE5E6" w14:textId="77777777">
                <w:trPr>
                  <w:divId w:val="1014460709"/>
                  <w:tblCellSpacing w:w="15" w:type="dxa"/>
                </w:trPr>
                <w:tc>
                  <w:tcPr>
                    <w:tcW w:w="50" w:type="pct"/>
                    <w:hideMark/>
                  </w:tcPr>
                  <w:p w14:paraId="324CE29E" w14:textId="77777777" w:rsidR="00801DD9" w:rsidRDefault="00801DD9">
                    <w:pPr>
                      <w:pStyle w:val="Bibliography"/>
                      <w:rPr>
                        <w:noProof/>
                      </w:rPr>
                    </w:pPr>
                    <w:r>
                      <w:rPr>
                        <w:noProof/>
                      </w:rPr>
                      <w:t xml:space="preserve">[8] </w:t>
                    </w:r>
                  </w:p>
                </w:tc>
                <w:tc>
                  <w:tcPr>
                    <w:tcW w:w="0" w:type="auto"/>
                    <w:hideMark/>
                  </w:tcPr>
                  <w:p w14:paraId="4A9EA8BB" w14:textId="77777777" w:rsidR="00801DD9" w:rsidRDefault="00801DD9">
                    <w:pPr>
                      <w:pStyle w:val="Bibliography"/>
                      <w:rPr>
                        <w:noProof/>
                      </w:rPr>
                    </w:pPr>
                    <w:r>
                      <w:rPr>
                        <w:noProof/>
                      </w:rPr>
                      <w:t>Cambridge Dictionary, "Volume | definition in the Cambridge English Dictionary," [Online]. Available: https://dictionary.cambridge.org/us/dictionary/english/volume. [Accessed 8 8 2024].</w:t>
                    </w:r>
                  </w:p>
                </w:tc>
              </w:tr>
              <w:tr w:rsidR="00801DD9" w14:paraId="73A99D65" w14:textId="77777777">
                <w:trPr>
                  <w:divId w:val="1014460709"/>
                  <w:tblCellSpacing w:w="15" w:type="dxa"/>
                </w:trPr>
                <w:tc>
                  <w:tcPr>
                    <w:tcW w:w="50" w:type="pct"/>
                    <w:hideMark/>
                  </w:tcPr>
                  <w:p w14:paraId="1A6F8BD6" w14:textId="77777777" w:rsidR="00801DD9" w:rsidRDefault="00801DD9">
                    <w:pPr>
                      <w:pStyle w:val="Bibliography"/>
                      <w:rPr>
                        <w:noProof/>
                      </w:rPr>
                    </w:pPr>
                    <w:r>
                      <w:rPr>
                        <w:noProof/>
                      </w:rPr>
                      <w:t xml:space="preserve">[9] </w:t>
                    </w:r>
                  </w:p>
                </w:tc>
                <w:tc>
                  <w:tcPr>
                    <w:tcW w:w="0" w:type="auto"/>
                    <w:hideMark/>
                  </w:tcPr>
                  <w:p w14:paraId="44545E11" w14:textId="77777777" w:rsidR="00801DD9" w:rsidRDefault="00801DD9">
                    <w:pPr>
                      <w:pStyle w:val="Bibliography"/>
                      <w:rPr>
                        <w:noProof/>
                      </w:rPr>
                    </w:pPr>
                    <w:r>
                      <w:rPr>
                        <w:noProof/>
                      </w:rPr>
                      <w:t>Epic Games, "Volumes Reference," [Online]. Available: https://dev.epicgames.com/documentation/en-us/unreal-engine/volumes-reference?application_version=4.27. [Accessed 8 8 2024].</w:t>
                    </w:r>
                  </w:p>
                </w:tc>
              </w:tr>
              <w:tr w:rsidR="00801DD9" w14:paraId="225A8677" w14:textId="77777777">
                <w:trPr>
                  <w:divId w:val="1014460709"/>
                  <w:tblCellSpacing w:w="15" w:type="dxa"/>
                </w:trPr>
                <w:tc>
                  <w:tcPr>
                    <w:tcW w:w="50" w:type="pct"/>
                    <w:hideMark/>
                  </w:tcPr>
                  <w:p w14:paraId="4D08291F" w14:textId="77777777" w:rsidR="00801DD9" w:rsidRDefault="00801DD9">
                    <w:pPr>
                      <w:pStyle w:val="Bibliography"/>
                      <w:rPr>
                        <w:noProof/>
                      </w:rPr>
                    </w:pPr>
                    <w:r>
                      <w:rPr>
                        <w:noProof/>
                      </w:rPr>
                      <w:t xml:space="preserve">[10] </w:t>
                    </w:r>
                  </w:p>
                </w:tc>
                <w:tc>
                  <w:tcPr>
                    <w:tcW w:w="0" w:type="auto"/>
                    <w:hideMark/>
                  </w:tcPr>
                  <w:p w14:paraId="4D1E66CC" w14:textId="77777777" w:rsidR="00801DD9" w:rsidRDefault="00801DD9">
                    <w:pPr>
                      <w:pStyle w:val="Bibliography"/>
                      <w:rPr>
                        <w:noProof/>
                      </w:rPr>
                    </w:pPr>
                    <w:r>
                      <w:rPr>
                        <w:noProof/>
                      </w:rPr>
                      <w:t>Unity Technology, "Unity - Scripting API: Mesh.bounds," [Online]. Available: https://docs.unity3d.com/ScriptReference/Mesh-bounds.html. [Accessed 8 8 2024].</w:t>
                    </w:r>
                  </w:p>
                </w:tc>
              </w:tr>
              <w:tr w:rsidR="00801DD9" w14:paraId="3F48C735" w14:textId="77777777">
                <w:trPr>
                  <w:divId w:val="1014460709"/>
                  <w:tblCellSpacing w:w="15" w:type="dxa"/>
                </w:trPr>
                <w:tc>
                  <w:tcPr>
                    <w:tcW w:w="50" w:type="pct"/>
                    <w:hideMark/>
                  </w:tcPr>
                  <w:p w14:paraId="05E53B5B" w14:textId="77777777" w:rsidR="00801DD9" w:rsidRDefault="00801DD9">
                    <w:pPr>
                      <w:pStyle w:val="Bibliography"/>
                      <w:rPr>
                        <w:noProof/>
                      </w:rPr>
                    </w:pPr>
                    <w:r>
                      <w:rPr>
                        <w:noProof/>
                      </w:rPr>
                      <w:t xml:space="preserve">[11] </w:t>
                    </w:r>
                  </w:p>
                </w:tc>
                <w:tc>
                  <w:tcPr>
                    <w:tcW w:w="0" w:type="auto"/>
                    <w:hideMark/>
                  </w:tcPr>
                  <w:p w14:paraId="4622C768" w14:textId="77777777" w:rsidR="00801DD9" w:rsidRDefault="00801DD9">
                    <w:pPr>
                      <w:pStyle w:val="Bibliography"/>
                      <w:rPr>
                        <w:noProof/>
                      </w:rPr>
                    </w:pPr>
                    <w:r>
                      <w:rPr>
                        <w:noProof/>
                      </w:rPr>
                      <w:t>J. Gregory, "Game Engine Architecture," Boca Raton, Taylor &amp; Francis, CRC Press, 2018, p. 625.</w:t>
                    </w:r>
                  </w:p>
                </w:tc>
              </w:tr>
              <w:tr w:rsidR="00801DD9" w14:paraId="5386BAC5" w14:textId="77777777">
                <w:trPr>
                  <w:divId w:val="1014460709"/>
                  <w:tblCellSpacing w:w="15" w:type="dxa"/>
                </w:trPr>
                <w:tc>
                  <w:tcPr>
                    <w:tcW w:w="50" w:type="pct"/>
                    <w:hideMark/>
                  </w:tcPr>
                  <w:p w14:paraId="660F21B4" w14:textId="77777777" w:rsidR="00801DD9" w:rsidRDefault="00801DD9">
                    <w:pPr>
                      <w:pStyle w:val="Bibliography"/>
                      <w:rPr>
                        <w:noProof/>
                      </w:rPr>
                    </w:pPr>
                    <w:r>
                      <w:rPr>
                        <w:noProof/>
                      </w:rPr>
                      <w:t xml:space="preserve">[12] </w:t>
                    </w:r>
                  </w:p>
                </w:tc>
                <w:tc>
                  <w:tcPr>
                    <w:tcW w:w="0" w:type="auto"/>
                    <w:hideMark/>
                  </w:tcPr>
                  <w:p w14:paraId="6D8CF458" w14:textId="77777777" w:rsidR="00801DD9" w:rsidRDefault="00801DD9">
                    <w:pPr>
                      <w:pStyle w:val="Bibliography"/>
                      <w:rPr>
                        <w:noProof/>
                      </w:rPr>
                    </w:pPr>
                    <w:r>
                      <w:rPr>
                        <w:noProof/>
                      </w:rPr>
                      <w:t>Unity Technologies, "Unity - Scripting API: Transform," Unity Technologies, [Online]. Available: https://docs.unity3d.com/ScriptReference/Transform.html. [Accessed 19 07 2024].</w:t>
                    </w:r>
                  </w:p>
                </w:tc>
              </w:tr>
              <w:tr w:rsidR="00801DD9" w14:paraId="5FC78BDF" w14:textId="77777777">
                <w:trPr>
                  <w:divId w:val="1014460709"/>
                  <w:tblCellSpacing w:w="15" w:type="dxa"/>
                </w:trPr>
                <w:tc>
                  <w:tcPr>
                    <w:tcW w:w="50" w:type="pct"/>
                    <w:hideMark/>
                  </w:tcPr>
                  <w:p w14:paraId="72B7F97F" w14:textId="77777777" w:rsidR="00801DD9" w:rsidRDefault="00801DD9">
                    <w:pPr>
                      <w:pStyle w:val="Bibliography"/>
                      <w:rPr>
                        <w:noProof/>
                      </w:rPr>
                    </w:pPr>
                    <w:r>
                      <w:rPr>
                        <w:noProof/>
                      </w:rPr>
                      <w:t xml:space="preserve">[13] </w:t>
                    </w:r>
                  </w:p>
                </w:tc>
                <w:tc>
                  <w:tcPr>
                    <w:tcW w:w="0" w:type="auto"/>
                    <w:hideMark/>
                  </w:tcPr>
                  <w:p w14:paraId="16EB667D" w14:textId="77777777" w:rsidR="00801DD9" w:rsidRDefault="00801DD9">
                    <w:pPr>
                      <w:pStyle w:val="Bibliography"/>
                      <w:rPr>
                        <w:noProof/>
                      </w:rPr>
                    </w:pPr>
                    <w:r>
                      <w:rPr>
                        <w:noProof/>
                      </w:rPr>
                      <w:t>Wikipedia, "Hesse normal form - Wikipedia," 26 March 2024. [Online]. Available: https://en.wikipedia.org/wiki/Hesse_normal_form. [Accessed 30 08 2024].</w:t>
                    </w:r>
                  </w:p>
                </w:tc>
              </w:tr>
              <w:tr w:rsidR="00801DD9" w14:paraId="355BAC97" w14:textId="77777777">
                <w:trPr>
                  <w:divId w:val="1014460709"/>
                  <w:tblCellSpacing w:w="15" w:type="dxa"/>
                </w:trPr>
                <w:tc>
                  <w:tcPr>
                    <w:tcW w:w="50" w:type="pct"/>
                    <w:hideMark/>
                  </w:tcPr>
                  <w:p w14:paraId="054DC847" w14:textId="77777777" w:rsidR="00801DD9" w:rsidRDefault="00801DD9">
                    <w:pPr>
                      <w:pStyle w:val="Bibliography"/>
                      <w:rPr>
                        <w:noProof/>
                      </w:rPr>
                    </w:pPr>
                    <w:r>
                      <w:rPr>
                        <w:noProof/>
                      </w:rPr>
                      <w:t xml:space="preserve">[14] </w:t>
                    </w:r>
                  </w:p>
                </w:tc>
                <w:tc>
                  <w:tcPr>
                    <w:tcW w:w="0" w:type="auto"/>
                    <w:hideMark/>
                  </w:tcPr>
                  <w:p w14:paraId="1408EC3D" w14:textId="77777777" w:rsidR="00801DD9" w:rsidRDefault="00801DD9">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801DD9" w14:paraId="09EBC94F" w14:textId="77777777">
                <w:trPr>
                  <w:divId w:val="1014460709"/>
                  <w:tblCellSpacing w:w="15" w:type="dxa"/>
                </w:trPr>
                <w:tc>
                  <w:tcPr>
                    <w:tcW w:w="50" w:type="pct"/>
                    <w:hideMark/>
                  </w:tcPr>
                  <w:p w14:paraId="18F8DAD3" w14:textId="77777777" w:rsidR="00801DD9" w:rsidRDefault="00801DD9">
                    <w:pPr>
                      <w:pStyle w:val="Bibliography"/>
                      <w:rPr>
                        <w:noProof/>
                      </w:rPr>
                    </w:pPr>
                    <w:r>
                      <w:rPr>
                        <w:noProof/>
                      </w:rPr>
                      <w:t xml:space="preserve">[15] </w:t>
                    </w:r>
                  </w:p>
                </w:tc>
                <w:tc>
                  <w:tcPr>
                    <w:tcW w:w="0" w:type="auto"/>
                    <w:hideMark/>
                  </w:tcPr>
                  <w:p w14:paraId="1DEF8C73" w14:textId="77777777" w:rsidR="00801DD9" w:rsidRDefault="00801DD9">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801DD9" w14:paraId="7B65D698" w14:textId="77777777">
                <w:trPr>
                  <w:divId w:val="1014460709"/>
                  <w:tblCellSpacing w:w="15" w:type="dxa"/>
                </w:trPr>
                <w:tc>
                  <w:tcPr>
                    <w:tcW w:w="50" w:type="pct"/>
                    <w:hideMark/>
                  </w:tcPr>
                  <w:p w14:paraId="359691A6" w14:textId="77777777" w:rsidR="00801DD9" w:rsidRDefault="00801DD9">
                    <w:pPr>
                      <w:pStyle w:val="Bibliography"/>
                      <w:rPr>
                        <w:noProof/>
                      </w:rPr>
                    </w:pPr>
                    <w:r>
                      <w:rPr>
                        <w:noProof/>
                      </w:rPr>
                      <w:t xml:space="preserve">[16] </w:t>
                    </w:r>
                  </w:p>
                </w:tc>
                <w:tc>
                  <w:tcPr>
                    <w:tcW w:w="0" w:type="auto"/>
                    <w:hideMark/>
                  </w:tcPr>
                  <w:p w14:paraId="6C5E5EC0" w14:textId="77777777" w:rsidR="00801DD9" w:rsidRDefault="00801DD9">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801DD9" w14:paraId="7A37E13A" w14:textId="77777777">
                <w:trPr>
                  <w:divId w:val="1014460709"/>
                  <w:tblCellSpacing w:w="15" w:type="dxa"/>
                </w:trPr>
                <w:tc>
                  <w:tcPr>
                    <w:tcW w:w="50" w:type="pct"/>
                    <w:hideMark/>
                  </w:tcPr>
                  <w:p w14:paraId="0CE68653" w14:textId="77777777" w:rsidR="00801DD9" w:rsidRDefault="00801DD9">
                    <w:pPr>
                      <w:pStyle w:val="Bibliography"/>
                      <w:rPr>
                        <w:noProof/>
                      </w:rPr>
                    </w:pPr>
                    <w:r>
                      <w:rPr>
                        <w:noProof/>
                      </w:rPr>
                      <w:lastRenderedPageBreak/>
                      <w:t xml:space="preserve">[17] </w:t>
                    </w:r>
                  </w:p>
                </w:tc>
                <w:tc>
                  <w:tcPr>
                    <w:tcW w:w="0" w:type="auto"/>
                    <w:hideMark/>
                  </w:tcPr>
                  <w:p w14:paraId="02BBD06F" w14:textId="77777777" w:rsidR="00801DD9" w:rsidRDefault="00801DD9">
                    <w:pPr>
                      <w:pStyle w:val="Bibliography"/>
                      <w:rPr>
                        <w:noProof/>
                      </w:rPr>
                    </w:pPr>
                    <w:r>
                      <w:rPr>
                        <w:noProof/>
                      </w:rPr>
                      <w:t>Wikipedia, "Floating-point arithmetic," [Online]. Available: https://upload.wikimedia.org/wikipedia/commons/b/b6/ FloatingPointPrecisionAugmented.png. [Accessed 17 8 2024].</w:t>
                    </w:r>
                  </w:p>
                </w:tc>
              </w:tr>
              <w:tr w:rsidR="00801DD9" w14:paraId="23073C89" w14:textId="77777777">
                <w:trPr>
                  <w:divId w:val="1014460709"/>
                  <w:tblCellSpacing w:w="15" w:type="dxa"/>
                </w:trPr>
                <w:tc>
                  <w:tcPr>
                    <w:tcW w:w="50" w:type="pct"/>
                    <w:hideMark/>
                  </w:tcPr>
                  <w:p w14:paraId="4CC86309" w14:textId="77777777" w:rsidR="00801DD9" w:rsidRDefault="00801DD9">
                    <w:pPr>
                      <w:pStyle w:val="Bibliography"/>
                      <w:rPr>
                        <w:noProof/>
                      </w:rPr>
                    </w:pPr>
                    <w:r>
                      <w:rPr>
                        <w:noProof/>
                      </w:rPr>
                      <w:t xml:space="preserve">[18] </w:t>
                    </w:r>
                  </w:p>
                </w:tc>
                <w:tc>
                  <w:tcPr>
                    <w:tcW w:w="0" w:type="auto"/>
                    <w:hideMark/>
                  </w:tcPr>
                  <w:p w14:paraId="3E8C2F81" w14:textId="77777777" w:rsidR="00801DD9" w:rsidRDefault="00801DD9">
                    <w:pPr>
                      <w:pStyle w:val="Bibliography"/>
                      <w:rPr>
                        <w:noProof/>
                      </w:rPr>
                    </w:pPr>
                    <w:r>
                      <w:rPr>
                        <w:noProof/>
                      </w:rPr>
                      <w:t xml:space="preserve">R. E. Moore and C. T. Yang, "Interval Analysis I.," in </w:t>
                    </w:r>
                    <w:r>
                      <w:rPr>
                        <w:i/>
                        <w:iCs/>
                        <w:noProof/>
                      </w:rPr>
                      <w:t>Technical Document LMSD-285875</w:t>
                    </w:r>
                    <w:r>
                      <w:rPr>
                        <w:noProof/>
                      </w:rPr>
                      <w:t>, Sunnyvale, CA, 1959, p. 180.</w:t>
                    </w:r>
                  </w:p>
                </w:tc>
              </w:tr>
              <w:tr w:rsidR="00801DD9" w14:paraId="6470861F" w14:textId="77777777">
                <w:trPr>
                  <w:divId w:val="1014460709"/>
                  <w:tblCellSpacing w:w="15" w:type="dxa"/>
                </w:trPr>
                <w:tc>
                  <w:tcPr>
                    <w:tcW w:w="50" w:type="pct"/>
                    <w:hideMark/>
                  </w:tcPr>
                  <w:p w14:paraId="67AA10FC" w14:textId="77777777" w:rsidR="00801DD9" w:rsidRDefault="00801DD9">
                    <w:pPr>
                      <w:pStyle w:val="Bibliography"/>
                      <w:rPr>
                        <w:noProof/>
                      </w:rPr>
                    </w:pPr>
                    <w:r>
                      <w:rPr>
                        <w:noProof/>
                      </w:rPr>
                      <w:t xml:space="preserve">[19] </w:t>
                    </w:r>
                  </w:p>
                </w:tc>
                <w:tc>
                  <w:tcPr>
                    <w:tcW w:w="0" w:type="auto"/>
                    <w:hideMark/>
                  </w:tcPr>
                  <w:p w14:paraId="025A7CC0" w14:textId="77777777" w:rsidR="00801DD9" w:rsidRDefault="00801DD9">
                    <w:pPr>
                      <w:pStyle w:val="Bibliography"/>
                      <w:rPr>
                        <w:noProof/>
                      </w:rPr>
                    </w:pPr>
                    <w:r>
                      <w:rPr>
                        <w:noProof/>
                      </w:rPr>
                      <w:t>Unity Technology, "Unity - Scripting API: Debug.DrawLine," [Online]. Available: https://docs.unity3d.com/ScriptReference/Debug.DrawLine.html. [Accessed 23 08 2024].</w:t>
                    </w:r>
                  </w:p>
                </w:tc>
              </w:tr>
              <w:tr w:rsidR="00801DD9" w14:paraId="66496076" w14:textId="77777777">
                <w:trPr>
                  <w:divId w:val="1014460709"/>
                  <w:tblCellSpacing w:w="15" w:type="dxa"/>
                </w:trPr>
                <w:tc>
                  <w:tcPr>
                    <w:tcW w:w="50" w:type="pct"/>
                    <w:hideMark/>
                  </w:tcPr>
                  <w:p w14:paraId="4BD65231" w14:textId="77777777" w:rsidR="00801DD9" w:rsidRDefault="00801DD9">
                    <w:pPr>
                      <w:pStyle w:val="Bibliography"/>
                      <w:rPr>
                        <w:noProof/>
                      </w:rPr>
                    </w:pPr>
                    <w:r>
                      <w:rPr>
                        <w:noProof/>
                      </w:rPr>
                      <w:t xml:space="preserve">[20] </w:t>
                    </w:r>
                  </w:p>
                </w:tc>
                <w:tc>
                  <w:tcPr>
                    <w:tcW w:w="0" w:type="auto"/>
                    <w:hideMark/>
                  </w:tcPr>
                  <w:p w14:paraId="781C071A" w14:textId="77777777" w:rsidR="00801DD9" w:rsidRDefault="00801DD9">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801DD9" w14:paraId="7C52DCEF" w14:textId="77777777">
                <w:trPr>
                  <w:divId w:val="1014460709"/>
                  <w:tblCellSpacing w:w="15" w:type="dxa"/>
                </w:trPr>
                <w:tc>
                  <w:tcPr>
                    <w:tcW w:w="50" w:type="pct"/>
                    <w:hideMark/>
                  </w:tcPr>
                  <w:p w14:paraId="28067DFD" w14:textId="77777777" w:rsidR="00801DD9" w:rsidRDefault="00801DD9">
                    <w:pPr>
                      <w:pStyle w:val="Bibliography"/>
                      <w:rPr>
                        <w:noProof/>
                      </w:rPr>
                    </w:pPr>
                    <w:r>
                      <w:rPr>
                        <w:noProof/>
                      </w:rPr>
                      <w:t xml:space="preserve">[21] </w:t>
                    </w:r>
                  </w:p>
                </w:tc>
                <w:tc>
                  <w:tcPr>
                    <w:tcW w:w="0" w:type="auto"/>
                    <w:hideMark/>
                  </w:tcPr>
                  <w:p w14:paraId="1C1C14B3" w14:textId="77777777" w:rsidR="00801DD9" w:rsidRDefault="00801DD9">
                    <w:pPr>
                      <w:pStyle w:val="Bibliography"/>
                      <w:rPr>
                        <w:noProof/>
                      </w:rPr>
                    </w:pPr>
                    <w:r>
                      <w:rPr>
                        <w:noProof/>
                      </w:rPr>
                      <w:t>J. Gregory, "Game Engine Architecture," Boca Raton, Taylor &amp; Francis, CRC Press, 2018, pp. 549-558.</w:t>
                    </w:r>
                  </w:p>
                </w:tc>
              </w:tr>
              <w:tr w:rsidR="00801DD9" w14:paraId="11A80A01" w14:textId="77777777">
                <w:trPr>
                  <w:divId w:val="1014460709"/>
                  <w:tblCellSpacing w:w="15" w:type="dxa"/>
                </w:trPr>
                <w:tc>
                  <w:tcPr>
                    <w:tcW w:w="50" w:type="pct"/>
                    <w:hideMark/>
                  </w:tcPr>
                  <w:p w14:paraId="11F2A8B9" w14:textId="77777777" w:rsidR="00801DD9" w:rsidRDefault="00801DD9">
                    <w:pPr>
                      <w:pStyle w:val="Bibliography"/>
                      <w:rPr>
                        <w:noProof/>
                      </w:rPr>
                    </w:pPr>
                    <w:r>
                      <w:rPr>
                        <w:noProof/>
                      </w:rPr>
                      <w:t xml:space="preserve">[22] </w:t>
                    </w:r>
                  </w:p>
                </w:tc>
                <w:tc>
                  <w:tcPr>
                    <w:tcW w:w="0" w:type="auto"/>
                    <w:hideMark/>
                  </w:tcPr>
                  <w:p w14:paraId="253F8A44" w14:textId="77777777" w:rsidR="00801DD9" w:rsidRDefault="00801DD9">
                    <w:pPr>
                      <w:pStyle w:val="Bibliography"/>
                      <w:rPr>
                        <w:noProof/>
                      </w:rPr>
                    </w:pPr>
                    <w:r>
                      <w:rPr>
                        <w:noProof/>
                      </w:rPr>
                      <w:t xml:space="preserve">R. Guodong, "Jump Flooding Algorithm on graphics hardware and its applications," 2008. </w:t>
                    </w:r>
                  </w:p>
                </w:tc>
              </w:tr>
              <w:tr w:rsidR="00801DD9" w14:paraId="5B6744D7" w14:textId="77777777">
                <w:trPr>
                  <w:divId w:val="1014460709"/>
                  <w:tblCellSpacing w:w="15" w:type="dxa"/>
                </w:trPr>
                <w:tc>
                  <w:tcPr>
                    <w:tcW w:w="50" w:type="pct"/>
                    <w:hideMark/>
                  </w:tcPr>
                  <w:p w14:paraId="76947DC9" w14:textId="77777777" w:rsidR="00801DD9" w:rsidRDefault="00801DD9">
                    <w:pPr>
                      <w:pStyle w:val="Bibliography"/>
                      <w:rPr>
                        <w:noProof/>
                      </w:rPr>
                    </w:pPr>
                    <w:r>
                      <w:rPr>
                        <w:noProof/>
                      </w:rPr>
                      <w:t xml:space="preserve">[23] </w:t>
                    </w:r>
                  </w:p>
                </w:tc>
                <w:tc>
                  <w:tcPr>
                    <w:tcW w:w="0" w:type="auto"/>
                    <w:hideMark/>
                  </w:tcPr>
                  <w:p w14:paraId="39AA756A" w14:textId="77777777" w:rsidR="00801DD9" w:rsidRDefault="00801DD9">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23C8C413" w14:textId="77777777" w:rsidR="00801DD9" w:rsidRDefault="00801DD9">
              <w:pPr>
                <w:divId w:val="1014460709"/>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19B49B" w14:textId="77777777" w:rsidR="00C856D0" w:rsidRPr="00740D4E" w:rsidRDefault="00C856D0" w:rsidP="00841A96">
      <w:r w:rsidRPr="00740D4E">
        <w:separator/>
      </w:r>
    </w:p>
  </w:endnote>
  <w:endnote w:type="continuationSeparator" w:id="0">
    <w:p w14:paraId="10E8A429" w14:textId="77777777" w:rsidR="00C856D0" w:rsidRPr="00740D4E" w:rsidRDefault="00C856D0"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37595712"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801DD9" w:rsidRPr="00801DD9">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01A13719"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801DD9" w:rsidRPr="00801DD9">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FF81F" w14:textId="77777777" w:rsidR="00C856D0" w:rsidRPr="00740D4E" w:rsidRDefault="00C856D0" w:rsidP="003C6C38">
      <w:pPr>
        <w:spacing w:after="120"/>
      </w:pPr>
      <w:r w:rsidRPr="00740D4E">
        <w:separator/>
      </w:r>
    </w:p>
  </w:footnote>
  <w:footnote w:type="continuationSeparator" w:id="0">
    <w:p w14:paraId="56084468" w14:textId="77777777" w:rsidR="00C856D0" w:rsidRPr="00740D4E" w:rsidRDefault="00C856D0"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AB2"/>
    <w:rsid w:val="00001E0B"/>
    <w:rsid w:val="00002C01"/>
    <w:rsid w:val="000031CF"/>
    <w:rsid w:val="000034B7"/>
    <w:rsid w:val="00003C65"/>
    <w:rsid w:val="00003CF0"/>
    <w:rsid w:val="00003F7D"/>
    <w:rsid w:val="00004763"/>
    <w:rsid w:val="00005AB3"/>
    <w:rsid w:val="0000628F"/>
    <w:rsid w:val="00006999"/>
    <w:rsid w:val="00006B27"/>
    <w:rsid w:val="00006CF7"/>
    <w:rsid w:val="00006E61"/>
    <w:rsid w:val="00007A49"/>
    <w:rsid w:val="00007AA1"/>
    <w:rsid w:val="00011C86"/>
    <w:rsid w:val="0001229B"/>
    <w:rsid w:val="0001248B"/>
    <w:rsid w:val="0001260B"/>
    <w:rsid w:val="00013154"/>
    <w:rsid w:val="00013B38"/>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D69"/>
    <w:rsid w:val="00045E28"/>
    <w:rsid w:val="00047AE3"/>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6F97"/>
    <w:rsid w:val="0007737E"/>
    <w:rsid w:val="00077B48"/>
    <w:rsid w:val="0008012D"/>
    <w:rsid w:val="00080198"/>
    <w:rsid w:val="00080E51"/>
    <w:rsid w:val="000810B0"/>
    <w:rsid w:val="00081536"/>
    <w:rsid w:val="00081B80"/>
    <w:rsid w:val="0008283F"/>
    <w:rsid w:val="000828EC"/>
    <w:rsid w:val="00083661"/>
    <w:rsid w:val="0008382B"/>
    <w:rsid w:val="00083A37"/>
    <w:rsid w:val="00083D39"/>
    <w:rsid w:val="00084306"/>
    <w:rsid w:val="00084CC5"/>
    <w:rsid w:val="00085123"/>
    <w:rsid w:val="0008583E"/>
    <w:rsid w:val="0009001C"/>
    <w:rsid w:val="00090A5B"/>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2A5"/>
    <w:rsid w:val="000A2424"/>
    <w:rsid w:val="000A30E1"/>
    <w:rsid w:val="000A399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1289"/>
    <w:rsid w:val="000D2855"/>
    <w:rsid w:val="000D2885"/>
    <w:rsid w:val="000D2B75"/>
    <w:rsid w:val="000D3995"/>
    <w:rsid w:val="000D40D5"/>
    <w:rsid w:val="000D49F0"/>
    <w:rsid w:val="000D49F7"/>
    <w:rsid w:val="000D4E38"/>
    <w:rsid w:val="000D4E63"/>
    <w:rsid w:val="000D4EB9"/>
    <w:rsid w:val="000D5067"/>
    <w:rsid w:val="000D51D2"/>
    <w:rsid w:val="000D570B"/>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0BCC"/>
    <w:rsid w:val="001213A3"/>
    <w:rsid w:val="00121654"/>
    <w:rsid w:val="00121E9F"/>
    <w:rsid w:val="00122AC5"/>
    <w:rsid w:val="001232E5"/>
    <w:rsid w:val="00123748"/>
    <w:rsid w:val="00123B53"/>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2"/>
    <w:rsid w:val="0013583F"/>
    <w:rsid w:val="001358B0"/>
    <w:rsid w:val="001362BA"/>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513"/>
    <w:rsid w:val="00151BE1"/>
    <w:rsid w:val="00151BF8"/>
    <w:rsid w:val="00152D36"/>
    <w:rsid w:val="0015339D"/>
    <w:rsid w:val="0015413D"/>
    <w:rsid w:val="00154594"/>
    <w:rsid w:val="00154ECE"/>
    <w:rsid w:val="0015508B"/>
    <w:rsid w:val="001557D7"/>
    <w:rsid w:val="00155905"/>
    <w:rsid w:val="001568D1"/>
    <w:rsid w:val="00156D41"/>
    <w:rsid w:val="001576BE"/>
    <w:rsid w:val="00157A03"/>
    <w:rsid w:val="00160BAF"/>
    <w:rsid w:val="00160CCA"/>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3EAA"/>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6960"/>
    <w:rsid w:val="00187048"/>
    <w:rsid w:val="001902C4"/>
    <w:rsid w:val="001902FA"/>
    <w:rsid w:val="00190DF4"/>
    <w:rsid w:val="00191792"/>
    <w:rsid w:val="00191B0A"/>
    <w:rsid w:val="00193A08"/>
    <w:rsid w:val="00194A88"/>
    <w:rsid w:val="00194D46"/>
    <w:rsid w:val="00194DEC"/>
    <w:rsid w:val="0019562E"/>
    <w:rsid w:val="00195C0C"/>
    <w:rsid w:val="00195D26"/>
    <w:rsid w:val="00195F52"/>
    <w:rsid w:val="00196C76"/>
    <w:rsid w:val="00196ED0"/>
    <w:rsid w:val="00197810"/>
    <w:rsid w:val="00197BB3"/>
    <w:rsid w:val="00197E3B"/>
    <w:rsid w:val="001A0401"/>
    <w:rsid w:val="001A124E"/>
    <w:rsid w:val="001A163A"/>
    <w:rsid w:val="001A17CD"/>
    <w:rsid w:val="001A1A4D"/>
    <w:rsid w:val="001A1C76"/>
    <w:rsid w:val="001A1F07"/>
    <w:rsid w:val="001A3A5E"/>
    <w:rsid w:val="001A3E77"/>
    <w:rsid w:val="001A4174"/>
    <w:rsid w:val="001A453B"/>
    <w:rsid w:val="001A5E01"/>
    <w:rsid w:val="001A6792"/>
    <w:rsid w:val="001A6951"/>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FC4"/>
    <w:rsid w:val="001B6537"/>
    <w:rsid w:val="001B6F6C"/>
    <w:rsid w:val="001B7170"/>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623C"/>
    <w:rsid w:val="001C6296"/>
    <w:rsid w:val="001C6D80"/>
    <w:rsid w:val="001C7083"/>
    <w:rsid w:val="001C7392"/>
    <w:rsid w:val="001D0580"/>
    <w:rsid w:val="001D0BA6"/>
    <w:rsid w:val="001D1959"/>
    <w:rsid w:val="001D240D"/>
    <w:rsid w:val="001D25F9"/>
    <w:rsid w:val="001D278F"/>
    <w:rsid w:val="001D3046"/>
    <w:rsid w:val="001D31BF"/>
    <w:rsid w:val="001D42F3"/>
    <w:rsid w:val="001D44CF"/>
    <w:rsid w:val="001D49CA"/>
    <w:rsid w:val="001D49D7"/>
    <w:rsid w:val="001D5923"/>
    <w:rsid w:val="001D5CAC"/>
    <w:rsid w:val="001D5CDF"/>
    <w:rsid w:val="001D5F5C"/>
    <w:rsid w:val="001E0450"/>
    <w:rsid w:val="001E0569"/>
    <w:rsid w:val="001E2797"/>
    <w:rsid w:val="001E27BD"/>
    <w:rsid w:val="001E3D58"/>
    <w:rsid w:val="001E471D"/>
    <w:rsid w:val="001E49FA"/>
    <w:rsid w:val="001E553B"/>
    <w:rsid w:val="001E575D"/>
    <w:rsid w:val="001E5927"/>
    <w:rsid w:val="001E5B6C"/>
    <w:rsid w:val="001E71FB"/>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E64"/>
    <w:rsid w:val="00211153"/>
    <w:rsid w:val="002113A7"/>
    <w:rsid w:val="002116C2"/>
    <w:rsid w:val="00211B3A"/>
    <w:rsid w:val="00211FA0"/>
    <w:rsid w:val="00212183"/>
    <w:rsid w:val="002127C0"/>
    <w:rsid w:val="00212E2A"/>
    <w:rsid w:val="00213F5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D58"/>
    <w:rsid w:val="00286607"/>
    <w:rsid w:val="002866DD"/>
    <w:rsid w:val="00286FF1"/>
    <w:rsid w:val="00287446"/>
    <w:rsid w:val="002879BD"/>
    <w:rsid w:val="00291196"/>
    <w:rsid w:val="00292408"/>
    <w:rsid w:val="0029281D"/>
    <w:rsid w:val="00292BEC"/>
    <w:rsid w:val="00293474"/>
    <w:rsid w:val="0029440E"/>
    <w:rsid w:val="002949E7"/>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3D8"/>
    <w:rsid w:val="002E47FF"/>
    <w:rsid w:val="002E4A60"/>
    <w:rsid w:val="002E59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46"/>
    <w:rsid w:val="002F6391"/>
    <w:rsid w:val="002F6CDF"/>
    <w:rsid w:val="002F7490"/>
    <w:rsid w:val="002F797D"/>
    <w:rsid w:val="00300420"/>
    <w:rsid w:val="003007DF"/>
    <w:rsid w:val="00300C53"/>
    <w:rsid w:val="003016E5"/>
    <w:rsid w:val="00301825"/>
    <w:rsid w:val="00301931"/>
    <w:rsid w:val="00301A6D"/>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D97"/>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FA5"/>
    <w:rsid w:val="00341DCA"/>
    <w:rsid w:val="00342492"/>
    <w:rsid w:val="0034301B"/>
    <w:rsid w:val="003431C0"/>
    <w:rsid w:val="0034349B"/>
    <w:rsid w:val="00343B04"/>
    <w:rsid w:val="00343C2A"/>
    <w:rsid w:val="00344391"/>
    <w:rsid w:val="00344667"/>
    <w:rsid w:val="00344E65"/>
    <w:rsid w:val="003452D4"/>
    <w:rsid w:val="00345E76"/>
    <w:rsid w:val="0034621D"/>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D5"/>
    <w:rsid w:val="0035644F"/>
    <w:rsid w:val="00356728"/>
    <w:rsid w:val="00356830"/>
    <w:rsid w:val="00356864"/>
    <w:rsid w:val="0035728A"/>
    <w:rsid w:val="00360F0E"/>
    <w:rsid w:val="00360FD4"/>
    <w:rsid w:val="0036115F"/>
    <w:rsid w:val="00361F65"/>
    <w:rsid w:val="00362BAF"/>
    <w:rsid w:val="00362E42"/>
    <w:rsid w:val="00362F1A"/>
    <w:rsid w:val="003646DA"/>
    <w:rsid w:val="00364931"/>
    <w:rsid w:val="003649BC"/>
    <w:rsid w:val="00364DA5"/>
    <w:rsid w:val="0036553A"/>
    <w:rsid w:val="003662F0"/>
    <w:rsid w:val="00366E40"/>
    <w:rsid w:val="00366E4C"/>
    <w:rsid w:val="003673D1"/>
    <w:rsid w:val="0036763F"/>
    <w:rsid w:val="00370E74"/>
    <w:rsid w:val="00370E85"/>
    <w:rsid w:val="0037550C"/>
    <w:rsid w:val="003756D2"/>
    <w:rsid w:val="0037720F"/>
    <w:rsid w:val="003803BB"/>
    <w:rsid w:val="00382102"/>
    <w:rsid w:val="00382748"/>
    <w:rsid w:val="00384569"/>
    <w:rsid w:val="003859F3"/>
    <w:rsid w:val="003866E5"/>
    <w:rsid w:val="00387BE6"/>
    <w:rsid w:val="00391012"/>
    <w:rsid w:val="0039193D"/>
    <w:rsid w:val="00391B58"/>
    <w:rsid w:val="00391E14"/>
    <w:rsid w:val="0039227A"/>
    <w:rsid w:val="00393522"/>
    <w:rsid w:val="0039433D"/>
    <w:rsid w:val="00394576"/>
    <w:rsid w:val="00394936"/>
    <w:rsid w:val="00394951"/>
    <w:rsid w:val="00394C67"/>
    <w:rsid w:val="00394DD1"/>
    <w:rsid w:val="00394E74"/>
    <w:rsid w:val="0039525E"/>
    <w:rsid w:val="003953C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3B04"/>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50ED"/>
    <w:rsid w:val="003E512E"/>
    <w:rsid w:val="003E5510"/>
    <w:rsid w:val="003E55B1"/>
    <w:rsid w:val="003E5E7A"/>
    <w:rsid w:val="003E614C"/>
    <w:rsid w:val="003E683B"/>
    <w:rsid w:val="003E6857"/>
    <w:rsid w:val="003E6969"/>
    <w:rsid w:val="003E6FE5"/>
    <w:rsid w:val="003E76BD"/>
    <w:rsid w:val="003E774C"/>
    <w:rsid w:val="003F095B"/>
    <w:rsid w:val="003F0FC8"/>
    <w:rsid w:val="003F2298"/>
    <w:rsid w:val="003F2963"/>
    <w:rsid w:val="003F2A1C"/>
    <w:rsid w:val="003F32C1"/>
    <w:rsid w:val="003F3BA4"/>
    <w:rsid w:val="003F4266"/>
    <w:rsid w:val="003F4405"/>
    <w:rsid w:val="003F48FF"/>
    <w:rsid w:val="003F4D5C"/>
    <w:rsid w:val="003F56D8"/>
    <w:rsid w:val="003F5844"/>
    <w:rsid w:val="003F58DA"/>
    <w:rsid w:val="0040000E"/>
    <w:rsid w:val="004030D2"/>
    <w:rsid w:val="004033D5"/>
    <w:rsid w:val="004035C1"/>
    <w:rsid w:val="004043F5"/>
    <w:rsid w:val="004059F8"/>
    <w:rsid w:val="00405D38"/>
    <w:rsid w:val="00406156"/>
    <w:rsid w:val="00406EA3"/>
    <w:rsid w:val="00406EC9"/>
    <w:rsid w:val="00410C99"/>
    <w:rsid w:val="00410FA3"/>
    <w:rsid w:val="004110FB"/>
    <w:rsid w:val="004112DF"/>
    <w:rsid w:val="00411578"/>
    <w:rsid w:val="00411822"/>
    <w:rsid w:val="00412999"/>
    <w:rsid w:val="00412A8F"/>
    <w:rsid w:val="004130BB"/>
    <w:rsid w:val="0041317F"/>
    <w:rsid w:val="00413340"/>
    <w:rsid w:val="00413400"/>
    <w:rsid w:val="00413435"/>
    <w:rsid w:val="00414747"/>
    <w:rsid w:val="00414F49"/>
    <w:rsid w:val="004162F9"/>
    <w:rsid w:val="004170EA"/>
    <w:rsid w:val="00417C5D"/>
    <w:rsid w:val="004204A1"/>
    <w:rsid w:val="004219B7"/>
    <w:rsid w:val="004219C7"/>
    <w:rsid w:val="00421B15"/>
    <w:rsid w:val="00421EED"/>
    <w:rsid w:val="0042259E"/>
    <w:rsid w:val="00422D06"/>
    <w:rsid w:val="00422E46"/>
    <w:rsid w:val="00423322"/>
    <w:rsid w:val="00423343"/>
    <w:rsid w:val="00424295"/>
    <w:rsid w:val="00424404"/>
    <w:rsid w:val="00424795"/>
    <w:rsid w:val="00424AF9"/>
    <w:rsid w:val="00424E33"/>
    <w:rsid w:val="0042566D"/>
    <w:rsid w:val="00425CC1"/>
    <w:rsid w:val="004269F7"/>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2EF"/>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2967"/>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2631"/>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4FC"/>
    <w:rsid w:val="00482696"/>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E28"/>
    <w:rsid w:val="004A54E1"/>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060B"/>
    <w:rsid w:val="004E1120"/>
    <w:rsid w:val="004E13D7"/>
    <w:rsid w:val="004E1B1D"/>
    <w:rsid w:val="004E1FF3"/>
    <w:rsid w:val="004E25D3"/>
    <w:rsid w:val="004E260F"/>
    <w:rsid w:val="004E4F54"/>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1B2A"/>
    <w:rsid w:val="0050239D"/>
    <w:rsid w:val="00502D0D"/>
    <w:rsid w:val="00503A38"/>
    <w:rsid w:val="00503D12"/>
    <w:rsid w:val="0050692F"/>
    <w:rsid w:val="00506A64"/>
    <w:rsid w:val="005072A8"/>
    <w:rsid w:val="005079D2"/>
    <w:rsid w:val="0051001F"/>
    <w:rsid w:val="00510279"/>
    <w:rsid w:val="00510320"/>
    <w:rsid w:val="00510A17"/>
    <w:rsid w:val="00510D1F"/>
    <w:rsid w:val="00510FD8"/>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277"/>
    <w:rsid w:val="005329EB"/>
    <w:rsid w:val="0053334F"/>
    <w:rsid w:val="00533DC3"/>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C96"/>
    <w:rsid w:val="00554E66"/>
    <w:rsid w:val="00554F5A"/>
    <w:rsid w:val="00557BBE"/>
    <w:rsid w:val="005607B6"/>
    <w:rsid w:val="00561D79"/>
    <w:rsid w:val="00561F86"/>
    <w:rsid w:val="0056220D"/>
    <w:rsid w:val="00562737"/>
    <w:rsid w:val="005629F8"/>
    <w:rsid w:val="00562B24"/>
    <w:rsid w:val="00562F59"/>
    <w:rsid w:val="005647F4"/>
    <w:rsid w:val="00564EAE"/>
    <w:rsid w:val="0056521E"/>
    <w:rsid w:val="0056533C"/>
    <w:rsid w:val="00565908"/>
    <w:rsid w:val="00565C2D"/>
    <w:rsid w:val="00565CFA"/>
    <w:rsid w:val="00565F15"/>
    <w:rsid w:val="00566CDF"/>
    <w:rsid w:val="00567348"/>
    <w:rsid w:val="00567B3B"/>
    <w:rsid w:val="00570984"/>
    <w:rsid w:val="00570DD7"/>
    <w:rsid w:val="0057148B"/>
    <w:rsid w:val="005726DE"/>
    <w:rsid w:val="005732AA"/>
    <w:rsid w:val="00573636"/>
    <w:rsid w:val="00573650"/>
    <w:rsid w:val="0057371F"/>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2520"/>
    <w:rsid w:val="0059433B"/>
    <w:rsid w:val="00595CA0"/>
    <w:rsid w:val="00596AF3"/>
    <w:rsid w:val="00596CB1"/>
    <w:rsid w:val="0059723A"/>
    <w:rsid w:val="00597244"/>
    <w:rsid w:val="00597A9E"/>
    <w:rsid w:val="005A05CE"/>
    <w:rsid w:val="005A16E4"/>
    <w:rsid w:val="005A2223"/>
    <w:rsid w:val="005A2A99"/>
    <w:rsid w:val="005A3226"/>
    <w:rsid w:val="005A33CF"/>
    <w:rsid w:val="005A341C"/>
    <w:rsid w:val="005A34C1"/>
    <w:rsid w:val="005A3928"/>
    <w:rsid w:val="005A3E56"/>
    <w:rsid w:val="005A47A5"/>
    <w:rsid w:val="005A52B8"/>
    <w:rsid w:val="005A5B86"/>
    <w:rsid w:val="005A5FDA"/>
    <w:rsid w:val="005A6268"/>
    <w:rsid w:val="005A6C99"/>
    <w:rsid w:val="005A6DBF"/>
    <w:rsid w:val="005A7DC8"/>
    <w:rsid w:val="005A7E20"/>
    <w:rsid w:val="005A7FC5"/>
    <w:rsid w:val="005B00E7"/>
    <w:rsid w:val="005B040B"/>
    <w:rsid w:val="005B0716"/>
    <w:rsid w:val="005B099A"/>
    <w:rsid w:val="005B10F2"/>
    <w:rsid w:val="005B165D"/>
    <w:rsid w:val="005B1ABD"/>
    <w:rsid w:val="005B2C17"/>
    <w:rsid w:val="005B3229"/>
    <w:rsid w:val="005B32A6"/>
    <w:rsid w:val="005B3BF0"/>
    <w:rsid w:val="005B3F4A"/>
    <w:rsid w:val="005B48E6"/>
    <w:rsid w:val="005B4E61"/>
    <w:rsid w:val="005B4F06"/>
    <w:rsid w:val="005B5000"/>
    <w:rsid w:val="005B51FD"/>
    <w:rsid w:val="005B5754"/>
    <w:rsid w:val="005B5CAE"/>
    <w:rsid w:val="005B73A6"/>
    <w:rsid w:val="005B7D3B"/>
    <w:rsid w:val="005C05B0"/>
    <w:rsid w:val="005C07AA"/>
    <w:rsid w:val="005C0BB6"/>
    <w:rsid w:val="005C149C"/>
    <w:rsid w:val="005C1C7D"/>
    <w:rsid w:val="005C1C91"/>
    <w:rsid w:val="005C1F6B"/>
    <w:rsid w:val="005C2DE6"/>
    <w:rsid w:val="005C35D3"/>
    <w:rsid w:val="005C3738"/>
    <w:rsid w:val="005C3C2F"/>
    <w:rsid w:val="005C509E"/>
    <w:rsid w:val="005C58FA"/>
    <w:rsid w:val="005C74ED"/>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597"/>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CA"/>
    <w:rsid w:val="00602BEA"/>
    <w:rsid w:val="00602D32"/>
    <w:rsid w:val="00604918"/>
    <w:rsid w:val="00604C7C"/>
    <w:rsid w:val="00604CDE"/>
    <w:rsid w:val="00605CB9"/>
    <w:rsid w:val="00606C3D"/>
    <w:rsid w:val="00606F61"/>
    <w:rsid w:val="006070EA"/>
    <w:rsid w:val="0060756C"/>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07"/>
    <w:rsid w:val="006212A6"/>
    <w:rsid w:val="006212DE"/>
    <w:rsid w:val="00621A06"/>
    <w:rsid w:val="006223B2"/>
    <w:rsid w:val="0062296E"/>
    <w:rsid w:val="00622A2F"/>
    <w:rsid w:val="00622A80"/>
    <w:rsid w:val="00623979"/>
    <w:rsid w:val="00623CAD"/>
    <w:rsid w:val="00623CB8"/>
    <w:rsid w:val="00624DBE"/>
    <w:rsid w:val="0062539D"/>
    <w:rsid w:val="00625511"/>
    <w:rsid w:val="00625EA1"/>
    <w:rsid w:val="00625EDB"/>
    <w:rsid w:val="00626068"/>
    <w:rsid w:val="00626333"/>
    <w:rsid w:val="00626890"/>
    <w:rsid w:val="00630678"/>
    <w:rsid w:val="00630AC6"/>
    <w:rsid w:val="00631865"/>
    <w:rsid w:val="006319C6"/>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151C"/>
    <w:rsid w:val="00652056"/>
    <w:rsid w:val="00652658"/>
    <w:rsid w:val="006527FD"/>
    <w:rsid w:val="00654235"/>
    <w:rsid w:val="006549FF"/>
    <w:rsid w:val="00654A90"/>
    <w:rsid w:val="0065508C"/>
    <w:rsid w:val="00655AEF"/>
    <w:rsid w:val="00656E02"/>
    <w:rsid w:val="00657322"/>
    <w:rsid w:val="0065785E"/>
    <w:rsid w:val="006609BD"/>
    <w:rsid w:val="006611F8"/>
    <w:rsid w:val="0066167A"/>
    <w:rsid w:val="00661FA4"/>
    <w:rsid w:val="00662212"/>
    <w:rsid w:val="006625DF"/>
    <w:rsid w:val="00663090"/>
    <w:rsid w:val="00663A2F"/>
    <w:rsid w:val="00663BC6"/>
    <w:rsid w:val="006646AE"/>
    <w:rsid w:val="0066551D"/>
    <w:rsid w:val="006660A8"/>
    <w:rsid w:val="006708DB"/>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6CF"/>
    <w:rsid w:val="00676917"/>
    <w:rsid w:val="006774DF"/>
    <w:rsid w:val="00677563"/>
    <w:rsid w:val="0068131A"/>
    <w:rsid w:val="006815C9"/>
    <w:rsid w:val="00681ED6"/>
    <w:rsid w:val="00682179"/>
    <w:rsid w:val="0068240E"/>
    <w:rsid w:val="00683610"/>
    <w:rsid w:val="00683D52"/>
    <w:rsid w:val="00684BDA"/>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9A"/>
    <w:rsid w:val="006B1554"/>
    <w:rsid w:val="006B157E"/>
    <w:rsid w:val="006B251E"/>
    <w:rsid w:val="006B2A52"/>
    <w:rsid w:val="006B307F"/>
    <w:rsid w:val="006B3818"/>
    <w:rsid w:val="006B3E6A"/>
    <w:rsid w:val="006B4011"/>
    <w:rsid w:val="006B444C"/>
    <w:rsid w:val="006B5546"/>
    <w:rsid w:val="006B6910"/>
    <w:rsid w:val="006B6C23"/>
    <w:rsid w:val="006B7408"/>
    <w:rsid w:val="006C0DA3"/>
    <w:rsid w:val="006C17A5"/>
    <w:rsid w:val="006C1D71"/>
    <w:rsid w:val="006C1FD4"/>
    <w:rsid w:val="006C2338"/>
    <w:rsid w:val="006C2FAE"/>
    <w:rsid w:val="006C3525"/>
    <w:rsid w:val="006C3B70"/>
    <w:rsid w:val="006C3CC2"/>
    <w:rsid w:val="006C426E"/>
    <w:rsid w:val="006C4B3C"/>
    <w:rsid w:val="006C5519"/>
    <w:rsid w:val="006C5D6B"/>
    <w:rsid w:val="006C6463"/>
    <w:rsid w:val="006C6503"/>
    <w:rsid w:val="006C7744"/>
    <w:rsid w:val="006D0830"/>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5DE"/>
    <w:rsid w:val="006E758C"/>
    <w:rsid w:val="006E7EE7"/>
    <w:rsid w:val="006E7FC8"/>
    <w:rsid w:val="006F0289"/>
    <w:rsid w:val="006F093C"/>
    <w:rsid w:val="006F0F5A"/>
    <w:rsid w:val="006F17FD"/>
    <w:rsid w:val="006F1E6A"/>
    <w:rsid w:val="006F23BC"/>
    <w:rsid w:val="006F2746"/>
    <w:rsid w:val="006F2A91"/>
    <w:rsid w:val="006F30C4"/>
    <w:rsid w:val="006F3BB2"/>
    <w:rsid w:val="006F5504"/>
    <w:rsid w:val="006F5A5E"/>
    <w:rsid w:val="006F5DF0"/>
    <w:rsid w:val="006F6410"/>
    <w:rsid w:val="006F7187"/>
    <w:rsid w:val="007007D0"/>
    <w:rsid w:val="00701930"/>
    <w:rsid w:val="00702084"/>
    <w:rsid w:val="00702922"/>
    <w:rsid w:val="007037E0"/>
    <w:rsid w:val="00704878"/>
    <w:rsid w:val="00704C46"/>
    <w:rsid w:val="00705582"/>
    <w:rsid w:val="00705ECA"/>
    <w:rsid w:val="007061A8"/>
    <w:rsid w:val="00706A92"/>
    <w:rsid w:val="00706B7F"/>
    <w:rsid w:val="0070784F"/>
    <w:rsid w:val="00707924"/>
    <w:rsid w:val="00707959"/>
    <w:rsid w:val="00710043"/>
    <w:rsid w:val="007103EB"/>
    <w:rsid w:val="0071260B"/>
    <w:rsid w:val="00713BCC"/>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B5"/>
    <w:rsid w:val="00726267"/>
    <w:rsid w:val="00726448"/>
    <w:rsid w:val="00726CD9"/>
    <w:rsid w:val="0073005D"/>
    <w:rsid w:val="0073034C"/>
    <w:rsid w:val="0073103B"/>
    <w:rsid w:val="007310AD"/>
    <w:rsid w:val="007317C7"/>
    <w:rsid w:val="00731A9B"/>
    <w:rsid w:val="00731D88"/>
    <w:rsid w:val="0073216B"/>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812"/>
    <w:rsid w:val="00742DFD"/>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3A44"/>
    <w:rsid w:val="00753FC6"/>
    <w:rsid w:val="00754420"/>
    <w:rsid w:val="007544C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2571"/>
    <w:rsid w:val="00782C39"/>
    <w:rsid w:val="00782FFF"/>
    <w:rsid w:val="007836AC"/>
    <w:rsid w:val="00783846"/>
    <w:rsid w:val="00784506"/>
    <w:rsid w:val="00784908"/>
    <w:rsid w:val="00784D95"/>
    <w:rsid w:val="0078527C"/>
    <w:rsid w:val="00785CE0"/>
    <w:rsid w:val="00785DCC"/>
    <w:rsid w:val="00786304"/>
    <w:rsid w:val="0078655C"/>
    <w:rsid w:val="00786586"/>
    <w:rsid w:val="007875B1"/>
    <w:rsid w:val="00787C59"/>
    <w:rsid w:val="007904AE"/>
    <w:rsid w:val="00790CA8"/>
    <w:rsid w:val="007918F5"/>
    <w:rsid w:val="00791A52"/>
    <w:rsid w:val="00791C59"/>
    <w:rsid w:val="007920AC"/>
    <w:rsid w:val="007926BC"/>
    <w:rsid w:val="0079412D"/>
    <w:rsid w:val="007949AC"/>
    <w:rsid w:val="0079509E"/>
    <w:rsid w:val="00795EC9"/>
    <w:rsid w:val="00795FD4"/>
    <w:rsid w:val="007961B3"/>
    <w:rsid w:val="0079772F"/>
    <w:rsid w:val="00797E69"/>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6CB6"/>
    <w:rsid w:val="007B6D96"/>
    <w:rsid w:val="007B7541"/>
    <w:rsid w:val="007B7689"/>
    <w:rsid w:val="007C07A8"/>
    <w:rsid w:val="007C3831"/>
    <w:rsid w:val="007C3D00"/>
    <w:rsid w:val="007C4036"/>
    <w:rsid w:val="007C4BB5"/>
    <w:rsid w:val="007C501A"/>
    <w:rsid w:val="007C508A"/>
    <w:rsid w:val="007C5865"/>
    <w:rsid w:val="007C61E0"/>
    <w:rsid w:val="007C6B69"/>
    <w:rsid w:val="007C7F9E"/>
    <w:rsid w:val="007D0C11"/>
    <w:rsid w:val="007D1109"/>
    <w:rsid w:val="007D14A7"/>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705"/>
    <w:rsid w:val="007E1599"/>
    <w:rsid w:val="007E17B1"/>
    <w:rsid w:val="007E2224"/>
    <w:rsid w:val="007E2A95"/>
    <w:rsid w:val="007E3446"/>
    <w:rsid w:val="007E3606"/>
    <w:rsid w:val="007E3E81"/>
    <w:rsid w:val="007E4015"/>
    <w:rsid w:val="007E5907"/>
    <w:rsid w:val="007E5C3A"/>
    <w:rsid w:val="007E6B52"/>
    <w:rsid w:val="007F0BFE"/>
    <w:rsid w:val="007F123D"/>
    <w:rsid w:val="007F1630"/>
    <w:rsid w:val="007F1E62"/>
    <w:rsid w:val="007F2B1A"/>
    <w:rsid w:val="007F33B6"/>
    <w:rsid w:val="007F4AF5"/>
    <w:rsid w:val="007F5ECB"/>
    <w:rsid w:val="007F7049"/>
    <w:rsid w:val="0080025B"/>
    <w:rsid w:val="008008CE"/>
    <w:rsid w:val="00800D52"/>
    <w:rsid w:val="00801A9C"/>
    <w:rsid w:val="00801DD9"/>
    <w:rsid w:val="00802D72"/>
    <w:rsid w:val="0080408D"/>
    <w:rsid w:val="00804F25"/>
    <w:rsid w:val="00806C5C"/>
    <w:rsid w:val="00806EA2"/>
    <w:rsid w:val="00807537"/>
    <w:rsid w:val="00807C0B"/>
    <w:rsid w:val="00810478"/>
    <w:rsid w:val="008108D6"/>
    <w:rsid w:val="00810F5F"/>
    <w:rsid w:val="008114A5"/>
    <w:rsid w:val="008114B3"/>
    <w:rsid w:val="008117CA"/>
    <w:rsid w:val="00811F12"/>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88B"/>
    <w:rsid w:val="0087103B"/>
    <w:rsid w:val="008715D7"/>
    <w:rsid w:val="0087163C"/>
    <w:rsid w:val="00871EF3"/>
    <w:rsid w:val="00872B93"/>
    <w:rsid w:val="00872EBD"/>
    <w:rsid w:val="008747FC"/>
    <w:rsid w:val="0087540F"/>
    <w:rsid w:val="008758D1"/>
    <w:rsid w:val="00876105"/>
    <w:rsid w:val="0087622F"/>
    <w:rsid w:val="008762BE"/>
    <w:rsid w:val="00876F25"/>
    <w:rsid w:val="008774BE"/>
    <w:rsid w:val="00877D54"/>
    <w:rsid w:val="008803B3"/>
    <w:rsid w:val="0088080E"/>
    <w:rsid w:val="00881619"/>
    <w:rsid w:val="00881633"/>
    <w:rsid w:val="008821F2"/>
    <w:rsid w:val="00882273"/>
    <w:rsid w:val="0088358F"/>
    <w:rsid w:val="00883CCA"/>
    <w:rsid w:val="008848D3"/>
    <w:rsid w:val="00884AD8"/>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29CF"/>
    <w:rsid w:val="0089381A"/>
    <w:rsid w:val="008938C9"/>
    <w:rsid w:val="00893C9F"/>
    <w:rsid w:val="00893EA0"/>
    <w:rsid w:val="00894205"/>
    <w:rsid w:val="00895805"/>
    <w:rsid w:val="00895DB5"/>
    <w:rsid w:val="00897428"/>
    <w:rsid w:val="008A0243"/>
    <w:rsid w:val="008A0B0B"/>
    <w:rsid w:val="008A0D78"/>
    <w:rsid w:val="008A16AE"/>
    <w:rsid w:val="008A17E1"/>
    <w:rsid w:val="008A17FE"/>
    <w:rsid w:val="008A1EE9"/>
    <w:rsid w:val="008A2835"/>
    <w:rsid w:val="008A3457"/>
    <w:rsid w:val="008A44E8"/>
    <w:rsid w:val="008A5067"/>
    <w:rsid w:val="008A69FE"/>
    <w:rsid w:val="008A6AA1"/>
    <w:rsid w:val="008A70DF"/>
    <w:rsid w:val="008A74D2"/>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3F03"/>
    <w:rsid w:val="008B427B"/>
    <w:rsid w:val="008B4EC4"/>
    <w:rsid w:val="008B5207"/>
    <w:rsid w:val="008B5C1C"/>
    <w:rsid w:val="008B5C6A"/>
    <w:rsid w:val="008B6615"/>
    <w:rsid w:val="008B6A9D"/>
    <w:rsid w:val="008B73D1"/>
    <w:rsid w:val="008B760E"/>
    <w:rsid w:val="008C00F9"/>
    <w:rsid w:val="008C12C8"/>
    <w:rsid w:val="008C1340"/>
    <w:rsid w:val="008C2530"/>
    <w:rsid w:val="008C28D3"/>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D084C"/>
    <w:rsid w:val="008D10C8"/>
    <w:rsid w:val="008D2715"/>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3A52"/>
    <w:rsid w:val="008E43C8"/>
    <w:rsid w:val="008E5613"/>
    <w:rsid w:val="008E591B"/>
    <w:rsid w:val="008E5CEE"/>
    <w:rsid w:val="008E6412"/>
    <w:rsid w:val="008E7D07"/>
    <w:rsid w:val="008F0A86"/>
    <w:rsid w:val="008F1027"/>
    <w:rsid w:val="008F19D2"/>
    <w:rsid w:val="008F34F9"/>
    <w:rsid w:val="008F3705"/>
    <w:rsid w:val="008F3920"/>
    <w:rsid w:val="008F399A"/>
    <w:rsid w:val="008F39BA"/>
    <w:rsid w:val="008F3E2F"/>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CC7"/>
    <w:rsid w:val="00905DB2"/>
    <w:rsid w:val="00906AD6"/>
    <w:rsid w:val="0090741A"/>
    <w:rsid w:val="0090760D"/>
    <w:rsid w:val="00907745"/>
    <w:rsid w:val="00907EC9"/>
    <w:rsid w:val="00910AFE"/>
    <w:rsid w:val="009112C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6FD3"/>
    <w:rsid w:val="00927A79"/>
    <w:rsid w:val="00930B6D"/>
    <w:rsid w:val="00930C50"/>
    <w:rsid w:val="009312C2"/>
    <w:rsid w:val="00931AA0"/>
    <w:rsid w:val="00932A7F"/>
    <w:rsid w:val="00932D4F"/>
    <w:rsid w:val="00932FC9"/>
    <w:rsid w:val="00933A76"/>
    <w:rsid w:val="00933E96"/>
    <w:rsid w:val="00933EA8"/>
    <w:rsid w:val="009347A9"/>
    <w:rsid w:val="00934CF4"/>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6D73"/>
    <w:rsid w:val="00947558"/>
    <w:rsid w:val="00947685"/>
    <w:rsid w:val="00947A38"/>
    <w:rsid w:val="00947D52"/>
    <w:rsid w:val="00947F28"/>
    <w:rsid w:val="009504F1"/>
    <w:rsid w:val="00950B60"/>
    <w:rsid w:val="00952E3F"/>
    <w:rsid w:val="009538C7"/>
    <w:rsid w:val="00953C3C"/>
    <w:rsid w:val="0095453D"/>
    <w:rsid w:val="00954807"/>
    <w:rsid w:val="00955179"/>
    <w:rsid w:val="009556C5"/>
    <w:rsid w:val="00955E82"/>
    <w:rsid w:val="00956385"/>
    <w:rsid w:val="00956651"/>
    <w:rsid w:val="00956DFC"/>
    <w:rsid w:val="00956ED1"/>
    <w:rsid w:val="00957EE5"/>
    <w:rsid w:val="00960F64"/>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9C2"/>
    <w:rsid w:val="00975F43"/>
    <w:rsid w:val="0097691C"/>
    <w:rsid w:val="0097723C"/>
    <w:rsid w:val="00977296"/>
    <w:rsid w:val="0098060D"/>
    <w:rsid w:val="009807C2"/>
    <w:rsid w:val="00981ECC"/>
    <w:rsid w:val="00981FEA"/>
    <w:rsid w:val="0098232E"/>
    <w:rsid w:val="00983CAE"/>
    <w:rsid w:val="0098420F"/>
    <w:rsid w:val="009849B2"/>
    <w:rsid w:val="009857EB"/>
    <w:rsid w:val="00985E0A"/>
    <w:rsid w:val="00985F04"/>
    <w:rsid w:val="00986B02"/>
    <w:rsid w:val="00986D2B"/>
    <w:rsid w:val="00986E14"/>
    <w:rsid w:val="009873A8"/>
    <w:rsid w:val="00987407"/>
    <w:rsid w:val="00987F7E"/>
    <w:rsid w:val="0099021B"/>
    <w:rsid w:val="00990489"/>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A60"/>
    <w:rsid w:val="009A2F5F"/>
    <w:rsid w:val="009A3AD6"/>
    <w:rsid w:val="009A437C"/>
    <w:rsid w:val="009A51B8"/>
    <w:rsid w:val="009A657F"/>
    <w:rsid w:val="009A6584"/>
    <w:rsid w:val="009A6A0D"/>
    <w:rsid w:val="009A6F52"/>
    <w:rsid w:val="009A78D2"/>
    <w:rsid w:val="009B03CB"/>
    <w:rsid w:val="009B0C1C"/>
    <w:rsid w:val="009B293F"/>
    <w:rsid w:val="009B2ADD"/>
    <w:rsid w:val="009B3104"/>
    <w:rsid w:val="009B4045"/>
    <w:rsid w:val="009B52F2"/>
    <w:rsid w:val="009B5D9B"/>
    <w:rsid w:val="009B6152"/>
    <w:rsid w:val="009B737B"/>
    <w:rsid w:val="009B7497"/>
    <w:rsid w:val="009B7514"/>
    <w:rsid w:val="009C054A"/>
    <w:rsid w:val="009C08DE"/>
    <w:rsid w:val="009C0C1D"/>
    <w:rsid w:val="009C1091"/>
    <w:rsid w:val="009C3216"/>
    <w:rsid w:val="009C3D73"/>
    <w:rsid w:val="009C48D6"/>
    <w:rsid w:val="009C4A9D"/>
    <w:rsid w:val="009C519B"/>
    <w:rsid w:val="009C6230"/>
    <w:rsid w:val="009C6764"/>
    <w:rsid w:val="009C69CC"/>
    <w:rsid w:val="009C7511"/>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4EE"/>
    <w:rsid w:val="009D67EC"/>
    <w:rsid w:val="009D74CF"/>
    <w:rsid w:val="009D779C"/>
    <w:rsid w:val="009D7F32"/>
    <w:rsid w:val="009E06F3"/>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6744"/>
    <w:rsid w:val="009F6754"/>
    <w:rsid w:val="009F6763"/>
    <w:rsid w:val="009F6D21"/>
    <w:rsid w:val="00A0078A"/>
    <w:rsid w:val="00A00FF8"/>
    <w:rsid w:val="00A01650"/>
    <w:rsid w:val="00A02701"/>
    <w:rsid w:val="00A0304B"/>
    <w:rsid w:val="00A03890"/>
    <w:rsid w:val="00A03CF0"/>
    <w:rsid w:val="00A04315"/>
    <w:rsid w:val="00A05BD8"/>
    <w:rsid w:val="00A05FEE"/>
    <w:rsid w:val="00A0648D"/>
    <w:rsid w:val="00A06955"/>
    <w:rsid w:val="00A06F21"/>
    <w:rsid w:val="00A075AF"/>
    <w:rsid w:val="00A07A50"/>
    <w:rsid w:val="00A106F0"/>
    <w:rsid w:val="00A10ACB"/>
    <w:rsid w:val="00A10EB5"/>
    <w:rsid w:val="00A11696"/>
    <w:rsid w:val="00A12360"/>
    <w:rsid w:val="00A12593"/>
    <w:rsid w:val="00A133CC"/>
    <w:rsid w:val="00A133E5"/>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616"/>
    <w:rsid w:val="00A30DAA"/>
    <w:rsid w:val="00A31007"/>
    <w:rsid w:val="00A31694"/>
    <w:rsid w:val="00A3208A"/>
    <w:rsid w:val="00A32644"/>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6F96"/>
    <w:rsid w:val="00A670F2"/>
    <w:rsid w:val="00A70C91"/>
    <w:rsid w:val="00A71834"/>
    <w:rsid w:val="00A7206F"/>
    <w:rsid w:val="00A73335"/>
    <w:rsid w:val="00A7406B"/>
    <w:rsid w:val="00A7472F"/>
    <w:rsid w:val="00A74A58"/>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328C"/>
    <w:rsid w:val="00A94345"/>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7F5"/>
    <w:rsid w:val="00AC3A11"/>
    <w:rsid w:val="00AC3F7E"/>
    <w:rsid w:val="00AC41CA"/>
    <w:rsid w:val="00AC4282"/>
    <w:rsid w:val="00AC449E"/>
    <w:rsid w:val="00AC49D6"/>
    <w:rsid w:val="00AC5DAF"/>
    <w:rsid w:val="00AC634B"/>
    <w:rsid w:val="00AC672D"/>
    <w:rsid w:val="00AC67BB"/>
    <w:rsid w:val="00AC745A"/>
    <w:rsid w:val="00AC7EDB"/>
    <w:rsid w:val="00AD014E"/>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6642"/>
    <w:rsid w:val="00AF7D60"/>
    <w:rsid w:val="00B008D9"/>
    <w:rsid w:val="00B01476"/>
    <w:rsid w:val="00B014CC"/>
    <w:rsid w:val="00B024E2"/>
    <w:rsid w:val="00B026F7"/>
    <w:rsid w:val="00B029F0"/>
    <w:rsid w:val="00B03980"/>
    <w:rsid w:val="00B0418D"/>
    <w:rsid w:val="00B0433E"/>
    <w:rsid w:val="00B0438A"/>
    <w:rsid w:val="00B04A0B"/>
    <w:rsid w:val="00B04A3E"/>
    <w:rsid w:val="00B04F42"/>
    <w:rsid w:val="00B058AE"/>
    <w:rsid w:val="00B05DB0"/>
    <w:rsid w:val="00B061CB"/>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B95"/>
    <w:rsid w:val="00B16C6D"/>
    <w:rsid w:val="00B16E4A"/>
    <w:rsid w:val="00B16FF4"/>
    <w:rsid w:val="00B1716D"/>
    <w:rsid w:val="00B172F1"/>
    <w:rsid w:val="00B17817"/>
    <w:rsid w:val="00B20C84"/>
    <w:rsid w:val="00B21722"/>
    <w:rsid w:val="00B21DF8"/>
    <w:rsid w:val="00B21FC7"/>
    <w:rsid w:val="00B221F1"/>
    <w:rsid w:val="00B23D44"/>
    <w:rsid w:val="00B240BE"/>
    <w:rsid w:val="00B24A64"/>
    <w:rsid w:val="00B251D3"/>
    <w:rsid w:val="00B2524E"/>
    <w:rsid w:val="00B2571F"/>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B80"/>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F3E"/>
    <w:rsid w:val="00B567ED"/>
    <w:rsid w:val="00B57011"/>
    <w:rsid w:val="00B574D4"/>
    <w:rsid w:val="00B574DF"/>
    <w:rsid w:val="00B575B7"/>
    <w:rsid w:val="00B575D4"/>
    <w:rsid w:val="00B575F9"/>
    <w:rsid w:val="00B57674"/>
    <w:rsid w:val="00B60670"/>
    <w:rsid w:val="00B6102C"/>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25E8"/>
    <w:rsid w:val="00B73630"/>
    <w:rsid w:val="00B73951"/>
    <w:rsid w:val="00B741A5"/>
    <w:rsid w:val="00B741EB"/>
    <w:rsid w:val="00B74306"/>
    <w:rsid w:val="00B74E6E"/>
    <w:rsid w:val="00B75163"/>
    <w:rsid w:val="00B75891"/>
    <w:rsid w:val="00B759AA"/>
    <w:rsid w:val="00B76512"/>
    <w:rsid w:val="00B76A6D"/>
    <w:rsid w:val="00B76DEB"/>
    <w:rsid w:val="00B7765D"/>
    <w:rsid w:val="00B801FF"/>
    <w:rsid w:val="00B808B3"/>
    <w:rsid w:val="00B80CA6"/>
    <w:rsid w:val="00B80DAA"/>
    <w:rsid w:val="00B826B8"/>
    <w:rsid w:val="00B8279E"/>
    <w:rsid w:val="00B83521"/>
    <w:rsid w:val="00B8356F"/>
    <w:rsid w:val="00B8379F"/>
    <w:rsid w:val="00B83AD0"/>
    <w:rsid w:val="00B83D1F"/>
    <w:rsid w:val="00B84A5F"/>
    <w:rsid w:val="00B84F34"/>
    <w:rsid w:val="00B84FA8"/>
    <w:rsid w:val="00B850F5"/>
    <w:rsid w:val="00B857D2"/>
    <w:rsid w:val="00B875BD"/>
    <w:rsid w:val="00B87D37"/>
    <w:rsid w:val="00B9037C"/>
    <w:rsid w:val="00B9070E"/>
    <w:rsid w:val="00B907C0"/>
    <w:rsid w:val="00B90871"/>
    <w:rsid w:val="00B91812"/>
    <w:rsid w:val="00B918FD"/>
    <w:rsid w:val="00B91B5E"/>
    <w:rsid w:val="00B92590"/>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DB"/>
    <w:rsid w:val="00BB0C2A"/>
    <w:rsid w:val="00BB235C"/>
    <w:rsid w:val="00BB24D7"/>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8C6"/>
    <w:rsid w:val="00BC3C71"/>
    <w:rsid w:val="00BC4AB9"/>
    <w:rsid w:val="00BC5585"/>
    <w:rsid w:val="00BC5A45"/>
    <w:rsid w:val="00BC5EA0"/>
    <w:rsid w:val="00BC6C79"/>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C6D"/>
    <w:rsid w:val="00BD6954"/>
    <w:rsid w:val="00BD6AA3"/>
    <w:rsid w:val="00BD72C1"/>
    <w:rsid w:val="00BD7DB4"/>
    <w:rsid w:val="00BD7F2A"/>
    <w:rsid w:val="00BE0768"/>
    <w:rsid w:val="00BE09D3"/>
    <w:rsid w:val="00BE127A"/>
    <w:rsid w:val="00BE12E0"/>
    <w:rsid w:val="00BE14E9"/>
    <w:rsid w:val="00BE1789"/>
    <w:rsid w:val="00BE1D34"/>
    <w:rsid w:val="00BE3621"/>
    <w:rsid w:val="00BE385B"/>
    <w:rsid w:val="00BE38D4"/>
    <w:rsid w:val="00BE3AEB"/>
    <w:rsid w:val="00BE3E7F"/>
    <w:rsid w:val="00BE4125"/>
    <w:rsid w:val="00BE4411"/>
    <w:rsid w:val="00BE4E28"/>
    <w:rsid w:val="00BE5FB6"/>
    <w:rsid w:val="00BE75FF"/>
    <w:rsid w:val="00BE7D9B"/>
    <w:rsid w:val="00BF16CA"/>
    <w:rsid w:val="00BF1BB2"/>
    <w:rsid w:val="00BF1DD1"/>
    <w:rsid w:val="00BF222F"/>
    <w:rsid w:val="00BF351B"/>
    <w:rsid w:val="00BF3804"/>
    <w:rsid w:val="00BF4494"/>
    <w:rsid w:val="00BF4C8D"/>
    <w:rsid w:val="00BF57AB"/>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11137"/>
    <w:rsid w:val="00C111D4"/>
    <w:rsid w:val="00C11837"/>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0EB4"/>
    <w:rsid w:val="00C411BF"/>
    <w:rsid w:val="00C4218F"/>
    <w:rsid w:val="00C42CD4"/>
    <w:rsid w:val="00C42CFF"/>
    <w:rsid w:val="00C437E0"/>
    <w:rsid w:val="00C43E34"/>
    <w:rsid w:val="00C4435F"/>
    <w:rsid w:val="00C449C0"/>
    <w:rsid w:val="00C44B72"/>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6ADC"/>
    <w:rsid w:val="00C57EA1"/>
    <w:rsid w:val="00C60422"/>
    <w:rsid w:val="00C61677"/>
    <w:rsid w:val="00C61B26"/>
    <w:rsid w:val="00C6281F"/>
    <w:rsid w:val="00C630A4"/>
    <w:rsid w:val="00C63B50"/>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36FC"/>
    <w:rsid w:val="00C7545D"/>
    <w:rsid w:val="00C76067"/>
    <w:rsid w:val="00C7650F"/>
    <w:rsid w:val="00C76584"/>
    <w:rsid w:val="00C76EF7"/>
    <w:rsid w:val="00C7739A"/>
    <w:rsid w:val="00C77538"/>
    <w:rsid w:val="00C77F49"/>
    <w:rsid w:val="00C804B2"/>
    <w:rsid w:val="00C805E2"/>
    <w:rsid w:val="00C8078E"/>
    <w:rsid w:val="00C80AA5"/>
    <w:rsid w:val="00C80AD9"/>
    <w:rsid w:val="00C812E8"/>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4F99"/>
    <w:rsid w:val="00CA5C7F"/>
    <w:rsid w:val="00CA5D59"/>
    <w:rsid w:val="00CA6E23"/>
    <w:rsid w:val="00CA70A6"/>
    <w:rsid w:val="00CA763E"/>
    <w:rsid w:val="00CA7EE4"/>
    <w:rsid w:val="00CB024A"/>
    <w:rsid w:val="00CB05DB"/>
    <w:rsid w:val="00CB062A"/>
    <w:rsid w:val="00CB0698"/>
    <w:rsid w:val="00CB0E3E"/>
    <w:rsid w:val="00CB0F6E"/>
    <w:rsid w:val="00CB17D6"/>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905"/>
    <w:rsid w:val="00CD02C7"/>
    <w:rsid w:val="00CD0748"/>
    <w:rsid w:val="00CD07D4"/>
    <w:rsid w:val="00CD0DC1"/>
    <w:rsid w:val="00CD1C99"/>
    <w:rsid w:val="00CD1D70"/>
    <w:rsid w:val="00CD1E94"/>
    <w:rsid w:val="00CD2134"/>
    <w:rsid w:val="00CD227D"/>
    <w:rsid w:val="00CD304F"/>
    <w:rsid w:val="00CD35F4"/>
    <w:rsid w:val="00CD372B"/>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F5C"/>
    <w:rsid w:val="00D030C8"/>
    <w:rsid w:val="00D03367"/>
    <w:rsid w:val="00D041B0"/>
    <w:rsid w:val="00D05AD5"/>
    <w:rsid w:val="00D07B9F"/>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727"/>
    <w:rsid w:val="00D228F3"/>
    <w:rsid w:val="00D22AA6"/>
    <w:rsid w:val="00D233A8"/>
    <w:rsid w:val="00D2341A"/>
    <w:rsid w:val="00D24373"/>
    <w:rsid w:val="00D243D4"/>
    <w:rsid w:val="00D2519D"/>
    <w:rsid w:val="00D258D5"/>
    <w:rsid w:val="00D26736"/>
    <w:rsid w:val="00D27FB0"/>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BCA"/>
    <w:rsid w:val="00D44FF8"/>
    <w:rsid w:val="00D460BE"/>
    <w:rsid w:val="00D46153"/>
    <w:rsid w:val="00D46219"/>
    <w:rsid w:val="00D46FF7"/>
    <w:rsid w:val="00D47B90"/>
    <w:rsid w:val="00D47C3B"/>
    <w:rsid w:val="00D5038B"/>
    <w:rsid w:val="00D50695"/>
    <w:rsid w:val="00D50791"/>
    <w:rsid w:val="00D507C8"/>
    <w:rsid w:val="00D50A5E"/>
    <w:rsid w:val="00D51BFE"/>
    <w:rsid w:val="00D51FC2"/>
    <w:rsid w:val="00D52597"/>
    <w:rsid w:val="00D5291A"/>
    <w:rsid w:val="00D5320C"/>
    <w:rsid w:val="00D532D1"/>
    <w:rsid w:val="00D537FF"/>
    <w:rsid w:val="00D538B7"/>
    <w:rsid w:val="00D54607"/>
    <w:rsid w:val="00D5647E"/>
    <w:rsid w:val="00D564EB"/>
    <w:rsid w:val="00D565F3"/>
    <w:rsid w:val="00D56A83"/>
    <w:rsid w:val="00D56D57"/>
    <w:rsid w:val="00D600C3"/>
    <w:rsid w:val="00D611A0"/>
    <w:rsid w:val="00D613D1"/>
    <w:rsid w:val="00D620DD"/>
    <w:rsid w:val="00D625E8"/>
    <w:rsid w:val="00D62762"/>
    <w:rsid w:val="00D63141"/>
    <w:rsid w:val="00D6468D"/>
    <w:rsid w:val="00D64D87"/>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7CC"/>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20F6"/>
    <w:rsid w:val="00D934AF"/>
    <w:rsid w:val="00D93673"/>
    <w:rsid w:val="00D941B2"/>
    <w:rsid w:val="00D941F4"/>
    <w:rsid w:val="00D9456D"/>
    <w:rsid w:val="00D94975"/>
    <w:rsid w:val="00D9596E"/>
    <w:rsid w:val="00D960F1"/>
    <w:rsid w:val="00D96548"/>
    <w:rsid w:val="00D96702"/>
    <w:rsid w:val="00D96F48"/>
    <w:rsid w:val="00D97EF9"/>
    <w:rsid w:val="00DA04DA"/>
    <w:rsid w:val="00DA0732"/>
    <w:rsid w:val="00DA1375"/>
    <w:rsid w:val="00DA26BD"/>
    <w:rsid w:val="00DA2EF8"/>
    <w:rsid w:val="00DA3C26"/>
    <w:rsid w:val="00DA3F26"/>
    <w:rsid w:val="00DA4667"/>
    <w:rsid w:val="00DA4FC4"/>
    <w:rsid w:val="00DA5AEC"/>
    <w:rsid w:val="00DA6B35"/>
    <w:rsid w:val="00DA74BE"/>
    <w:rsid w:val="00DA76A3"/>
    <w:rsid w:val="00DA7B17"/>
    <w:rsid w:val="00DA7C4A"/>
    <w:rsid w:val="00DA7DC2"/>
    <w:rsid w:val="00DB0943"/>
    <w:rsid w:val="00DB108D"/>
    <w:rsid w:val="00DB160E"/>
    <w:rsid w:val="00DB1EB2"/>
    <w:rsid w:val="00DB1F69"/>
    <w:rsid w:val="00DB2204"/>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3EDF"/>
    <w:rsid w:val="00DD42B2"/>
    <w:rsid w:val="00DD466F"/>
    <w:rsid w:val="00DD474C"/>
    <w:rsid w:val="00DD47A4"/>
    <w:rsid w:val="00DD4B8B"/>
    <w:rsid w:val="00DD5548"/>
    <w:rsid w:val="00DD5944"/>
    <w:rsid w:val="00DD5E21"/>
    <w:rsid w:val="00DD605A"/>
    <w:rsid w:val="00DD7BBA"/>
    <w:rsid w:val="00DE0069"/>
    <w:rsid w:val="00DE0474"/>
    <w:rsid w:val="00DE0B97"/>
    <w:rsid w:val="00DE106A"/>
    <w:rsid w:val="00DE258E"/>
    <w:rsid w:val="00DE2692"/>
    <w:rsid w:val="00DE2F82"/>
    <w:rsid w:val="00DE373B"/>
    <w:rsid w:val="00DE3F39"/>
    <w:rsid w:val="00DE45DB"/>
    <w:rsid w:val="00DE48A5"/>
    <w:rsid w:val="00DE5BD0"/>
    <w:rsid w:val="00DE6098"/>
    <w:rsid w:val="00DE62FC"/>
    <w:rsid w:val="00DE6C59"/>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11E5"/>
    <w:rsid w:val="00E01B58"/>
    <w:rsid w:val="00E029E9"/>
    <w:rsid w:val="00E03078"/>
    <w:rsid w:val="00E03DDA"/>
    <w:rsid w:val="00E040D7"/>
    <w:rsid w:val="00E045EF"/>
    <w:rsid w:val="00E04B1C"/>
    <w:rsid w:val="00E04B2C"/>
    <w:rsid w:val="00E04B50"/>
    <w:rsid w:val="00E05BD6"/>
    <w:rsid w:val="00E062EB"/>
    <w:rsid w:val="00E07033"/>
    <w:rsid w:val="00E10ACF"/>
    <w:rsid w:val="00E10CA1"/>
    <w:rsid w:val="00E110AD"/>
    <w:rsid w:val="00E1117D"/>
    <w:rsid w:val="00E111FD"/>
    <w:rsid w:val="00E115FA"/>
    <w:rsid w:val="00E117FD"/>
    <w:rsid w:val="00E11B57"/>
    <w:rsid w:val="00E1204C"/>
    <w:rsid w:val="00E120DF"/>
    <w:rsid w:val="00E1275F"/>
    <w:rsid w:val="00E13785"/>
    <w:rsid w:val="00E144B8"/>
    <w:rsid w:val="00E14A72"/>
    <w:rsid w:val="00E154D6"/>
    <w:rsid w:val="00E15DCF"/>
    <w:rsid w:val="00E15FA8"/>
    <w:rsid w:val="00E161F2"/>
    <w:rsid w:val="00E173FA"/>
    <w:rsid w:val="00E1788E"/>
    <w:rsid w:val="00E17E07"/>
    <w:rsid w:val="00E2020D"/>
    <w:rsid w:val="00E207C2"/>
    <w:rsid w:val="00E21A8E"/>
    <w:rsid w:val="00E21AA8"/>
    <w:rsid w:val="00E222CD"/>
    <w:rsid w:val="00E225BE"/>
    <w:rsid w:val="00E2294C"/>
    <w:rsid w:val="00E22C28"/>
    <w:rsid w:val="00E22CD2"/>
    <w:rsid w:val="00E23704"/>
    <w:rsid w:val="00E23B1C"/>
    <w:rsid w:val="00E23CAB"/>
    <w:rsid w:val="00E23DD3"/>
    <w:rsid w:val="00E24CD1"/>
    <w:rsid w:val="00E2540A"/>
    <w:rsid w:val="00E27D1C"/>
    <w:rsid w:val="00E27E5F"/>
    <w:rsid w:val="00E3099A"/>
    <w:rsid w:val="00E30C87"/>
    <w:rsid w:val="00E3100A"/>
    <w:rsid w:val="00E32D43"/>
    <w:rsid w:val="00E33482"/>
    <w:rsid w:val="00E3363C"/>
    <w:rsid w:val="00E349B6"/>
    <w:rsid w:val="00E35212"/>
    <w:rsid w:val="00E35BC1"/>
    <w:rsid w:val="00E35E12"/>
    <w:rsid w:val="00E35ECB"/>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29BE"/>
    <w:rsid w:val="00E732D2"/>
    <w:rsid w:val="00E73C40"/>
    <w:rsid w:val="00E73C4C"/>
    <w:rsid w:val="00E742DC"/>
    <w:rsid w:val="00E747F2"/>
    <w:rsid w:val="00E74D82"/>
    <w:rsid w:val="00E7529F"/>
    <w:rsid w:val="00E752DF"/>
    <w:rsid w:val="00E759E8"/>
    <w:rsid w:val="00E760C3"/>
    <w:rsid w:val="00E764FE"/>
    <w:rsid w:val="00E76C49"/>
    <w:rsid w:val="00E77DAE"/>
    <w:rsid w:val="00E81121"/>
    <w:rsid w:val="00E83905"/>
    <w:rsid w:val="00E839B1"/>
    <w:rsid w:val="00E83DA9"/>
    <w:rsid w:val="00E83FD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F6"/>
    <w:rsid w:val="00EC005B"/>
    <w:rsid w:val="00EC04B9"/>
    <w:rsid w:val="00EC0E34"/>
    <w:rsid w:val="00EC11AF"/>
    <w:rsid w:val="00EC17E7"/>
    <w:rsid w:val="00EC2B46"/>
    <w:rsid w:val="00EC2B55"/>
    <w:rsid w:val="00EC2CCE"/>
    <w:rsid w:val="00EC30B6"/>
    <w:rsid w:val="00EC31A0"/>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DAB"/>
    <w:rsid w:val="00EE5101"/>
    <w:rsid w:val="00EE53E3"/>
    <w:rsid w:val="00EE585C"/>
    <w:rsid w:val="00EE5F67"/>
    <w:rsid w:val="00EE61AF"/>
    <w:rsid w:val="00EE634A"/>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51E"/>
    <w:rsid w:val="00F148B8"/>
    <w:rsid w:val="00F14AFD"/>
    <w:rsid w:val="00F14F32"/>
    <w:rsid w:val="00F152FF"/>
    <w:rsid w:val="00F15DCE"/>
    <w:rsid w:val="00F15FB6"/>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0B2B"/>
    <w:rsid w:val="00F31F27"/>
    <w:rsid w:val="00F320A3"/>
    <w:rsid w:val="00F329A3"/>
    <w:rsid w:val="00F32A3E"/>
    <w:rsid w:val="00F33504"/>
    <w:rsid w:val="00F33B34"/>
    <w:rsid w:val="00F33B8A"/>
    <w:rsid w:val="00F3527F"/>
    <w:rsid w:val="00F35C34"/>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858"/>
    <w:rsid w:val="00F55849"/>
    <w:rsid w:val="00F55B8C"/>
    <w:rsid w:val="00F5603D"/>
    <w:rsid w:val="00F56D2B"/>
    <w:rsid w:val="00F572CC"/>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07D5"/>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3B3B"/>
    <w:rsid w:val="00F854F7"/>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195C"/>
    <w:rsid w:val="00FA24FF"/>
    <w:rsid w:val="00FA2531"/>
    <w:rsid w:val="00FA2C45"/>
    <w:rsid w:val="00FA2CF7"/>
    <w:rsid w:val="00FA3517"/>
    <w:rsid w:val="00FA3CBB"/>
    <w:rsid w:val="00FA5549"/>
    <w:rsid w:val="00FA5999"/>
    <w:rsid w:val="00FA63C9"/>
    <w:rsid w:val="00FA7212"/>
    <w:rsid w:val="00FA7429"/>
    <w:rsid w:val="00FA7DCC"/>
    <w:rsid w:val="00FB033F"/>
    <w:rsid w:val="00FB0482"/>
    <w:rsid w:val="00FB0F9C"/>
    <w:rsid w:val="00FB186A"/>
    <w:rsid w:val="00FB1DC3"/>
    <w:rsid w:val="00FB2617"/>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226F"/>
    <w:rsid w:val="00FD25C0"/>
    <w:rsid w:val="00FD2FF9"/>
    <w:rsid w:val="00FD31FE"/>
    <w:rsid w:val="00FD3313"/>
    <w:rsid w:val="00FD35BF"/>
    <w:rsid w:val="00FD43DE"/>
    <w:rsid w:val="00FD4D5E"/>
    <w:rsid w:val="00FD65F5"/>
    <w:rsid w:val="00FD6876"/>
    <w:rsid w:val="00FD7559"/>
    <w:rsid w:val="00FD7878"/>
    <w:rsid w:val="00FE026B"/>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263E"/>
    <w:rsid w:val="00FF2A53"/>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6520F"/>
    <w:rsid w:val="004B4B01"/>
    <w:rsid w:val="0053334F"/>
    <w:rsid w:val="00542C72"/>
    <w:rsid w:val="00557E34"/>
    <w:rsid w:val="0059723A"/>
    <w:rsid w:val="005A33CF"/>
    <w:rsid w:val="005D737B"/>
    <w:rsid w:val="005E2FFF"/>
    <w:rsid w:val="0064185E"/>
    <w:rsid w:val="00683026"/>
    <w:rsid w:val="006878CE"/>
    <w:rsid w:val="006B3CD2"/>
    <w:rsid w:val="006E6760"/>
    <w:rsid w:val="00766ACD"/>
    <w:rsid w:val="007A3514"/>
    <w:rsid w:val="007B0888"/>
    <w:rsid w:val="007B588D"/>
    <w:rsid w:val="00805664"/>
    <w:rsid w:val="0081607F"/>
    <w:rsid w:val="008259C5"/>
    <w:rsid w:val="00833B7E"/>
    <w:rsid w:val="00852B0F"/>
    <w:rsid w:val="008627A5"/>
    <w:rsid w:val="008A746D"/>
    <w:rsid w:val="00905CC7"/>
    <w:rsid w:val="00916C98"/>
    <w:rsid w:val="00956DFC"/>
    <w:rsid w:val="00966249"/>
    <w:rsid w:val="0098098F"/>
    <w:rsid w:val="009B5EBE"/>
    <w:rsid w:val="009E78E2"/>
    <w:rsid w:val="00A10ACB"/>
    <w:rsid w:val="00A400E4"/>
    <w:rsid w:val="00A567CB"/>
    <w:rsid w:val="00A72226"/>
    <w:rsid w:val="00A94559"/>
    <w:rsid w:val="00AC3F7E"/>
    <w:rsid w:val="00B07CC0"/>
    <w:rsid w:val="00B14DFA"/>
    <w:rsid w:val="00B157D0"/>
    <w:rsid w:val="00B34725"/>
    <w:rsid w:val="00B371F5"/>
    <w:rsid w:val="00B37BBE"/>
    <w:rsid w:val="00B43816"/>
    <w:rsid w:val="00B50D63"/>
    <w:rsid w:val="00B83AF5"/>
    <w:rsid w:val="00B9104C"/>
    <w:rsid w:val="00BE4125"/>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12</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6</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2</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3</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7</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14</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8</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9</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10</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20</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17</b:RefOrder>
  </b:Source>
  <b:Source>
    <b:Tag>Uni242</b:Tag>
    <b:SourceType>InternetSite</b:SourceType>
    <b:Guid>{DFBABEC3-421C-461A-BB23-62C84601BF3C}</b:Guid>
    <b:Author>
      <b:Author>
        <b:Corporate>Unity Technology</b:Corporate>
      </b:Author>
    </b:Author>
    <b:Title>Unity - Scripting API: Debug.DrawLine</b:Title>
    <b:YearAccessed>2024</b:YearAccessed>
    <b:MonthAccessed>08</b:MonthAccessed>
    <b:DayAccessed>23</b:DayAccessed>
    <b:URL>https://docs.unity3d.com/ScriptReference/Debug.DrawLine.html</b:URL>
    <b:RefOrder>19</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11</b:RefOrder>
  </b:Source>
  <b:Source>
    <b:Tag>Moo59</b:Tag>
    <b:SourceType>BookSection</b:SourceType>
    <b:Guid>{4C69AC48-7D3B-47AD-BAB9-25E26D62CC07}</b:Guid>
    <b:Title>Interval Analysis I.</b:Title>
    <b:BookTitle>Technical Document LMSD-285875</b:BookTitle>
    <b:Year>1959</b:Year>
    <b:Pages>180</b:Pages>
    <b:City>Sunnyvale, CA</b:City>
    <b:Author>
      <b:Author>
        <b:NameList>
          <b:Person>
            <b:Last>Moore</b:Last>
            <b:Middle>E.</b:Middle>
            <b:First>Ramon</b:First>
          </b:Person>
          <b:Person>
            <b:Last>Yang</b:Last>
            <b:Middle>T.</b:Middle>
            <b:First>C.</b:First>
          </b:Person>
        </b:NameList>
      </b:Author>
    </b:Author>
    <b:RefOrder>18</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21</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13</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5</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15</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4</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22</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23</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16</b:RefOrder>
  </b:Source>
</b:Sources>
</file>

<file path=customXml/itemProps1.xml><?xml version="1.0" encoding="utf-8"?>
<ds:datastoreItem xmlns:ds="http://schemas.openxmlformats.org/officeDocument/2006/customXml" ds:itemID="{2D6CA897-6DEB-403C-AF3B-8A84B2382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2738</TotalTime>
  <Pages>56</Pages>
  <Words>14758</Words>
  <Characters>84122</Characters>
  <Application>Microsoft Office Word</Application>
  <DocSecurity>0</DocSecurity>
  <Lines>701</Lines>
  <Paragraphs>197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98683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3923</cp:revision>
  <cp:lastPrinted>2024-07-22T14:17:00Z</cp:lastPrinted>
  <dcterms:created xsi:type="dcterms:W3CDTF">2024-06-17T14:23:00Z</dcterms:created>
  <dcterms:modified xsi:type="dcterms:W3CDTF">2024-09-04T14:59:00Z</dcterms:modified>
</cp:coreProperties>
</file>